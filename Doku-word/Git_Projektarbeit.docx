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1F8756B2" w:rsidR="00F5152C" w:rsidRDefault="00F5152C" w:rsidP="00F72939"/>
    <w:p w14:paraId="59238BAA" w14:textId="21CB0ED0" w:rsidR="00F72939" w:rsidRDefault="00F72939" w:rsidP="00F72939"/>
    <w:p w14:paraId="43B1D1FF" w14:textId="77E51D17" w:rsidR="00F72939" w:rsidRDefault="00117CBE" w:rsidP="00F72939">
      <w:r>
        <w:t xml:space="preserve">Pforzheim, </w:t>
      </w:r>
      <w:r w:rsidR="00F72939">
        <w:t xml:space="preserve">den </w:t>
      </w:r>
      <w:r>
        <w:t>29.03.2020</w:t>
      </w:r>
    </w:p>
    <w:p w14:paraId="2AF8D363" w14:textId="37A64D08" w:rsidR="009C5AF9" w:rsidRDefault="009C5AF9" w:rsidP="00F72939">
      <w:pPr>
        <w:tabs>
          <w:tab w:val="left" w:pos="4680"/>
        </w:tabs>
      </w:pPr>
      <w:r>
        <w:rPr>
          <w:noProof/>
        </w:rPr>
        <w:drawing>
          <wp:anchor distT="0" distB="0" distL="114300" distR="114300" simplePos="0" relativeHeight="251789312" behindDoc="1" locked="0" layoutInCell="1" allowOverlap="1" wp14:anchorId="157A38BD" wp14:editId="05378177">
            <wp:simplePos x="0" y="0"/>
            <wp:positionH relativeFrom="column">
              <wp:posOffset>2845327</wp:posOffset>
            </wp:positionH>
            <wp:positionV relativeFrom="paragraph">
              <wp:posOffset>121033</wp:posOffset>
            </wp:positionV>
            <wp:extent cx="1388853" cy="707828"/>
            <wp:effectExtent l="0" t="0" r="1905"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8853" cy="707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62997" w14:textId="0A714D11" w:rsidR="009C5AF9" w:rsidRDefault="009C5AF9" w:rsidP="00F72939">
      <w:pPr>
        <w:tabs>
          <w:tab w:val="left" w:pos="4680"/>
        </w:tabs>
      </w:pPr>
    </w:p>
    <w:p w14:paraId="17D20A4B" w14:textId="26D259A7" w:rsidR="00F72939" w:rsidRDefault="00F72939" w:rsidP="00F72939">
      <w:pPr>
        <w:tabs>
          <w:tab w:val="left" w:pos="4680"/>
        </w:tabs>
      </w:pPr>
      <w:r>
        <w:tab/>
        <w:t>(</w:t>
      </w:r>
      <w:r w:rsidR="009C5AF9">
        <w:t>Marc Retzlaff</w:t>
      </w:r>
      <w:r>
        <w:t>)</w:t>
      </w:r>
    </w:p>
    <w:p w14:paraId="6FE18CE0" w14:textId="08481CB0" w:rsidR="00611346" w:rsidRDefault="00611346" w:rsidP="00F72939">
      <w:pPr>
        <w:tabs>
          <w:tab w:val="left" w:pos="4680"/>
        </w:tabs>
      </w:pPr>
    </w:p>
    <w:p w14:paraId="3AE65EF8" w14:textId="2C39AA6E" w:rsidR="00611346" w:rsidRDefault="00611346" w:rsidP="00F72939">
      <w:pPr>
        <w:tabs>
          <w:tab w:val="left" w:pos="4680"/>
        </w:tabs>
      </w:pPr>
    </w:p>
    <w:p w14:paraId="32D611A8" w14:textId="4DCC7C08" w:rsidR="00611346" w:rsidRDefault="00611346" w:rsidP="00F72939">
      <w:pPr>
        <w:tabs>
          <w:tab w:val="left" w:pos="4680"/>
        </w:tabs>
      </w:pPr>
      <w:r>
        <w:tab/>
      </w:r>
      <w:bookmarkStart w:id="2" w:name="_GoBack"/>
      <w:bookmarkEnd w:id="2"/>
      <w:r>
        <w:t>(</w:t>
      </w:r>
      <w:r w:rsidR="009C5AF9">
        <w:t>Lennart Kaussen</w:t>
      </w:r>
      <w:r>
        <w:t>)</w:t>
      </w:r>
    </w:p>
    <w:p w14:paraId="59703165" w14:textId="77777777" w:rsidR="00611346" w:rsidRDefault="00611346">
      <w:pPr>
        <w:spacing w:before="0" w:line="240" w:lineRule="auto"/>
        <w:jc w:val="left"/>
        <w:rPr>
          <w:b/>
          <w:sz w:val="32"/>
        </w:rPr>
      </w:pPr>
      <w:bookmarkStart w:id="3" w:name="_Ref491742389"/>
      <w:bookmarkStart w:id="4"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3"/>
      <w:bookmarkEnd w:id="4"/>
    </w:p>
    <w:p w14:paraId="3EECEC58" w14:textId="1B2443E1"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Git, sowie Richtlinien zum Einsatz in </w:t>
      </w:r>
      <w:r w:rsidR="00117CBE">
        <w:t>größeren Software</w:t>
      </w:r>
      <w:r w:rsidR="008F0A35">
        <w:t>projekten.</w:t>
      </w:r>
      <w:r w:rsidR="009C7A35">
        <w:t xml:space="preserve"> </w:t>
      </w:r>
      <w:r w:rsidR="00686277">
        <w:t xml:space="preserve">Um eine </w:t>
      </w:r>
      <w:r w:rsidR="00117CBE">
        <w:t>Wissensg</w:t>
      </w:r>
      <w:r w:rsidR="00686277">
        <w:t xml:space="preserve">rundlage für alle Anwendungen basierend auf Git zu erstellen, beziehen sich die Erklärungen auf die </w:t>
      </w:r>
      <w:r w:rsidR="00117CBE">
        <w:t>a</w:t>
      </w:r>
      <w:r w:rsidR="00686277">
        <w:t>nwendungsübergreifende Kommand</w:t>
      </w:r>
      <w:r w:rsidR="00FF367F">
        <w:t>o</w:t>
      </w:r>
      <w:r w:rsidR="00686277">
        <w:t>zeile. Für ein schnelles Nachschlagen bietet die Kurz</w:t>
      </w:r>
      <w:r w:rsidR="00117CBE">
        <w:t>referenz</w:t>
      </w:r>
      <w:r w:rsidR="00686277">
        <w:t xml:space="preserve"> </w:t>
      </w:r>
      <w:r w:rsidR="00B7548C">
        <w:t>[</w:t>
      </w:r>
      <w:r w:rsidR="00B7548C">
        <w:fldChar w:fldCharType="begin"/>
      </w:r>
      <w:r w:rsidR="00B7548C">
        <w:instrText xml:space="preserve"> REF _Ref34072079 \r \h </w:instrText>
      </w:r>
      <w:r w:rsidR="00B7548C">
        <w:fldChar w:fldCharType="separate"/>
      </w:r>
      <w:r w:rsidR="00B7548C">
        <w:t>8</w:t>
      </w:r>
      <w:r w:rsidR="00B7548C">
        <w:fldChar w:fldCharType="end"/>
      </w:r>
      <w:r w:rsidR="00B7548C">
        <w:t xml:space="preserve">] </w:t>
      </w:r>
      <w:r w:rsidR="00686277">
        <w:t xml:space="preserve">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5" w:name="_Ref491691319"/>
      <w:bookmarkStart w:id="6" w:name="_Toc338916034"/>
      <w:r w:rsidRPr="00DF20A7">
        <w:rPr>
          <w:b/>
          <w:sz w:val="32"/>
          <w:lang w:val="en-US"/>
        </w:rPr>
        <w:t>Abstract</w:t>
      </w:r>
      <w:bookmarkEnd w:id="5"/>
      <w:bookmarkEnd w:id="6"/>
      <w:r>
        <w:rPr>
          <w:lang w:val="en-GB"/>
        </w:rPr>
        <w:t xml:space="preserve"> </w:t>
      </w:r>
    </w:p>
    <w:p w14:paraId="1FE7E4E1" w14:textId="516C5A3B"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117CBE">
        <w:rPr>
          <w:lang w:val="en-GB"/>
        </w:rPr>
        <w:t xml:space="preserve">software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7" w:name="_Toc338916035"/>
      <w:r w:rsidRPr="008462DF">
        <w:rPr>
          <w:b/>
          <w:sz w:val="32"/>
        </w:rPr>
        <w:lastRenderedPageBreak/>
        <w:t>Inhalt</w:t>
      </w:r>
      <w:bookmarkEnd w:id="7"/>
    </w:p>
    <w:p w14:paraId="6CE39FC3" w14:textId="77777777" w:rsidR="00E93657" w:rsidRDefault="00E93657" w:rsidP="00391ABC">
      <w:pPr>
        <w:rPr>
          <w:lang w:val="en-GB"/>
        </w:rPr>
      </w:pPr>
    </w:p>
    <w:p w14:paraId="4C1DB679" w14:textId="0ED851A8" w:rsidR="009C5AF9"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6379899" w:history="1">
        <w:r w:rsidR="009C5AF9" w:rsidRPr="006D6979">
          <w:rPr>
            <w:rStyle w:val="Hyperlink"/>
          </w:rPr>
          <w:t>1</w:t>
        </w:r>
        <w:r w:rsidR="009C5AF9">
          <w:rPr>
            <w:rFonts w:asciiTheme="minorHAnsi" w:eastAsiaTheme="minorEastAsia" w:hAnsiTheme="minorHAnsi" w:cstheme="minorBidi"/>
            <w:b w:val="0"/>
            <w:sz w:val="22"/>
            <w:szCs w:val="22"/>
          </w:rPr>
          <w:tab/>
        </w:r>
        <w:r w:rsidR="009C5AF9" w:rsidRPr="006D6979">
          <w:rPr>
            <w:rStyle w:val="Hyperlink"/>
          </w:rPr>
          <w:t>Einleitung</w:t>
        </w:r>
        <w:r w:rsidR="009C5AF9">
          <w:rPr>
            <w:webHidden/>
          </w:rPr>
          <w:tab/>
        </w:r>
        <w:r w:rsidR="009C5AF9">
          <w:rPr>
            <w:webHidden/>
          </w:rPr>
          <w:fldChar w:fldCharType="begin"/>
        </w:r>
        <w:r w:rsidR="009C5AF9">
          <w:rPr>
            <w:webHidden/>
          </w:rPr>
          <w:instrText xml:space="preserve"> PAGEREF _Toc36379899 \h </w:instrText>
        </w:r>
        <w:r w:rsidR="009C5AF9">
          <w:rPr>
            <w:webHidden/>
          </w:rPr>
        </w:r>
        <w:r w:rsidR="009C5AF9">
          <w:rPr>
            <w:webHidden/>
          </w:rPr>
          <w:fldChar w:fldCharType="separate"/>
        </w:r>
        <w:r w:rsidR="009C5AF9">
          <w:rPr>
            <w:webHidden/>
          </w:rPr>
          <w:t>1</w:t>
        </w:r>
        <w:r w:rsidR="009C5AF9">
          <w:rPr>
            <w:webHidden/>
          </w:rPr>
          <w:fldChar w:fldCharType="end"/>
        </w:r>
      </w:hyperlink>
    </w:p>
    <w:p w14:paraId="2AEE2EA1" w14:textId="077C756A" w:rsidR="009C5AF9" w:rsidRDefault="009C5AF9">
      <w:pPr>
        <w:pStyle w:val="Verzeichnis1"/>
        <w:rPr>
          <w:rFonts w:asciiTheme="minorHAnsi" w:eastAsiaTheme="minorEastAsia" w:hAnsiTheme="minorHAnsi" w:cstheme="minorBidi"/>
          <w:b w:val="0"/>
          <w:sz w:val="22"/>
          <w:szCs w:val="22"/>
        </w:rPr>
      </w:pPr>
      <w:hyperlink w:anchor="_Toc36379900" w:history="1">
        <w:r w:rsidRPr="006D6979">
          <w:rPr>
            <w:rStyle w:val="Hyperlink"/>
          </w:rPr>
          <w:t>2</w:t>
        </w:r>
        <w:r>
          <w:rPr>
            <w:rFonts w:asciiTheme="minorHAnsi" w:eastAsiaTheme="minorEastAsia" w:hAnsiTheme="minorHAnsi" w:cstheme="minorBidi"/>
            <w:b w:val="0"/>
            <w:sz w:val="22"/>
            <w:szCs w:val="22"/>
          </w:rPr>
          <w:tab/>
        </w:r>
        <w:r w:rsidRPr="006D6979">
          <w:rPr>
            <w:rStyle w:val="Hyperlink"/>
          </w:rPr>
          <w:t>Problemstellung</w:t>
        </w:r>
        <w:r>
          <w:rPr>
            <w:webHidden/>
          </w:rPr>
          <w:tab/>
        </w:r>
        <w:r>
          <w:rPr>
            <w:webHidden/>
          </w:rPr>
          <w:fldChar w:fldCharType="begin"/>
        </w:r>
        <w:r>
          <w:rPr>
            <w:webHidden/>
          </w:rPr>
          <w:instrText xml:space="preserve"> PAGEREF _Toc36379900 \h </w:instrText>
        </w:r>
        <w:r>
          <w:rPr>
            <w:webHidden/>
          </w:rPr>
        </w:r>
        <w:r>
          <w:rPr>
            <w:webHidden/>
          </w:rPr>
          <w:fldChar w:fldCharType="separate"/>
        </w:r>
        <w:r>
          <w:rPr>
            <w:webHidden/>
          </w:rPr>
          <w:t>2</w:t>
        </w:r>
        <w:r>
          <w:rPr>
            <w:webHidden/>
          </w:rPr>
          <w:fldChar w:fldCharType="end"/>
        </w:r>
      </w:hyperlink>
    </w:p>
    <w:p w14:paraId="0E7F94D5" w14:textId="33109794" w:rsidR="009C5AF9" w:rsidRDefault="009C5AF9">
      <w:pPr>
        <w:pStyle w:val="Verzeichnis1"/>
        <w:rPr>
          <w:rFonts w:asciiTheme="minorHAnsi" w:eastAsiaTheme="minorEastAsia" w:hAnsiTheme="minorHAnsi" w:cstheme="minorBidi"/>
          <w:b w:val="0"/>
          <w:sz w:val="22"/>
          <w:szCs w:val="22"/>
        </w:rPr>
      </w:pPr>
      <w:hyperlink w:anchor="_Toc36379901" w:history="1">
        <w:r w:rsidRPr="006D6979">
          <w:rPr>
            <w:rStyle w:val="Hyperlink"/>
          </w:rPr>
          <w:t>3</w:t>
        </w:r>
        <w:r>
          <w:rPr>
            <w:rFonts w:asciiTheme="minorHAnsi" w:eastAsiaTheme="minorEastAsia" w:hAnsiTheme="minorHAnsi" w:cstheme="minorBidi"/>
            <w:b w:val="0"/>
            <w:sz w:val="22"/>
            <w:szCs w:val="22"/>
          </w:rPr>
          <w:tab/>
        </w:r>
        <w:r w:rsidRPr="006D6979">
          <w:rPr>
            <w:rStyle w:val="Hyperlink"/>
          </w:rPr>
          <w:t>Versionskontrolle Git</w:t>
        </w:r>
        <w:r>
          <w:rPr>
            <w:webHidden/>
          </w:rPr>
          <w:tab/>
        </w:r>
        <w:r>
          <w:rPr>
            <w:webHidden/>
          </w:rPr>
          <w:fldChar w:fldCharType="begin"/>
        </w:r>
        <w:r>
          <w:rPr>
            <w:webHidden/>
          </w:rPr>
          <w:instrText xml:space="preserve"> PAGEREF _Toc36379901 \h </w:instrText>
        </w:r>
        <w:r>
          <w:rPr>
            <w:webHidden/>
          </w:rPr>
        </w:r>
        <w:r>
          <w:rPr>
            <w:webHidden/>
          </w:rPr>
          <w:fldChar w:fldCharType="separate"/>
        </w:r>
        <w:r>
          <w:rPr>
            <w:webHidden/>
          </w:rPr>
          <w:t>4</w:t>
        </w:r>
        <w:r>
          <w:rPr>
            <w:webHidden/>
          </w:rPr>
          <w:fldChar w:fldCharType="end"/>
        </w:r>
      </w:hyperlink>
    </w:p>
    <w:p w14:paraId="4F7D67A6" w14:textId="71035F5D" w:rsidR="009C5AF9" w:rsidRDefault="009C5AF9">
      <w:pPr>
        <w:pStyle w:val="Verzeichnis2"/>
        <w:rPr>
          <w:rFonts w:asciiTheme="minorHAnsi" w:eastAsiaTheme="minorEastAsia" w:hAnsiTheme="minorHAnsi" w:cstheme="minorBidi"/>
          <w:sz w:val="22"/>
          <w:szCs w:val="22"/>
        </w:rPr>
      </w:pPr>
      <w:hyperlink w:anchor="_Toc36379902" w:history="1">
        <w:r w:rsidRPr="006D6979">
          <w:rPr>
            <w:rStyle w:val="Hyperlink"/>
          </w:rPr>
          <w:t>3.1</w:t>
        </w:r>
        <w:r>
          <w:rPr>
            <w:rFonts w:asciiTheme="minorHAnsi" w:eastAsiaTheme="minorEastAsia" w:hAnsiTheme="minorHAnsi" w:cstheme="minorBidi"/>
            <w:sz w:val="22"/>
            <w:szCs w:val="22"/>
          </w:rPr>
          <w:tab/>
        </w:r>
        <w:r w:rsidRPr="006D6979">
          <w:rPr>
            <w:rStyle w:val="Hyperlink"/>
          </w:rPr>
          <w:t>Historie</w:t>
        </w:r>
        <w:r>
          <w:rPr>
            <w:webHidden/>
          </w:rPr>
          <w:tab/>
        </w:r>
        <w:r>
          <w:rPr>
            <w:webHidden/>
          </w:rPr>
          <w:fldChar w:fldCharType="begin"/>
        </w:r>
        <w:r>
          <w:rPr>
            <w:webHidden/>
          </w:rPr>
          <w:instrText xml:space="preserve"> PAGEREF _Toc36379902 \h </w:instrText>
        </w:r>
        <w:r>
          <w:rPr>
            <w:webHidden/>
          </w:rPr>
        </w:r>
        <w:r>
          <w:rPr>
            <w:webHidden/>
          </w:rPr>
          <w:fldChar w:fldCharType="separate"/>
        </w:r>
        <w:r>
          <w:rPr>
            <w:webHidden/>
          </w:rPr>
          <w:t>4</w:t>
        </w:r>
        <w:r>
          <w:rPr>
            <w:webHidden/>
          </w:rPr>
          <w:fldChar w:fldCharType="end"/>
        </w:r>
      </w:hyperlink>
    </w:p>
    <w:p w14:paraId="18FE34F5" w14:textId="27ACE673" w:rsidR="009C5AF9" w:rsidRDefault="009C5AF9">
      <w:pPr>
        <w:pStyle w:val="Verzeichnis2"/>
        <w:rPr>
          <w:rFonts w:asciiTheme="minorHAnsi" w:eastAsiaTheme="minorEastAsia" w:hAnsiTheme="minorHAnsi" w:cstheme="minorBidi"/>
          <w:sz w:val="22"/>
          <w:szCs w:val="22"/>
        </w:rPr>
      </w:pPr>
      <w:hyperlink w:anchor="_Toc36379903" w:history="1">
        <w:r w:rsidRPr="006D6979">
          <w:rPr>
            <w:rStyle w:val="Hyperlink"/>
          </w:rPr>
          <w:t>3.2</w:t>
        </w:r>
        <w:r>
          <w:rPr>
            <w:rFonts w:asciiTheme="minorHAnsi" w:eastAsiaTheme="minorEastAsia" w:hAnsiTheme="minorHAnsi" w:cstheme="minorBidi"/>
            <w:sz w:val="22"/>
            <w:szCs w:val="22"/>
          </w:rPr>
          <w:tab/>
        </w:r>
        <w:r w:rsidRPr="006D6979">
          <w:rPr>
            <w:rStyle w:val="Hyperlink"/>
          </w:rPr>
          <w:t>Grundlegendes Prinzip</w:t>
        </w:r>
        <w:r>
          <w:rPr>
            <w:webHidden/>
          </w:rPr>
          <w:tab/>
        </w:r>
        <w:r>
          <w:rPr>
            <w:webHidden/>
          </w:rPr>
          <w:fldChar w:fldCharType="begin"/>
        </w:r>
        <w:r>
          <w:rPr>
            <w:webHidden/>
          </w:rPr>
          <w:instrText xml:space="preserve"> PAGEREF _Toc36379903 \h </w:instrText>
        </w:r>
        <w:r>
          <w:rPr>
            <w:webHidden/>
          </w:rPr>
        </w:r>
        <w:r>
          <w:rPr>
            <w:webHidden/>
          </w:rPr>
          <w:fldChar w:fldCharType="separate"/>
        </w:r>
        <w:r>
          <w:rPr>
            <w:webHidden/>
          </w:rPr>
          <w:t>5</w:t>
        </w:r>
        <w:r>
          <w:rPr>
            <w:webHidden/>
          </w:rPr>
          <w:fldChar w:fldCharType="end"/>
        </w:r>
      </w:hyperlink>
    </w:p>
    <w:p w14:paraId="6B4252D3" w14:textId="20B82630" w:rsidR="009C5AF9" w:rsidRDefault="009C5AF9">
      <w:pPr>
        <w:pStyle w:val="Verzeichnis2"/>
        <w:rPr>
          <w:rFonts w:asciiTheme="minorHAnsi" w:eastAsiaTheme="minorEastAsia" w:hAnsiTheme="minorHAnsi" w:cstheme="minorBidi"/>
          <w:sz w:val="22"/>
          <w:szCs w:val="22"/>
        </w:rPr>
      </w:pPr>
      <w:hyperlink w:anchor="_Toc36379904" w:history="1">
        <w:r w:rsidRPr="006D6979">
          <w:rPr>
            <w:rStyle w:val="Hyperlink"/>
          </w:rPr>
          <w:t>3.3</w:t>
        </w:r>
        <w:r>
          <w:rPr>
            <w:rFonts w:asciiTheme="minorHAnsi" w:eastAsiaTheme="minorEastAsia" w:hAnsiTheme="minorHAnsi" w:cstheme="minorBidi"/>
            <w:sz w:val="22"/>
            <w:szCs w:val="22"/>
          </w:rPr>
          <w:tab/>
        </w:r>
        <w:r w:rsidRPr="006D6979">
          <w:rPr>
            <w:rStyle w:val="Hyperlink"/>
          </w:rPr>
          <w:t>Installationsanleitung</w:t>
        </w:r>
        <w:r>
          <w:rPr>
            <w:webHidden/>
          </w:rPr>
          <w:tab/>
        </w:r>
        <w:r>
          <w:rPr>
            <w:webHidden/>
          </w:rPr>
          <w:fldChar w:fldCharType="begin"/>
        </w:r>
        <w:r>
          <w:rPr>
            <w:webHidden/>
          </w:rPr>
          <w:instrText xml:space="preserve"> PAGEREF _Toc36379904 \h </w:instrText>
        </w:r>
        <w:r>
          <w:rPr>
            <w:webHidden/>
          </w:rPr>
        </w:r>
        <w:r>
          <w:rPr>
            <w:webHidden/>
          </w:rPr>
          <w:fldChar w:fldCharType="separate"/>
        </w:r>
        <w:r>
          <w:rPr>
            <w:webHidden/>
          </w:rPr>
          <w:t>7</w:t>
        </w:r>
        <w:r>
          <w:rPr>
            <w:webHidden/>
          </w:rPr>
          <w:fldChar w:fldCharType="end"/>
        </w:r>
      </w:hyperlink>
    </w:p>
    <w:p w14:paraId="6A704EDA" w14:textId="0E1DDB11" w:rsidR="009C5AF9" w:rsidRDefault="009C5AF9">
      <w:pPr>
        <w:pStyle w:val="Verzeichnis3"/>
        <w:rPr>
          <w:rFonts w:asciiTheme="minorHAnsi" w:eastAsiaTheme="minorEastAsia" w:hAnsiTheme="minorHAnsi" w:cstheme="minorBidi"/>
          <w:sz w:val="22"/>
          <w:szCs w:val="22"/>
        </w:rPr>
      </w:pPr>
      <w:hyperlink w:anchor="_Toc36379905" w:history="1">
        <w:r w:rsidRPr="006D6979">
          <w:rPr>
            <w:rStyle w:val="Hyperlink"/>
          </w:rPr>
          <w:t>3.3.1</w:t>
        </w:r>
        <w:r>
          <w:rPr>
            <w:rFonts w:asciiTheme="minorHAnsi" w:eastAsiaTheme="minorEastAsia" w:hAnsiTheme="minorHAnsi" w:cstheme="minorBidi"/>
            <w:sz w:val="22"/>
            <w:szCs w:val="22"/>
          </w:rPr>
          <w:tab/>
        </w:r>
        <w:r w:rsidRPr="006D6979">
          <w:rPr>
            <w:rStyle w:val="Hyperlink"/>
          </w:rPr>
          <w:t>Installation unter Linux</w:t>
        </w:r>
        <w:r>
          <w:rPr>
            <w:webHidden/>
          </w:rPr>
          <w:tab/>
        </w:r>
        <w:r>
          <w:rPr>
            <w:webHidden/>
          </w:rPr>
          <w:fldChar w:fldCharType="begin"/>
        </w:r>
        <w:r>
          <w:rPr>
            <w:webHidden/>
          </w:rPr>
          <w:instrText xml:space="preserve"> PAGEREF _Toc36379905 \h </w:instrText>
        </w:r>
        <w:r>
          <w:rPr>
            <w:webHidden/>
          </w:rPr>
        </w:r>
        <w:r>
          <w:rPr>
            <w:webHidden/>
          </w:rPr>
          <w:fldChar w:fldCharType="separate"/>
        </w:r>
        <w:r>
          <w:rPr>
            <w:webHidden/>
          </w:rPr>
          <w:t>7</w:t>
        </w:r>
        <w:r>
          <w:rPr>
            <w:webHidden/>
          </w:rPr>
          <w:fldChar w:fldCharType="end"/>
        </w:r>
      </w:hyperlink>
    </w:p>
    <w:p w14:paraId="718DF81B" w14:textId="75461DDA" w:rsidR="009C5AF9" w:rsidRDefault="009C5AF9">
      <w:pPr>
        <w:pStyle w:val="Verzeichnis3"/>
        <w:rPr>
          <w:rFonts w:asciiTheme="minorHAnsi" w:eastAsiaTheme="minorEastAsia" w:hAnsiTheme="minorHAnsi" w:cstheme="minorBidi"/>
          <w:sz w:val="22"/>
          <w:szCs w:val="22"/>
        </w:rPr>
      </w:pPr>
      <w:hyperlink w:anchor="_Toc36379906" w:history="1">
        <w:r w:rsidRPr="006D6979">
          <w:rPr>
            <w:rStyle w:val="Hyperlink"/>
          </w:rPr>
          <w:t>3.3.2</w:t>
        </w:r>
        <w:r>
          <w:rPr>
            <w:rFonts w:asciiTheme="minorHAnsi" w:eastAsiaTheme="minorEastAsia" w:hAnsiTheme="minorHAnsi" w:cstheme="minorBidi"/>
            <w:sz w:val="22"/>
            <w:szCs w:val="22"/>
          </w:rPr>
          <w:tab/>
        </w:r>
        <w:r w:rsidRPr="006D6979">
          <w:rPr>
            <w:rStyle w:val="Hyperlink"/>
          </w:rPr>
          <w:t>Installation unter Windows</w:t>
        </w:r>
        <w:r>
          <w:rPr>
            <w:webHidden/>
          </w:rPr>
          <w:tab/>
        </w:r>
        <w:r>
          <w:rPr>
            <w:webHidden/>
          </w:rPr>
          <w:fldChar w:fldCharType="begin"/>
        </w:r>
        <w:r>
          <w:rPr>
            <w:webHidden/>
          </w:rPr>
          <w:instrText xml:space="preserve"> PAGEREF _Toc36379906 \h </w:instrText>
        </w:r>
        <w:r>
          <w:rPr>
            <w:webHidden/>
          </w:rPr>
        </w:r>
        <w:r>
          <w:rPr>
            <w:webHidden/>
          </w:rPr>
          <w:fldChar w:fldCharType="separate"/>
        </w:r>
        <w:r>
          <w:rPr>
            <w:webHidden/>
          </w:rPr>
          <w:t>8</w:t>
        </w:r>
        <w:r>
          <w:rPr>
            <w:webHidden/>
          </w:rPr>
          <w:fldChar w:fldCharType="end"/>
        </w:r>
      </w:hyperlink>
    </w:p>
    <w:p w14:paraId="6E7407C3" w14:textId="6BFE70AB" w:rsidR="009C5AF9" w:rsidRDefault="009C5AF9">
      <w:pPr>
        <w:pStyle w:val="Verzeichnis1"/>
        <w:rPr>
          <w:rFonts w:asciiTheme="minorHAnsi" w:eastAsiaTheme="minorEastAsia" w:hAnsiTheme="minorHAnsi" w:cstheme="minorBidi"/>
          <w:b w:val="0"/>
          <w:sz w:val="22"/>
          <w:szCs w:val="22"/>
        </w:rPr>
      </w:pPr>
      <w:hyperlink w:anchor="_Toc36379907" w:history="1">
        <w:r w:rsidRPr="006D6979">
          <w:rPr>
            <w:rStyle w:val="Hyperlink"/>
          </w:rPr>
          <w:t>4</w:t>
        </w:r>
        <w:r>
          <w:rPr>
            <w:rFonts w:asciiTheme="minorHAnsi" w:eastAsiaTheme="minorEastAsia" w:hAnsiTheme="minorHAnsi" w:cstheme="minorBidi"/>
            <w:b w:val="0"/>
            <w:sz w:val="22"/>
            <w:szCs w:val="22"/>
          </w:rPr>
          <w:tab/>
        </w:r>
        <w:r w:rsidRPr="006D6979">
          <w:rPr>
            <w:rStyle w:val="Hyperlink"/>
          </w:rPr>
          <w:t>Durchführung eines beispielhaften Projekts</w:t>
        </w:r>
        <w:r>
          <w:rPr>
            <w:webHidden/>
          </w:rPr>
          <w:tab/>
        </w:r>
        <w:r>
          <w:rPr>
            <w:webHidden/>
          </w:rPr>
          <w:fldChar w:fldCharType="begin"/>
        </w:r>
        <w:r>
          <w:rPr>
            <w:webHidden/>
          </w:rPr>
          <w:instrText xml:space="preserve"> PAGEREF _Toc36379907 \h </w:instrText>
        </w:r>
        <w:r>
          <w:rPr>
            <w:webHidden/>
          </w:rPr>
        </w:r>
        <w:r>
          <w:rPr>
            <w:webHidden/>
          </w:rPr>
          <w:fldChar w:fldCharType="separate"/>
        </w:r>
        <w:r>
          <w:rPr>
            <w:webHidden/>
          </w:rPr>
          <w:t>9</w:t>
        </w:r>
        <w:r>
          <w:rPr>
            <w:webHidden/>
          </w:rPr>
          <w:fldChar w:fldCharType="end"/>
        </w:r>
      </w:hyperlink>
    </w:p>
    <w:p w14:paraId="745AA9AA" w14:textId="41C84A76" w:rsidR="009C5AF9" w:rsidRDefault="009C5AF9">
      <w:pPr>
        <w:pStyle w:val="Verzeichnis2"/>
        <w:rPr>
          <w:rFonts w:asciiTheme="minorHAnsi" w:eastAsiaTheme="minorEastAsia" w:hAnsiTheme="minorHAnsi" w:cstheme="minorBidi"/>
          <w:sz w:val="22"/>
          <w:szCs w:val="22"/>
        </w:rPr>
      </w:pPr>
      <w:hyperlink w:anchor="_Toc36379908" w:history="1">
        <w:r w:rsidRPr="006D6979">
          <w:rPr>
            <w:rStyle w:val="Hyperlink"/>
          </w:rPr>
          <w:t>4.1</w:t>
        </w:r>
        <w:r>
          <w:rPr>
            <w:rFonts w:asciiTheme="minorHAnsi" w:eastAsiaTheme="minorEastAsia" w:hAnsiTheme="minorHAnsi" w:cstheme="minorBidi"/>
            <w:sz w:val="22"/>
            <w:szCs w:val="22"/>
          </w:rPr>
          <w:tab/>
        </w:r>
        <w:r w:rsidRPr="006D6979">
          <w:rPr>
            <w:rStyle w:val="Hyperlink"/>
          </w:rPr>
          <w:t>Aufbau des Projekts</w:t>
        </w:r>
        <w:r>
          <w:rPr>
            <w:webHidden/>
          </w:rPr>
          <w:tab/>
        </w:r>
        <w:r>
          <w:rPr>
            <w:webHidden/>
          </w:rPr>
          <w:fldChar w:fldCharType="begin"/>
        </w:r>
        <w:r>
          <w:rPr>
            <w:webHidden/>
          </w:rPr>
          <w:instrText xml:space="preserve"> PAGEREF _Toc36379908 \h </w:instrText>
        </w:r>
        <w:r>
          <w:rPr>
            <w:webHidden/>
          </w:rPr>
        </w:r>
        <w:r>
          <w:rPr>
            <w:webHidden/>
          </w:rPr>
          <w:fldChar w:fldCharType="separate"/>
        </w:r>
        <w:r>
          <w:rPr>
            <w:webHidden/>
          </w:rPr>
          <w:t>9</w:t>
        </w:r>
        <w:r>
          <w:rPr>
            <w:webHidden/>
          </w:rPr>
          <w:fldChar w:fldCharType="end"/>
        </w:r>
      </w:hyperlink>
    </w:p>
    <w:p w14:paraId="552BD944" w14:textId="55FB605E" w:rsidR="009C5AF9" w:rsidRDefault="009C5AF9">
      <w:pPr>
        <w:pStyle w:val="Verzeichnis2"/>
        <w:rPr>
          <w:rFonts w:asciiTheme="minorHAnsi" w:eastAsiaTheme="minorEastAsia" w:hAnsiTheme="minorHAnsi" w:cstheme="minorBidi"/>
          <w:sz w:val="22"/>
          <w:szCs w:val="22"/>
        </w:rPr>
      </w:pPr>
      <w:hyperlink w:anchor="_Toc36379909" w:history="1">
        <w:r w:rsidRPr="006D6979">
          <w:rPr>
            <w:rStyle w:val="Hyperlink"/>
          </w:rPr>
          <w:t>4.2</w:t>
        </w:r>
        <w:r>
          <w:rPr>
            <w:rFonts w:asciiTheme="minorHAnsi" w:eastAsiaTheme="minorEastAsia" w:hAnsiTheme="minorHAnsi" w:cstheme="minorBidi"/>
            <w:sz w:val="22"/>
            <w:szCs w:val="22"/>
          </w:rPr>
          <w:tab/>
        </w:r>
        <w:r w:rsidRPr="006D6979">
          <w:rPr>
            <w:rStyle w:val="Hyperlink"/>
          </w:rPr>
          <w:t>Erstellung eines Projektarchives</w:t>
        </w:r>
        <w:r>
          <w:rPr>
            <w:webHidden/>
          </w:rPr>
          <w:tab/>
        </w:r>
        <w:r>
          <w:rPr>
            <w:webHidden/>
          </w:rPr>
          <w:fldChar w:fldCharType="begin"/>
        </w:r>
        <w:r>
          <w:rPr>
            <w:webHidden/>
          </w:rPr>
          <w:instrText xml:space="preserve"> PAGEREF _Toc36379909 \h </w:instrText>
        </w:r>
        <w:r>
          <w:rPr>
            <w:webHidden/>
          </w:rPr>
        </w:r>
        <w:r>
          <w:rPr>
            <w:webHidden/>
          </w:rPr>
          <w:fldChar w:fldCharType="separate"/>
        </w:r>
        <w:r>
          <w:rPr>
            <w:webHidden/>
          </w:rPr>
          <w:t>9</w:t>
        </w:r>
        <w:r>
          <w:rPr>
            <w:webHidden/>
          </w:rPr>
          <w:fldChar w:fldCharType="end"/>
        </w:r>
      </w:hyperlink>
    </w:p>
    <w:p w14:paraId="0E3ADEF2" w14:textId="4CF9C698" w:rsidR="009C5AF9" w:rsidRDefault="009C5AF9">
      <w:pPr>
        <w:pStyle w:val="Verzeichnis3"/>
        <w:rPr>
          <w:rFonts w:asciiTheme="minorHAnsi" w:eastAsiaTheme="minorEastAsia" w:hAnsiTheme="minorHAnsi" w:cstheme="minorBidi"/>
          <w:sz w:val="22"/>
          <w:szCs w:val="22"/>
        </w:rPr>
      </w:pPr>
      <w:hyperlink w:anchor="_Toc36379910" w:history="1">
        <w:r w:rsidRPr="006D6979">
          <w:rPr>
            <w:rStyle w:val="Hyperlink"/>
          </w:rPr>
          <w:t>4.2.1</w:t>
        </w:r>
        <w:r>
          <w:rPr>
            <w:rFonts w:asciiTheme="minorHAnsi" w:eastAsiaTheme="minorEastAsia" w:hAnsiTheme="minorHAnsi" w:cstheme="minorBidi"/>
            <w:sz w:val="22"/>
            <w:szCs w:val="22"/>
          </w:rPr>
          <w:tab/>
        </w:r>
        <w:r w:rsidRPr="006D6979">
          <w:rPr>
            <w:rStyle w:val="Hyperlink"/>
          </w:rPr>
          <w:t>Git init</w:t>
        </w:r>
        <w:r>
          <w:rPr>
            <w:webHidden/>
          </w:rPr>
          <w:tab/>
        </w:r>
        <w:r>
          <w:rPr>
            <w:webHidden/>
          </w:rPr>
          <w:fldChar w:fldCharType="begin"/>
        </w:r>
        <w:r>
          <w:rPr>
            <w:webHidden/>
          </w:rPr>
          <w:instrText xml:space="preserve"> PAGEREF _Toc36379910 \h </w:instrText>
        </w:r>
        <w:r>
          <w:rPr>
            <w:webHidden/>
          </w:rPr>
        </w:r>
        <w:r>
          <w:rPr>
            <w:webHidden/>
          </w:rPr>
          <w:fldChar w:fldCharType="separate"/>
        </w:r>
        <w:r>
          <w:rPr>
            <w:webHidden/>
          </w:rPr>
          <w:t>9</w:t>
        </w:r>
        <w:r>
          <w:rPr>
            <w:webHidden/>
          </w:rPr>
          <w:fldChar w:fldCharType="end"/>
        </w:r>
      </w:hyperlink>
    </w:p>
    <w:p w14:paraId="0387AA35" w14:textId="4A1A3C5C" w:rsidR="009C5AF9" w:rsidRDefault="009C5AF9">
      <w:pPr>
        <w:pStyle w:val="Verzeichnis3"/>
        <w:rPr>
          <w:rFonts w:asciiTheme="minorHAnsi" w:eastAsiaTheme="minorEastAsia" w:hAnsiTheme="minorHAnsi" w:cstheme="minorBidi"/>
          <w:sz w:val="22"/>
          <w:szCs w:val="22"/>
        </w:rPr>
      </w:pPr>
      <w:hyperlink w:anchor="_Toc36379911" w:history="1">
        <w:r w:rsidRPr="006D6979">
          <w:rPr>
            <w:rStyle w:val="Hyperlink"/>
          </w:rPr>
          <w:t>4.2.2</w:t>
        </w:r>
        <w:r>
          <w:rPr>
            <w:rFonts w:asciiTheme="minorHAnsi" w:eastAsiaTheme="minorEastAsia" w:hAnsiTheme="minorHAnsi" w:cstheme="minorBidi"/>
            <w:sz w:val="22"/>
            <w:szCs w:val="22"/>
          </w:rPr>
          <w:tab/>
        </w:r>
        <w:r w:rsidRPr="006D6979">
          <w:rPr>
            <w:rStyle w:val="Hyperlink"/>
          </w:rPr>
          <w:t>Git config</w:t>
        </w:r>
        <w:r>
          <w:rPr>
            <w:webHidden/>
          </w:rPr>
          <w:tab/>
        </w:r>
        <w:r>
          <w:rPr>
            <w:webHidden/>
          </w:rPr>
          <w:fldChar w:fldCharType="begin"/>
        </w:r>
        <w:r>
          <w:rPr>
            <w:webHidden/>
          </w:rPr>
          <w:instrText xml:space="preserve"> PAGEREF _Toc36379911 \h </w:instrText>
        </w:r>
        <w:r>
          <w:rPr>
            <w:webHidden/>
          </w:rPr>
        </w:r>
        <w:r>
          <w:rPr>
            <w:webHidden/>
          </w:rPr>
          <w:fldChar w:fldCharType="separate"/>
        </w:r>
        <w:r>
          <w:rPr>
            <w:webHidden/>
          </w:rPr>
          <w:t>11</w:t>
        </w:r>
        <w:r>
          <w:rPr>
            <w:webHidden/>
          </w:rPr>
          <w:fldChar w:fldCharType="end"/>
        </w:r>
      </w:hyperlink>
    </w:p>
    <w:p w14:paraId="069960E4" w14:textId="465F5E66" w:rsidR="009C5AF9" w:rsidRDefault="009C5AF9">
      <w:pPr>
        <w:pStyle w:val="Verzeichnis3"/>
        <w:rPr>
          <w:rFonts w:asciiTheme="minorHAnsi" w:eastAsiaTheme="minorEastAsia" w:hAnsiTheme="minorHAnsi" w:cstheme="minorBidi"/>
          <w:sz w:val="22"/>
          <w:szCs w:val="22"/>
        </w:rPr>
      </w:pPr>
      <w:hyperlink w:anchor="_Toc36379912" w:history="1">
        <w:r w:rsidRPr="006D6979">
          <w:rPr>
            <w:rStyle w:val="Hyperlink"/>
          </w:rPr>
          <w:t>4.2.3</w:t>
        </w:r>
        <w:r>
          <w:rPr>
            <w:rFonts w:asciiTheme="minorHAnsi" w:eastAsiaTheme="minorEastAsia" w:hAnsiTheme="minorHAnsi" w:cstheme="minorBidi"/>
            <w:sz w:val="22"/>
            <w:szCs w:val="22"/>
          </w:rPr>
          <w:tab/>
        </w:r>
        <w:r w:rsidRPr="006D6979">
          <w:rPr>
            <w:rStyle w:val="Hyperlink"/>
          </w:rPr>
          <w:t>Git clone</w:t>
        </w:r>
        <w:r>
          <w:rPr>
            <w:webHidden/>
          </w:rPr>
          <w:tab/>
        </w:r>
        <w:r>
          <w:rPr>
            <w:webHidden/>
          </w:rPr>
          <w:fldChar w:fldCharType="begin"/>
        </w:r>
        <w:r>
          <w:rPr>
            <w:webHidden/>
          </w:rPr>
          <w:instrText xml:space="preserve"> PAGEREF _Toc36379912 \h </w:instrText>
        </w:r>
        <w:r>
          <w:rPr>
            <w:webHidden/>
          </w:rPr>
        </w:r>
        <w:r>
          <w:rPr>
            <w:webHidden/>
          </w:rPr>
          <w:fldChar w:fldCharType="separate"/>
        </w:r>
        <w:r>
          <w:rPr>
            <w:webHidden/>
          </w:rPr>
          <w:t>12</w:t>
        </w:r>
        <w:r>
          <w:rPr>
            <w:webHidden/>
          </w:rPr>
          <w:fldChar w:fldCharType="end"/>
        </w:r>
      </w:hyperlink>
    </w:p>
    <w:p w14:paraId="4526AFB1" w14:textId="7A6B6ACD" w:rsidR="009C5AF9" w:rsidRDefault="009C5AF9">
      <w:pPr>
        <w:pStyle w:val="Verzeichnis2"/>
        <w:rPr>
          <w:rFonts w:asciiTheme="minorHAnsi" w:eastAsiaTheme="minorEastAsia" w:hAnsiTheme="minorHAnsi" w:cstheme="minorBidi"/>
          <w:sz w:val="22"/>
          <w:szCs w:val="22"/>
        </w:rPr>
      </w:pPr>
      <w:hyperlink w:anchor="_Toc36379913" w:history="1">
        <w:r w:rsidRPr="006D6979">
          <w:rPr>
            <w:rStyle w:val="Hyperlink"/>
          </w:rPr>
          <w:t>4.3</w:t>
        </w:r>
        <w:r>
          <w:rPr>
            <w:rFonts w:asciiTheme="minorHAnsi" w:eastAsiaTheme="minorEastAsia" w:hAnsiTheme="minorHAnsi" w:cstheme="minorBidi"/>
            <w:sz w:val="22"/>
            <w:szCs w:val="22"/>
          </w:rPr>
          <w:tab/>
        </w:r>
        <w:r w:rsidRPr="006D6979">
          <w:rPr>
            <w:rStyle w:val="Hyperlink"/>
          </w:rPr>
          <w:t>Änderungen verwalten</w:t>
        </w:r>
        <w:r>
          <w:rPr>
            <w:webHidden/>
          </w:rPr>
          <w:tab/>
        </w:r>
        <w:r>
          <w:rPr>
            <w:webHidden/>
          </w:rPr>
          <w:fldChar w:fldCharType="begin"/>
        </w:r>
        <w:r>
          <w:rPr>
            <w:webHidden/>
          </w:rPr>
          <w:instrText xml:space="preserve"> PAGEREF _Toc36379913 \h </w:instrText>
        </w:r>
        <w:r>
          <w:rPr>
            <w:webHidden/>
          </w:rPr>
        </w:r>
        <w:r>
          <w:rPr>
            <w:webHidden/>
          </w:rPr>
          <w:fldChar w:fldCharType="separate"/>
        </w:r>
        <w:r>
          <w:rPr>
            <w:webHidden/>
          </w:rPr>
          <w:t>12</w:t>
        </w:r>
        <w:r>
          <w:rPr>
            <w:webHidden/>
          </w:rPr>
          <w:fldChar w:fldCharType="end"/>
        </w:r>
      </w:hyperlink>
    </w:p>
    <w:p w14:paraId="782F0139" w14:textId="1CE9BCBC" w:rsidR="009C5AF9" w:rsidRDefault="009C5AF9">
      <w:pPr>
        <w:pStyle w:val="Verzeichnis3"/>
        <w:rPr>
          <w:rFonts w:asciiTheme="minorHAnsi" w:eastAsiaTheme="minorEastAsia" w:hAnsiTheme="minorHAnsi" w:cstheme="minorBidi"/>
          <w:sz w:val="22"/>
          <w:szCs w:val="22"/>
        </w:rPr>
      </w:pPr>
      <w:hyperlink w:anchor="_Toc36379914" w:history="1">
        <w:r w:rsidRPr="006D6979">
          <w:rPr>
            <w:rStyle w:val="Hyperlink"/>
          </w:rPr>
          <w:t>4.3.1</w:t>
        </w:r>
        <w:r>
          <w:rPr>
            <w:rFonts w:asciiTheme="minorHAnsi" w:eastAsiaTheme="minorEastAsia" w:hAnsiTheme="minorHAnsi" w:cstheme="minorBidi"/>
            <w:sz w:val="22"/>
            <w:szCs w:val="22"/>
          </w:rPr>
          <w:tab/>
        </w:r>
        <w:r w:rsidRPr="006D6979">
          <w:rPr>
            <w:rStyle w:val="Hyperlink"/>
          </w:rPr>
          <w:t>Die Datei .gitignore</w:t>
        </w:r>
        <w:r>
          <w:rPr>
            <w:webHidden/>
          </w:rPr>
          <w:tab/>
        </w:r>
        <w:r>
          <w:rPr>
            <w:webHidden/>
          </w:rPr>
          <w:fldChar w:fldCharType="begin"/>
        </w:r>
        <w:r>
          <w:rPr>
            <w:webHidden/>
          </w:rPr>
          <w:instrText xml:space="preserve"> PAGEREF _Toc36379914 \h </w:instrText>
        </w:r>
        <w:r>
          <w:rPr>
            <w:webHidden/>
          </w:rPr>
        </w:r>
        <w:r>
          <w:rPr>
            <w:webHidden/>
          </w:rPr>
          <w:fldChar w:fldCharType="separate"/>
        </w:r>
        <w:r>
          <w:rPr>
            <w:webHidden/>
          </w:rPr>
          <w:t>13</w:t>
        </w:r>
        <w:r>
          <w:rPr>
            <w:webHidden/>
          </w:rPr>
          <w:fldChar w:fldCharType="end"/>
        </w:r>
      </w:hyperlink>
    </w:p>
    <w:p w14:paraId="3E4EE570" w14:textId="293A5C9A" w:rsidR="009C5AF9" w:rsidRDefault="009C5AF9">
      <w:pPr>
        <w:pStyle w:val="Verzeichnis3"/>
        <w:rPr>
          <w:rFonts w:asciiTheme="minorHAnsi" w:eastAsiaTheme="minorEastAsia" w:hAnsiTheme="minorHAnsi" w:cstheme="minorBidi"/>
          <w:sz w:val="22"/>
          <w:szCs w:val="22"/>
        </w:rPr>
      </w:pPr>
      <w:hyperlink w:anchor="_Toc36379915" w:history="1">
        <w:r w:rsidRPr="006D6979">
          <w:rPr>
            <w:rStyle w:val="Hyperlink"/>
          </w:rPr>
          <w:t>4.3.2</w:t>
        </w:r>
        <w:r>
          <w:rPr>
            <w:rFonts w:asciiTheme="minorHAnsi" w:eastAsiaTheme="minorEastAsia" w:hAnsiTheme="minorHAnsi" w:cstheme="minorBidi"/>
            <w:sz w:val="22"/>
            <w:szCs w:val="22"/>
          </w:rPr>
          <w:tab/>
        </w:r>
        <w:r w:rsidRPr="006D6979">
          <w:rPr>
            <w:rStyle w:val="Hyperlink"/>
          </w:rPr>
          <w:t>Funktionsweise des Indexes (git status, git add)</w:t>
        </w:r>
        <w:r>
          <w:rPr>
            <w:webHidden/>
          </w:rPr>
          <w:tab/>
        </w:r>
        <w:r>
          <w:rPr>
            <w:webHidden/>
          </w:rPr>
          <w:fldChar w:fldCharType="begin"/>
        </w:r>
        <w:r>
          <w:rPr>
            <w:webHidden/>
          </w:rPr>
          <w:instrText xml:space="preserve"> PAGEREF _Toc36379915 \h </w:instrText>
        </w:r>
        <w:r>
          <w:rPr>
            <w:webHidden/>
          </w:rPr>
        </w:r>
        <w:r>
          <w:rPr>
            <w:webHidden/>
          </w:rPr>
          <w:fldChar w:fldCharType="separate"/>
        </w:r>
        <w:r>
          <w:rPr>
            <w:webHidden/>
          </w:rPr>
          <w:t>13</w:t>
        </w:r>
        <w:r>
          <w:rPr>
            <w:webHidden/>
          </w:rPr>
          <w:fldChar w:fldCharType="end"/>
        </w:r>
      </w:hyperlink>
    </w:p>
    <w:p w14:paraId="73C4CBBB" w14:textId="57CBDB46" w:rsidR="009C5AF9" w:rsidRDefault="009C5AF9">
      <w:pPr>
        <w:pStyle w:val="Verzeichnis3"/>
        <w:rPr>
          <w:rFonts w:asciiTheme="minorHAnsi" w:eastAsiaTheme="minorEastAsia" w:hAnsiTheme="minorHAnsi" w:cstheme="minorBidi"/>
          <w:sz w:val="22"/>
          <w:szCs w:val="22"/>
        </w:rPr>
      </w:pPr>
      <w:hyperlink w:anchor="_Toc36379916" w:history="1">
        <w:r w:rsidRPr="006D6979">
          <w:rPr>
            <w:rStyle w:val="Hyperlink"/>
          </w:rPr>
          <w:t>4.3.3</w:t>
        </w:r>
        <w:r>
          <w:rPr>
            <w:rFonts w:asciiTheme="minorHAnsi" w:eastAsiaTheme="minorEastAsia" w:hAnsiTheme="minorHAnsi" w:cstheme="minorBidi"/>
            <w:sz w:val="22"/>
            <w:szCs w:val="22"/>
          </w:rPr>
          <w:tab/>
        </w:r>
        <w:r w:rsidRPr="006D6979">
          <w:rPr>
            <w:rStyle w:val="Hyperlink"/>
          </w:rPr>
          <w:t>Git Commit</w:t>
        </w:r>
        <w:r>
          <w:rPr>
            <w:webHidden/>
          </w:rPr>
          <w:tab/>
        </w:r>
        <w:r>
          <w:rPr>
            <w:webHidden/>
          </w:rPr>
          <w:fldChar w:fldCharType="begin"/>
        </w:r>
        <w:r>
          <w:rPr>
            <w:webHidden/>
          </w:rPr>
          <w:instrText xml:space="preserve"> PAGEREF _Toc36379916 \h </w:instrText>
        </w:r>
        <w:r>
          <w:rPr>
            <w:webHidden/>
          </w:rPr>
        </w:r>
        <w:r>
          <w:rPr>
            <w:webHidden/>
          </w:rPr>
          <w:fldChar w:fldCharType="separate"/>
        </w:r>
        <w:r>
          <w:rPr>
            <w:webHidden/>
          </w:rPr>
          <w:t>15</w:t>
        </w:r>
        <w:r>
          <w:rPr>
            <w:webHidden/>
          </w:rPr>
          <w:fldChar w:fldCharType="end"/>
        </w:r>
      </w:hyperlink>
    </w:p>
    <w:p w14:paraId="5FC8C12A" w14:textId="1B4140E3" w:rsidR="009C5AF9" w:rsidRDefault="009C5AF9">
      <w:pPr>
        <w:pStyle w:val="Verzeichnis3"/>
        <w:rPr>
          <w:rFonts w:asciiTheme="minorHAnsi" w:eastAsiaTheme="minorEastAsia" w:hAnsiTheme="minorHAnsi" w:cstheme="minorBidi"/>
          <w:sz w:val="22"/>
          <w:szCs w:val="22"/>
        </w:rPr>
      </w:pPr>
      <w:hyperlink w:anchor="_Toc36379917" w:history="1">
        <w:r w:rsidRPr="006D6979">
          <w:rPr>
            <w:rStyle w:val="Hyperlink"/>
          </w:rPr>
          <w:t>4.3.4</w:t>
        </w:r>
        <w:r>
          <w:rPr>
            <w:rFonts w:asciiTheme="minorHAnsi" w:eastAsiaTheme="minorEastAsia" w:hAnsiTheme="minorHAnsi" w:cstheme="minorBidi"/>
            <w:sz w:val="22"/>
            <w:szCs w:val="22"/>
          </w:rPr>
          <w:tab/>
        </w:r>
        <w:r w:rsidRPr="006D6979">
          <w:rPr>
            <w:rStyle w:val="Hyperlink"/>
          </w:rPr>
          <w:t>Git log</w:t>
        </w:r>
        <w:r>
          <w:rPr>
            <w:webHidden/>
          </w:rPr>
          <w:tab/>
        </w:r>
        <w:r>
          <w:rPr>
            <w:webHidden/>
          </w:rPr>
          <w:fldChar w:fldCharType="begin"/>
        </w:r>
        <w:r>
          <w:rPr>
            <w:webHidden/>
          </w:rPr>
          <w:instrText xml:space="preserve"> PAGEREF _Toc36379917 \h </w:instrText>
        </w:r>
        <w:r>
          <w:rPr>
            <w:webHidden/>
          </w:rPr>
        </w:r>
        <w:r>
          <w:rPr>
            <w:webHidden/>
          </w:rPr>
          <w:fldChar w:fldCharType="separate"/>
        </w:r>
        <w:r>
          <w:rPr>
            <w:webHidden/>
          </w:rPr>
          <w:t>16</w:t>
        </w:r>
        <w:r>
          <w:rPr>
            <w:webHidden/>
          </w:rPr>
          <w:fldChar w:fldCharType="end"/>
        </w:r>
      </w:hyperlink>
    </w:p>
    <w:p w14:paraId="33A74864" w14:textId="3D24E7C7" w:rsidR="009C5AF9" w:rsidRDefault="009C5AF9">
      <w:pPr>
        <w:pStyle w:val="Verzeichnis2"/>
        <w:rPr>
          <w:rFonts w:asciiTheme="minorHAnsi" w:eastAsiaTheme="minorEastAsia" w:hAnsiTheme="minorHAnsi" w:cstheme="minorBidi"/>
          <w:sz w:val="22"/>
          <w:szCs w:val="22"/>
        </w:rPr>
      </w:pPr>
      <w:hyperlink w:anchor="_Toc36379918" w:history="1">
        <w:r w:rsidRPr="006D6979">
          <w:rPr>
            <w:rStyle w:val="Hyperlink"/>
          </w:rPr>
          <w:t>4.4</w:t>
        </w:r>
        <w:r>
          <w:rPr>
            <w:rFonts w:asciiTheme="minorHAnsi" w:eastAsiaTheme="minorEastAsia" w:hAnsiTheme="minorHAnsi" w:cstheme="minorBidi"/>
            <w:sz w:val="22"/>
            <w:szCs w:val="22"/>
          </w:rPr>
          <w:tab/>
        </w:r>
        <w:r w:rsidRPr="006D6979">
          <w:rPr>
            <w:rStyle w:val="Hyperlink"/>
          </w:rPr>
          <w:t>Umschreiben der Historie</w:t>
        </w:r>
        <w:r>
          <w:rPr>
            <w:webHidden/>
          </w:rPr>
          <w:tab/>
        </w:r>
        <w:r>
          <w:rPr>
            <w:webHidden/>
          </w:rPr>
          <w:fldChar w:fldCharType="begin"/>
        </w:r>
        <w:r>
          <w:rPr>
            <w:webHidden/>
          </w:rPr>
          <w:instrText xml:space="preserve"> PAGEREF _Toc36379918 \h </w:instrText>
        </w:r>
        <w:r>
          <w:rPr>
            <w:webHidden/>
          </w:rPr>
        </w:r>
        <w:r>
          <w:rPr>
            <w:webHidden/>
          </w:rPr>
          <w:fldChar w:fldCharType="separate"/>
        </w:r>
        <w:r>
          <w:rPr>
            <w:webHidden/>
          </w:rPr>
          <w:t>18</w:t>
        </w:r>
        <w:r>
          <w:rPr>
            <w:webHidden/>
          </w:rPr>
          <w:fldChar w:fldCharType="end"/>
        </w:r>
      </w:hyperlink>
    </w:p>
    <w:p w14:paraId="3390FFE4" w14:textId="799A676E" w:rsidR="009C5AF9" w:rsidRDefault="009C5AF9">
      <w:pPr>
        <w:pStyle w:val="Verzeichnis3"/>
        <w:rPr>
          <w:rFonts w:asciiTheme="minorHAnsi" w:eastAsiaTheme="minorEastAsia" w:hAnsiTheme="minorHAnsi" w:cstheme="minorBidi"/>
          <w:sz w:val="22"/>
          <w:szCs w:val="22"/>
        </w:rPr>
      </w:pPr>
      <w:hyperlink w:anchor="_Toc36379919" w:history="1">
        <w:r w:rsidRPr="006D6979">
          <w:rPr>
            <w:rStyle w:val="Hyperlink"/>
          </w:rPr>
          <w:t>4.4.1</w:t>
        </w:r>
        <w:r>
          <w:rPr>
            <w:rFonts w:asciiTheme="minorHAnsi" w:eastAsiaTheme="minorEastAsia" w:hAnsiTheme="minorHAnsi" w:cstheme="minorBidi"/>
            <w:sz w:val="22"/>
            <w:szCs w:val="22"/>
          </w:rPr>
          <w:tab/>
        </w:r>
        <w:r w:rsidRPr="006D6979">
          <w:rPr>
            <w:rStyle w:val="Hyperlink"/>
          </w:rPr>
          <w:t>Interaktiver Rebase</w:t>
        </w:r>
        <w:r>
          <w:rPr>
            <w:webHidden/>
          </w:rPr>
          <w:tab/>
        </w:r>
        <w:r>
          <w:rPr>
            <w:webHidden/>
          </w:rPr>
          <w:fldChar w:fldCharType="begin"/>
        </w:r>
        <w:r>
          <w:rPr>
            <w:webHidden/>
          </w:rPr>
          <w:instrText xml:space="preserve"> PAGEREF _Toc36379919 \h </w:instrText>
        </w:r>
        <w:r>
          <w:rPr>
            <w:webHidden/>
          </w:rPr>
        </w:r>
        <w:r>
          <w:rPr>
            <w:webHidden/>
          </w:rPr>
          <w:fldChar w:fldCharType="separate"/>
        </w:r>
        <w:r>
          <w:rPr>
            <w:webHidden/>
          </w:rPr>
          <w:t>18</w:t>
        </w:r>
        <w:r>
          <w:rPr>
            <w:webHidden/>
          </w:rPr>
          <w:fldChar w:fldCharType="end"/>
        </w:r>
      </w:hyperlink>
    </w:p>
    <w:p w14:paraId="5CB5A651" w14:textId="49E5F636" w:rsidR="009C5AF9" w:rsidRDefault="009C5AF9">
      <w:pPr>
        <w:pStyle w:val="Verzeichnis2"/>
        <w:rPr>
          <w:rFonts w:asciiTheme="minorHAnsi" w:eastAsiaTheme="minorEastAsia" w:hAnsiTheme="minorHAnsi" w:cstheme="minorBidi"/>
          <w:sz w:val="22"/>
          <w:szCs w:val="22"/>
        </w:rPr>
      </w:pPr>
      <w:hyperlink w:anchor="_Toc36379920" w:history="1">
        <w:r w:rsidRPr="006D6979">
          <w:rPr>
            <w:rStyle w:val="Hyperlink"/>
          </w:rPr>
          <w:t>4.5</w:t>
        </w:r>
        <w:r>
          <w:rPr>
            <w:rFonts w:asciiTheme="minorHAnsi" w:eastAsiaTheme="minorEastAsia" w:hAnsiTheme="minorHAnsi" w:cstheme="minorBidi"/>
            <w:sz w:val="22"/>
            <w:szCs w:val="22"/>
          </w:rPr>
          <w:tab/>
        </w:r>
        <w:r w:rsidRPr="006D6979">
          <w:rPr>
            <w:rStyle w:val="Hyperlink"/>
          </w:rPr>
          <w:t>Arbeiten mit mehreren Zweigen</w:t>
        </w:r>
        <w:r>
          <w:rPr>
            <w:webHidden/>
          </w:rPr>
          <w:tab/>
        </w:r>
        <w:r>
          <w:rPr>
            <w:webHidden/>
          </w:rPr>
          <w:fldChar w:fldCharType="begin"/>
        </w:r>
        <w:r>
          <w:rPr>
            <w:webHidden/>
          </w:rPr>
          <w:instrText xml:space="preserve"> PAGEREF _Toc36379920 \h </w:instrText>
        </w:r>
        <w:r>
          <w:rPr>
            <w:webHidden/>
          </w:rPr>
        </w:r>
        <w:r>
          <w:rPr>
            <w:webHidden/>
          </w:rPr>
          <w:fldChar w:fldCharType="separate"/>
        </w:r>
        <w:r>
          <w:rPr>
            <w:webHidden/>
          </w:rPr>
          <w:t>21</w:t>
        </w:r>
        <w:r>
          <w:rPr>
            <w:webHidden/>
          </w:rPr>
          <w:fldChar w:fldCharType="end"/>
        </w:r>
      </w:hyperlink>
    </w:p>
    <w:p w14:paraId="3FBA5F1F" w14:textId="551B1C11" w:rsidR="009C5AF9" w:rsidRDefault="009C5AF9">
      <w:pPr>
        <w:pStyle w:val="Verzeichnis3"/>
        <w:rPr>
          <w:rFonts w:asciiTheme="minorHAnsi" w:eastAsiaTheme="minorEastAsia" w:hAnsiTheme="minorHAnsi" w:cstheme="minorBidi"/>
          <w:sz w:val="22"/>
          <w:szCs w:val="22"/>
        </w:rPr>
      </w:pPr>
      <w:hyperlink w:anchor="_Toc36379921" w:history="1">
        <w:r w:rsidRPr="006D6979">
          <w:rPr>
            <w:rStyle w:val="Hyperlink"/>
          </w:rPr>
          <w:t>4.5.1</w:t>
        </w:r>
        <w:r>
          <w:rPr>
            <w:rFonts w:asciiTheme="minorHAnsi" w:eastAsiaTheme="minorEastAsia" w:hAnsiTheme="minorHAnsi" w:cstheme="minorBidi"/>
            <w:sz w:val="22"/>
            <w:szCs w:val="22"/>
          </w:rPr>
          <w:tab/>
        </w:r>
        <w:r w:rsidRPr="006D6979">
          <w:rPr>
            <w:rStyle w:val="Hyperlink"/>
          </w:rPr>
          <w:t>Git stash (Zwischenspeicher)</w:t>
        </w:r>
        <w:r>
          <w:rPr>
            <w:webHidden/>
          </w:rPr>
          <w:tab/>
        </w:r>
        <w:r>
          <w:rPr>
            <w:webHidden/>
          </w:rPr>
          <w:fldChar w:fldCharType="begin"/>
        </w:r>
        <w:r>
          <w:rPr>
            <w:webHidden/>
          </w:rPr>
          <w:instrText xml:space="preserve"> PAGEREF _Toc36379921 \h </w:instrText>
        </w:r>
        <w:r>
          <w:rPr>
            <w:webHidden/>
          </w:rPr>
        </w:r>
        <w:r>
          <w:rPr>
            <w:webHidden/>
          </w:rPr>
          <w:fldChar w:fldCharType="separate"/>
        </w:r>
        <w:r>
          <w:rPr>
            <w:webHidden/>
          </w:rPr>
          <w:t>21</w:t>
        </w:r>
        <w:r>
          <w:rPr>
            <w:webHidden/>
          </w:rPr>
          <w:fldChar w:fldCharType="end"/>
        </w:r>
      </w:hyperlink>
    </w:p>
    <w:p w14:paraId="6BDFFF1A" w14:textId="240ADC27" w:rsidR="009C5AF9" w:rsidRDefault="009C5AF9">
      <w:pPr>
        <w:pStyle w:val="Verzeichnis3"/>
        <w:rPr>
          <w:rFonts w:asciiTheme="minorHAnsi" w:eastAsiaTheme="minorEastAsia" w:hAnsiTheme="minorHAnsi" w:cstheme="minorBidi"/>
          <w:sz w:val="22"/>
          <w:szCs w:val="22"/>
        </w:rPr>
      </w:pPr>
      <w:hyperlink w:anchor="_Toc36379922" w:history="1">
        <w:r w:rsidRPr="006D6979">
          <w:rPr>
            <w:rStyle w:val="Hyperlink"/>
          </w:rPr>
          <w:t>4.5.2</w:t>
        </w:r>
        <w:r>
          <w:rPr>
            <w:rFonts w:asciiTheme="minorHAnsi" w:eastAsiaTheme="minorEastAsia" w:hAnsiTheme="minorHAnsi" w:cstheme="minorBidi"/>
            <w:sz w:val="22"/>
            <w:szCs w:val="22"/>
          </w:rPr>
          <w:tab/>
        </w:r>
        <w:r w:rsidRPr="006D6979">
          <w:rPr>
            <w:rStyle w:val="Hyperlink"/>
          </w:rPr>
          <w:t>Git worktree</w:t>
        </w:r>
        <w:r>
          <w:rPr>
            <w:webHidden/>
          </w:rPr>
          <w:tab/>
        </w:r>
        <w:r>
          <w:rPr>
            <w:webHidden/>
          </w:rPr>
          <w:fldChar w:fldCharType="begin"/>
        </w:r>
        <w:r>
          <w:rPr>
            <w:webHidden/>
          </w:rPr>
          <w:instrText xml:space="preserve"> PAGEREF _Toc36379922 \h </w:instrText>
        </w:r>
        <w:r>
          <w:rPr>
            <w:webHidden/>
          </w:rPr>
        </w:r>
        <w:r>
          <w:rPr>
            <w:webHidden/>
          </w:rPr>
          <w:fldChar w:fldCharType="separate"/>
        </w:r>
        <w:r>
          <w:rPr>
            <w:webHidden/>
          </w:rPr>
          <w:t>22</w:t>
        </w:r>
        <w:r>
          <w:rPr>
            <w:webHidden/>
          </w:rPr>
          <w:fldChar w:fldCharType="end"/>
        </w:r>
      </w:hyperlink>
    </w:p>
    <w:p w14:paraId="0B4A764B" w14:textId="5466FE30" w:rsidR="009C5AF9" w:rsidRDefault="009C5AF9">
      <w:pPr>
        <w:pStyle w:val="Verzeichnis3"/>
        <w:rPr>
          <w:rFonts w:asciiTheme="minorHAnsi" w:eastAsiaTheme="minorEastAsia" w:hAnsiTheme="minorHAnsi" w:cstheme="minorBidi"/>
          <w:sz w:val="22"/>
          <w:szCs w:val="22"/>
        </w:rPr>
      </w:pPr>
      <w:hyperlink w:anchor="_Toc36379923" w:history="1">
        <w:r w:rsidRPr="006D6979">
          <w:rPr>
            <w:rStyle w:val="Hyperlink"/>
          </w:rPr>
          <w:t>4.5.3</w:t>
        </w:r>
        <w:r>
          <w:rPr>
            <w:rFonts w:asciiTheme="minorHAnsi" w:eastAsiaTheme="minorEastAsia" w:hAnsiTheme="minorHAnsi" w:cstheme="minorBidi"/>
            <w:sz w:val="22"/>
            <w:szCs w:val="22"/>
          </w:rPr>
          <w:tab/>
        </w:r>
        <w:r w:rsidRPr="006D6979">
          <w:rPr>
            <w:rStyle w:val="Hyperlink"/>
          </w:rPr>
          <w:t>Git branch</w:t>
        </w:r>
        <w:r>
          <w:rPr>
            <w:webHidden/>
          </w:rPr>
          <w:tab/>
        </w:r>
        <w:r>
          <w:rPr>
            <w:webHidden/>
          </w:rPr>
          <w:fldChar w:fldCharType="begin"/>
        </w:r>
        <w:r>
          <w:rPr>
            <w:webHidden/>
          </w:rPr>
          <w:instrText xml:space="preserve"> PAGEREF _Toc36379923 \h </w:instrText>
        </w:r>
        <w:r>
          <w:rPr>
            <w:webHidden/>
          </w:rPr>
        </w:r>
        <w:r>
          <w:rPr>
            <w:webHidden/>
          </w:rPr>
          <w:fldChar w:fldCharType="separate"/>
        </w:r>
        <w:r>
          <w:rPr>
            <w:webHidden/>
          </w:rPr>
          <w:t>23</w:t>
        </w:r>
        <w:r>
          <w:rPr>
            <w:webHidden/>
          </w:rPr>
          <w:fldChar w:fldCharType="end"/>
        </w:r>
      </w:hyperlink>
    </w:p>
    <w:p w14:paraId="42A8D9D0" w14:textId="0CCEDCB2" w:rsidR="009C5AF9" w:rsidRDefault="009C5AF9">
      <w:pPr>
        <w:pStyle w:val="Verzeichnis3"/>
        <w:rPr>
          <w:rFonts w:asciiTheme="minorHAnsi" w:eastAsiaTheme="minorEastAsia" w:hAnsiTheme="minorHAnsi" w:cstheme="minorBidi"/>
          <w:sz w:val="22"/>
          <w:szCs w:val="22"/>
        </w:rPr>
      </w:pPr>
      <w:hyperlink w:anchor="_Toc36379924" w:history="1">
        <w:r w:rsidRPr="006D6979">
          <w:rPr>
            <w:rStyle w:val="Hyperlink"/>
          </w:rPr>
          <w:t>4.5.4</w:t>
        </w:r>
        <w:r>
          <w:rPr>
            <w:rFonts w:asciiTheme="minorHAnsi" w:eastAsiaTheme="minorEastAsia" w:hAnsiTheme="minorHAnsi" w:cstheme="minorBidi"/>
            <w:sz w:val="22"/>
            <w:szCs w:val="22"/>
          </w:rPr>
          <w:tab/>
        </w:r>
        <w:r w:rsidRPr="006D6979">
          <w:rPr>
            <w:rStyle w:val="Hyperlink"/>
          </w:rPr>
          <w:t>Git checkout</w:t>
        </w:r>
        <w:r>
          <w:rPr>
            <w:webHidden/>
          </w:rPr>
          <w:tab/>
        </w:r>
        <w:r>
          <w:rPr>
            <w:webHidden/>
          </w:rPr>
          <w:fldChar w:fldCharType="begin"/>
        </w:r>
        <w:r>
          <w:rPr>
            <w:webHidden/>
          </w:rPr>
          <w:instrText xml:space="preserve"> PAGEREF _Toc36379924 \h </w:instrText>
        </w:r>
        <w:r>
          <w:rPr>
            <w:webHidden/>
          </w:rPr>
        </w:r>
        <w:r>
          <w:rPr>
            <w:webHidden/>
          </w:rPr>
          <w:fldChar w:fldCharType="separate"/>
        </w:r>
        <w:r>
          <w:rPr>
            <w:webHidden/>
          </w:rPr>
          <w:t>24</w:t>
        </w:r>
        <w:r>
          <w:rPr>
            <w:webHidden/>
          </w:rPr>
          <w:fldChar w:fldCharType="end"/>
        </w:r>
      </w:hyperlink>
    </w:p>
    <w:p w14:paraId="62B8CDBD" w14:textId="77E7C094" w:rsidR="009C5AF9" w:rsidRDefault="009C5AF9">
      <w:pPr>
        <w:pStyle w:val="Verzeichnis3"/>
        <w:rPr>
          <w:rFonts w:asciiTheme="minorHAnsi" w:eastAsiaTheme="minorEastAsia" w:hAnsiTheme="minorHAnsi" w:cstheme="minorBidi"/>
          <w:sz w:val="22"/>
          <w:szCs w:val="22"/>
        </w:rPr>
      </w:pPr>
      <w:hyperlink w:anchor="_Toc36379925" w:history="1">
        <w:r w:rsidRPr="006D6979">
          <w:rPr>
            <w:rStyle w:val="Hyperlink"/>
          </w:rPr>
          <w:t>4.5.5</w:t>
        </w:r>
        <w:r>
          <w:rPr>
            <w:rFonts w:asciiTheme="minorHAnsi" w:eastAsiaTheme="minorEastAsia" w:hAnsiTheme="minorHAnsi" w:cstheme="minorBidi"/>
            <w:sz w:val="22"/>
            <w:szCs w:val="22"/>
          </w:rPr>
          <w:tab/>
        </w:r>
        <w:r w:rsidRPr="006D6979">
          <w:rPr>
            <w:rStyle w:val="Hyperlink"/>
          </w:rPr>
          <w:t>Gitk</w:t>
        </w:r>
        <w:r>
          <w:rPr>
            <w:webHidden/>
          </w:rPr>
          <w:tab/>
        </w:r>
        <w:r>
          <w:rPr>
            <w:webHidden/>
          </w:rPr>
          <w:fldChar w:fldCharType="begin"/>
        </w:r>
        <w:r>
          <w:rPr>
            <w:webHidden/>
          </w:rPr>
          <w:instrText xml:space="preserve"> PAGEREF _Toc36379925 \h </w:instrText>
        </w:r>
        <w:r>
          <w:rPr>
            <w:webHidden/>
          </w:rPr>
        </w:r>
        <w:r>
          <w:rPr>
            <w:webHidden/>
          </w:rPr>
          <w:fldChar w:fldCharType="separate"/>
        </w:r>
        <w:r>
          <w:rPr>
            <w:webHidden/>
          </w:rPr>
          <w:t>26</w:t>
        </w:r>
        <w:r>
          <w:rPr>
            <w:webHidden/>
          </w:rPr>
          <w:fldChar w:fldCharType="end"/>
        </w:r>
      </w:hyperlink>
    </w:p>
    <w:p w14:paraId="66B9A8F2" w14:textId="62970224" w:rsidR="009C5AF9" w:rsidRDefault="009C5AF9">
      <w:pPr>
        <w:pStyle w:val="Verzeichnis2"/>
        <w:rPr>
          <w:rFonts w:asciiTheme="minorHAnsi" w:eastAsiaTheme="minorEastAsia" w:hAnsiTheme="minorHAnsi" w:cstheme="minorBidi"/>
          <w:sz w:val="22"/>
          <w:szCs w:val="22"/>
        </w:rPr>
      </w:pPr>
      <w:hyperlink w:anchor="_Toc36379926" w:history="1">
        <w:r w:rsidRPr="006D6979">
          <w:rPr>
            <w:rStyle w:val="Hyperlink"/>
          </w:rPr>
          <w:t>4.6</w:t>
        </w:r>
        <w:r>
          <w:rPr>
            <w:rFonts w:asciiTheme="minorHAnsi" w:eastAsiaTheme="minorEastAsia" w:hAnsiTheme="minorHAnsi" w:cstheme="minorBidi"/>
            <w:sz w:val="22"/>
            <w:szCs w:val="22"/>
          </w:rPr>
          <w:tab/>
        </w:r>
        <w:r w:rsidRPr="006D6979">
          <w:rPr>
            <w:rStyle w:val="Hyperlink"/>
          </w:rPr>
          <w:t>Zusammenführung von Zweigen</w:t>
        </w:r>
        <w:r>
          <w:rPr>
            <w:webHidden/>
          </w:rPr>
          <w:tab/>
        </w:r>
        <w:r>
          <w:rPr>
            <w:webHidden/>
          </w:rPr>
          <w:fldChar w:fldCharType="begin"/>
        </w:r>
        <w:r>
          <w:rPr>
            <w:webHidden/>
          </w:rPr>
          <w:instrText xml:space="preserve"> PAGEREF _Toc36379926 \h </w:instrText>
        </w:r>
        <w:r>
          <w:rPr>
            <w:webHidden/>
          </w:rPr>
        </w:r>
        <w:r>
          <w:rPr>
            <w:webHidden/>
          </w:rPr>
          <w:fldChar w:fldCharType="separate"/>
        </w:r>
        <w:r>
          <w:rPr>
            <w:webHidden/>
          </w:rPr>
          <w:t>27</w:t>
        </w:r>
        <w:r>
          <w:rPr>
            <w:webHidden/>
          </w:rPr>
          <w:fldChar w:fldCharType="end"/>
        </w:r>
      </w:hyperlink>
    </w:p>
    <w:p w14:paraId="7B932B38" w14:textId="56CEDBB4" w:rsidR="009C5AF9" w:rsidRDefault="009C5AF9">
      <w:pPr>
        <w:pStyle w:val="Verzeichnis3"/>
        <w:rPr>
          <w:rFonts w:asciiTheme="minorHAnsi" w:eastAsiaTheme="minorEastAsia" w:hAnsiTheme="minorHAnsi" w:cstheme="minorBidi"/>
          <w:sz w:val="22"/>
          <w:szCs w:val="22"/>
        </w:rPr>
      </w:pPr>
      <w:hyperlink w:anchor="_Toc36379927" w:history="1">
        <w:r w:rsidRPr="006D6979">
          <w:rPr>
            <w:rStyle w:val="Hyperlink"/>
          </w:rPr>
          <w:t>4.6.1</w:t>
        </w:r>
        <w:r>
          <w:rPr>
            <w:rFonts w:asciiTheme="minorHAnsi" w:eastAsiaTheme="minorEastAsia" w:hAnsiTheme="minorHAnsi" w:cstheme="minorBidi"/>
            <w:sz w:val="22"/>
            <w:szCs w:val="22"/>
          </w:rPr>
          <w:tab/>
        </w:r>
        <w:r w:rsidRPr="006D6979">
          <w:rPr>
            <w:rStyle w:val="Hyperlink"/>
          </w:rPr>
          <w:t>Git merge</w:t>
        </w:r>
        <w:r>
          <w:rPr>
            <w:webHidden/>
          </w:rPr>
          <w:tab/>
        </w:r>
        <w:r>
          <w:rPr>
            <w:webHidden/>
          </w:rPr>
          <w:fldChar w:fldCharType="begin"/>
        </w:r>
        <w:r>
          <w:rPr>
            <w:webHidden/>
          </w:rPr>
          <w:instrText xml:space="preserve"> PAGEREF _Toc36379927 \h </w:instrText>
        </w:r>
        <w:r>
          <w:rPr>
            <w:webHidden/>
          </w:rPr>
        </w:r>
        <w:r>
          <w:rPr>
            <w:webHidden/>
          </w:rPr>
          <w:fldChar w:fldCharType="separate"/>
        </w:r>
        <w:r>
          <w:rPr>
            <w:webHidden/>
          </w:rPr>
          <w:t>27</w:t>
        </w:r>
        <w:r>
          <w:rPr>
            <w:webHidden/>
          </w:rPr>
          <w:fldChar w:fldCharType="end"/>
        </w:r>
      </w:hyperlink>
    </w:p>
    <w:p w14:paraId="57EE0558" w14:textId="2BF3DDE2" w:rsidR="009C5AF9" w:rsidRDefault="009C5AF9">
      <w:pPr>
        <w:pStyle w:val="Verzeichnis3"/>
        <w:rPr>
          <w:rFonts w:asciiTheme="minorHAnsi" w:eastAsiaTheme="minorEastAsia" w:hAnsiTheme="minorHAnsi" w:cstheme="minorBidi"/>
          <w:sz w:val="22"/>
          <w:szCs w:val="22"/>
        </w:rPr>
      </w:pPr>
      <w:hyperlink w:anchor="_Toc36379928" w:history="1">
        <w:r w:rsidRPr="006D6979">
          <w:rPr>
            <w:rStyle w:val="Hyperlink"/>
          </w:rPr>
          <w:t>4.6.2</w:t>
        </w:r>
        <w:r>
          <w:rPr>
            <w:rFonts w:asciiTheme="minorHAnsi" w:eastAsiaTheme="minorEastAsia" w:hAnsiTheme="minorHAnsi" w:cstheme="minorBidi"/>
            <w:sz w:val="22"/>
            <w:szCs w:val="22"/>
          </w:rPr>
          <w:tab/>
        </w:r>
        <w:r w:rsidRPr="006D6979">
          <w:rPr>
            <w:rStyle w:val="Hyperlink"/>
          </w:rPr>
          <w:t>Partielle Zusammenführung von Zweigen</w:t>
        </w:r>
        <w:r>
          <w:rPr>
            <w:webHidden/>
          </w:rPr>
          <w:tab/>
        </w:r>
        <w:r>
          <w:rPr>
            <w:webHidden/>
          </w:rPr>
          <w:fldChar w:fldCharType="begin"/>
        </w:r>
        <w:r>
          <w:rPr>
            <w:webHidden/>
          </w:rPr>
          <w:instrText xml:space="preserve"> PAGEREF _Toc36379928 \h </w:instrText>
        </w:r>
        <w:r>
          <w:rPr>
            <w:webHidden/>
          </w:rPr>
        </w:r>
        <w:r>
          <w:rPr>
            <w:webHidden/>
          </w:rPr>
          <w:fldChar w:fldCharType="separate"/>
        </w:r>
        <w:r>
          <w:rPr>
            <w:webHidden/>
          </w:rPr>
          <w:t>29</w:t>
        </w:r>
        <w:r>
          <w:rPr>
            <w:webHidden/>
          </w:rPr>
          <w:fldChar w:fldCharType="end"/>
        </w:r>
      </w:hyperlink>
    </w:p>
    <w:p w14:paraId="614FE080" w14:textId="41EA3A52" w:rsidR="009C5AF9" w:rsidRDefault="009C5AF9">
      <w:pPr>
        <w:pStyle w:val="Verzeichnis3"/>
        <w:rPr>
          <w:rFonts w:asciiTheme="minorHAnsi" w:eastAsiaTheme="minorEastAsia" w:hAnsiTheme="minorHAnsi" w:cstheme="minorBidi"/>
          <w:sz w:val="22"/>
          <w:szCs w:val="22"/>
        </w:rPr>
      </w:pPr>
      <w:hyperlink w:anchor="_Toc36379929" w:history="1">
        <w:r w:rsidRPr="006D6979">
          <w:rPr>
            <w:rStyle w:val="Hyperlink"/>
          </w:rPr>
          <w:t>4.6.3</w:t>
        </w:r>
        <w:r>
          <w:rPr>
            <w:rFonts w:asciiTheme="minorHAnsi" w:eastAsiaTheme="minorEastAsia" w:hAnsiTheme="minorHAnsi" w:cstheme="minorBidi"/>
            <w:sz w:val="22"/>
            <w:szCs w:val="22"/>
          </w:rPr>
          <w:tab/>
        </w:r>
        <w:r w:rsidRPr="006D6979">
          <w:rPr>
            <w:rStyle w:val="Hyperlink"/>
          </w:rPr>
          <w:t>Git rebase</w:t>
        </w:r>
        <w:r>
          <w:rPr>
            <w:webHidden/>
          </w:rPr>
          <w:tab/>
        </w:r>
        <w:r>
          <w:rPr>
            <w:webHidden/>
          </w:rPr>
          <w:fldChar w:fldCharType="begin"/>
        </w:r>
        <w:r>
          <w:rPr>
            <w:webHidden/>
          </w:rPr>
          <w:instrText xml:space="preserve"> PAGEREF _Toc36379929 \h </w:instrText>
        </w:r>
        <w:r>
          <w:rPr>
            <w:webHidden/>
          </w:rPr>
        </w:r>
        <w:r>
          <w:rPr>
            <w:webHidden/>
          </w:rPr>
          <w:fldChar w:fldCharType="separate"/>
        </w:r>
        <w:r>
          <w:rPr>
            <w:webHidden/>
          </w:rPr>
          <w:t>30</w:t>
        </w:r>
        <w:r>
          <w:rPr>
            <w:webHidden/>
          </w:rPr>
          <w:fldChar w:fldCharType="end"/>
        </w:r>
      </w:hyperlink>
    </w:p>
    <w:p w14:paraId="50647F0B" w14:textId="06EB9D55" w:rsidR="009C5AF9" w:rsidRDefault="009C5AF9">
      <w:pPr>
        <w:pStyle w:val="Verzeichnis3"/>
        <w:rPr>
          <w:rFonts w:asciiTheme="minorHAnsi" w:eastAsiaTheme="minorEastAsia" w:hAnsiTheme="minorHAnsi" w:cstheme="minorBidi"/>
          <w:sz w:val="22"/>
          <w:szCs w:val="22"/>
        </w:rPr>
      </w:pPr>
      <w:hyperlink w:anchor="_Toc36379930" w:history="1">
        <w:r w:rsidRPr="006D6979">
          <w:rPr>
            <w:rStyle w:val="Hyperlink"/>
          </w:rPr>
          <w:t>4.6.4</w:t>
        </w:r>
        <w:r>
          <w:rPr>
            <w:rFonts w:asciiTheme="minorHAnsi" w:eastAsiaTheme="minorEastAsia" w:hAnsiTheme="minorHAnsi" w:cstheme="minorBidi"/>
            <w:sz w:val="22"/>
            <w:szCs w:val="22"/>
          </w:rPr>
          <w:tab/>
        </w:r>
        <w:r w:rsidRPr="006D6979">
          <w:rPr>
            <w:rStyle w:val="Hyperlink"/>
          </w:rPr>
          <w:t>Behebung von Konflikten</w:t>
        </w:r>
        <w:r>
          <w:rPr>
            <w:webHidden/>
          </w:rPr>
          <w:tab/>
        </w:r>
        <w:r>
          <w:rPr>
            <w:webHidden/>
          </w:rPr>
          <w:fldChar w:fldCharType="begin"/>
        </w:r>
        <w:r>
          <w:rPr>
            <w:webHidden/>
          </w:rPr>
          <w:instrText xml:space="preserve"> PAGEREF _Toc36379930 \h </w:instrText>
        </w:r>
        <w:r>
          <w:rPr>
            <w:webHidden/>
          </w:rPr>
        </w:r>
        <w:r>
          <w:rPr>
            <w:webHidden/>
          </w:rPr>
          <w:fldChar w:fldCharType="separate"/>
        </w:r>
        <w:r>
          <w:rPr>
            <w:webHidden/>
          </w:rPr>
          <w:t>32</w:t>
        </w:r>
        <w:r>
          <w:rPr>
            <w:webHidden/>
          </w:rPr>
          <w:fldChar w:fldCharType="end"/>
        </w:r>
      </w:hyperlink>
    </w:p>
    <w:p w14:paraId="3A6A9C18" w14:textId="06FCA517" w:rsidR="009C5AF9" w:rsidRDefault="009C5AF9">
      <w:pPr>
        <w:pStyle w:val="Verzeichnis3"/>
        <w:rPr>
          <w:rFonts w:asciiTheme="minorHAnsi" w:eastAsiaTheme="minorEastAsia" w:hAnsiTheme="minorHAnsi" w:cstheme="minorBidi"/>
          <w:sz w:val="22"/>
          <w:szCs w:val="22"/>
        </w:rPr>
      </w:pPr>
      <w:hyperlink w:anchor="_Toc36379931" w:history="1">
        <w:r w:rsidRPr="006D6979">
          <w:rPr>
            <w:rStyle w:val="Hyperlink"/>
          </w:rPr>
          <w:t>4.6.5</w:t>
        </w:r>
        <w:r>
          <w:rPr>
            <w:rFonts w:asciiTheme="minorHAnsi" w:eastAsiaTheme="minorEastAsia" w:hAnsiTheme="minorHAnsi" w:cstheme="minorBidi"/>
            <w:sz w:val="22"/>
            <w:szCs w:val="22"/>
          </w:rPr>
          <w:tab/>
        </w:r>
        <w:r w:rsidRPr="006D6979">
          <w:rPr>
            <w:rStyle w:val="Hyperlink"/>
          </w:rPr>
          <w:t>Git mergetool</w:t>
        </w:r>
        <w:r>
          <w:rPr>
            <w:webHidden/>
          </w:rPr>
          <w:tab/>
        </w:r>
        <w:r>
          <w:rPr>
            <w:webHidden/>
          </w:rPr>
          <w:fldChar w:fldCharType="begin"/>
        </w:r>
        <w:r>
          <w:rPr>
            <w:webHidden/>
          </w:rPr>
          <w:instrText xml:space="preserve"> PAGEREF _Toc36379931 \h </w:instrText>
        </w:r>
        <w:r>
          <w:rPr>
            <w:webHidden/>
          </w:rPr>
        </w:r>
        <w:r>
          <w:rPr>
            <w:webHidden/>
          </w:rPr>
          <w:fldChar w:fldCharType="separate"/>
        </w:r>
        <w:r>
          <w:rPr>
            <w:webHidden/>
          </w:rPr>
          <w:t>33</w:t>
        </w:r>
        <w:r>
          <w:rPr>
            <w:webHidden/>
          </w:rPr>
          <w:fldChar w:fldCharType="end"/>
        </w:r>
      </w:hyperlink>
    </w:p>
    <w:p w14:paraId="26F3090E" w14:textId="7D8BDE2D" w:rsidR="009C5AF9" w:rsidRDefault="009C5AF9">
      <w:pPr>
        <w:pStyle w:val="Verzeichnis2"/>
        <w:rPr>
          <w:rFonts w:asciiTheme="minorHAnsi" w:eastAsiaTheme="minorEastAsia" w:hAnsiTheme="minorHAnsi" w:cstheme="minorBidi"/>
          <w:sz w:val="22"/>
          <w:szCs w:val="22"/>
        </w:rPr>
      </w:pPr>
      <w:hyperlink w:anchor="_Toc36379932" w:history="1">
        <w:r w:rsidRPr="006D6979">
          <w:rPr>
            <w:rStyle w:val="Hyperlink"/>
          </w:rPr>
          <w:t>4.7</w:t>
        </w:r>
        <w:r>
          <w:rPr>
            <w:rFonts w:asciiTheme="minorHAnsi" w:eastAsiaTheme="minorEastAsia" w:hAnsiTheme="minorHAnsi" w:cstheme="minorBidi"/>
            <w:sz w:val="22"/>
            <w:szCs w:val="22"/>
          </w:rPr>
          <w:tab/>
        </w:r>
        <w:r w:rsidRPr="006D6979">
          <w:rPr>
            <w:rStyle w:val="Hyperlink"/>
          </w:rPr>
          <w:t>Synchronisierung von Archiven</w:t>
        </w:r>
        <w:r>
          <w:rPr>
            <w:webHidden/>
          </w:rPr>
          <w:tab/>
        </w:r>
        <w:r>
          <w:rPr>
            <w:webHidden/>
          </w:rPr>
          <w:fldChar w:fldCharType="begin"/>
        </w:r>
        <w:r>
          <w:rPr>
            <w:webHidden/>
          </w:rPr>
          <w:instrText xml:space="preserve"> PAGEREF _Toc36379932 \h </w:instrText>
        </w:r>
        <w:r>
          <w:rPr>
            <w:webHidden/>
          </w:rPr>
        </w:r>
        <w:r>
          <w:rPr>
            <w:webHidden/>
          </w:rPr>
          <w:fldChar w:fldCharType="separate"/>
        </w:r>
        <w:r>
          <w:rPr>
            <w:webHidden/>
          </w:rPr>
          <w:t>36</w:t>
        </w:r>
        <w:r>
          <w:rPr>
            <w:webHidden/>
          </w:rPr>
          <w:fldChar w:fldCharType="end"/>
        </w:r>
      </w:hyperlink>
    </w:p>
    <w:p w14:paraId="54AF2ABD" w14:textId="37132C2B" w:rsidR="009C5AF9" w:rsidRDefault="009C5AF9">
      <w:pPr>
        <w:pStyle w:val="Verzeichnis3"/>
        <w:rPr>
          <w:rFonts w:asciiTheme="minorHAnsi" w:eastAsiaTheme="minorEastAsia" w:hAnsiTheme="minorHAnsi" w:cstheme="minorBidi"/>
          <w:sz w:val="22"/>
          <w:szCs w:val="22"/>
        </w:rPr>
      </w:pPr>
      <w:hyperlink w:anchor="_Toc36379933" w:history="1">
        <w:r w:rsidRPr="006D6979">
          <w:rPr>
            <w:rStyle w:val="Hyperlink"/>
          </w:rPr>
          <w:t>4.7.1</w:t>
        </w:r>
        <w:r>
          <w:rPr>
            <w:rFonts w:asciiTheme="minorHAnsi" w:eastAsiaTheme="minorEastAsia" w:hAnsiTheme="minorHAnsi" w:cstheme="minorBidi"/>
            <w:sz w:val="22"/>
            <w:szCs w:val="22"/>
          </w:rPr>
          <w:tab/>
        </w:r>
        <w:r w:rsidRPr="006D6979">
          <w:rPr>
            <w:rStyle w:val="Hyperlink"/>
          </w:rPr>
          <w:t>Git remote</w:t>
        </w:r>
        <w:r>
          <w:rPr>
            <w:webHidden/>
          </w:rPr>
          <w:tab/>
        </w:r>
        <w:r>
          <w:rPr>
            <w:webHidden/>
          </w:rPr>
          <w:fldChar w:fldCharType="begin"/>
        </w:r>
        <w:r>
          <w:rPr>
            <w:webHidden/>
          </w:rPr>
          <w:instrText xml:space="preserve"> PAGEREF _Toc36379933 \h </w:instrText>
        </w:r>
        <w:r>
          <w:rPr>
            <w:webHidden/>
          </w:rPr>
        </w:r>
        <w:r>
          <w:rPr>
            <w:webHidden/>
          </w:rPr>
          <w:fldChar w:fldCharType="separate"/>
        </w:r>
        <w:r>
          <w:rPr>
            <w:webHidden/>
          </w:rPr>
          <w:t>36</w:t>
        </w:r>
        <w:r>
          <w:rPr>
            <w:webHidden/>
          </w:rPr>
          <w:fldChar w:fldCharType="end"/>
        </w:r>
      </w:hyperlink>
    </w:p>
    <w:p w14:paraId="5F076787" w14:textId="3AC8892F" w:rsidR="009C5AF9" w:rsidRDefault="009C5AF9">
      <w:pPr>
        <w:pStyle w:val="Verzeichnis3"/>
        <w:rPr>
          <w:rFonts w:asciiTheme="minorHAnsi" w:eastAsiaTheme="minorEastAsia" w:hAnsiTheme="minorHAnsi" w:cstheme="minorBidi"/>
          <w:sz w:val="22"/>
          <w:szCs w:val="22"/>
        </w:rPr>
      </w:pPr>
      <w:hyperlink w:anchor="_Toc36379934" w:history="1">
        <w:r w:rsidRPr="006D6979">
          <w:rPr>
            <w:rStyle w:val="Hyperlink"/>
          </w:rPr>
          <w:t>4.7.2</w:t>
        </w:r>
        <w:r>
          <w:rPr>
            <w:rFonts w:asciiTheme="minorHAnsi" w:eastAsiaTheme="minorEastAsia" w:hAnsiTheme="minorHAnsi" w:cstheme="minorBidi"/>
            <w:sz w:val="22"/>
            <w:szCs w:val="22"/>
          </w:rPr>
          <w:tab/>
        </w:r>
        <w:r w:rsidRPr="006D6979">
          <w:rPr>
            <w:rStyle w:val="Hyperlink"/>
          </w:rPr>
          <w:t>Git push</w:t>
        </w:r>
        <w:r>
          <w:rPr>
            <w:webHidden/>
          </w:rPr>
          <w:tab/>
        </w:r>
        <w:r>
          <w:rPr>
            <w:webHidden/>
          </w:rPr>
          <w:fldChar w:fldCharType="begin"/>
        </w:r>
        <w:r>
          <w:rPr>
            <w:webHidden/>
          </w:rPr>
          <w:instrText xml:space="preserve"> PAGEREF _Toc36379934 \h </w:instrText>
        </w:r>
        <w:r>
          <w:rPr>
            <w:webHidden/>
          </w:rPr>
        </w:r>
        <w:r>
          <w:rPr>
            <w:webHidden/>
          </w:rPr>
          <w:fldChar w:fldCharType="separate"/>
        </w:r>
        <w:r>
          <w:rPr>
            <w:webHidden/>
          </w:rPr>
          <w:t>37</w:t>
        </w:r>
        <w:r>
          <w:rPr>
            <w:webHidden/>
          </w:rPr>
          <w:fldChar w:fldCharType="end"/>
        </w:r>
      </w:hyperlink>
    </w:p>
    <w:p w14:paraId="3A1BA233" w14:textId="3355005D" w:rsidR="009C5AF9" w:rsidRDefault="009C5AF9">
      <w:pPr>
        <w:pStyle w:val="Verzeichnis3"/>
        <w:rPr>
          <w:rFonts w:asciiTheme="minorHAnsi" w:eastAsiaTheme="minorEastAsia" w:hAnsiTheme="minorHAnsi" w:cstheme="minorBidi"/>
          <w:sz w:val="22"/>
          <w:szCs w:val="22"/>
        </w:rPr>
      </w:pPr>
      <w:hyperlink w:anchor="_Toc36379935" w:history="1">
        <w:r w:rsidRPr="006D6979">
          <w:rPr>
            <w:rStyle w:val="Hyperlink"/>
          </w:rPr>
          <w:t>4.7.3</w:t>
        </w:r>
        <w:r>
          <w:rPr>
            <w:rFonts w:asciiTheme="minorHAnsi" w:eastAsiaTheme="minorEastAsia" w:hAnsiTheme="minorHAnsi" w:cstheme="minorBidi"/>
            <w:sz w:val="22"/>
            <w:szCs w:val="22"/>
          </w:rPr>
          <w:tab/>
        </w:r>
        <w:r w:rsidRPr="006D6979">
          <w:rPr>
            <w:rStyle w:val="Hyperlink"/>
          </w:rPr>
          <w:t>Git blame</w:t>
        </w:r>
        <w:r>
          <w:rPr>
            <w:webHidden/>
          </w:rPr>
          <w:tab/>
        </w:r>
        <w:r>
          <w:rPr>
            <w:webHidden/>
          </w:rPr>
          <w:fldChar w:fldCharType="begin"/>
        </w:r>
        <w:r>
          <w:rPr>
            <w:webHidden/>
          </w:rPr>
          <w:instrText xml:space="preserve"> PAGEREF _Toc36379935 \h </w:instrText>
        </w:r>
        <w:r>
          <w:rPr>
            <w:webHidden/>
          </w:rPr>
        </w:r>
        <w:r>
          <w:rPr>
            <w:webHidden/>
          </w:rPr>
          <w:fldChar w:fldCharType="separate"/>
        </w:r>
        <w:r>
          <w:rPr>
            <w:webHidden/>
          </w:rPr>
          <w:t>39</w:t>
        </w:r>
        <w:r>
          <w:rPr>
            <w:webHidden/>
          </w:rPr>
          <w:fldChar w:fldCharType="end"/>
        </w:r>
      </w:hyperlink>
    </w:p>
    <w:p w14:paraId="512A578B" w14:textId="52211600" w:rsidR="009C5AF9" w:rsidRDefault="009C5AF9">
      <w:pPr>
        <w:pStyle w:val="Verzeichnis3"/>
        <w:rPr>
          <w:rFonts w:asciiTheme="minorHAnsi" w:eastAsiaTheme="minorEastAsia" w:hAnsiTheme="minorHAnsi" w:cstheme="minorBidi"/>
          <w:sz w:val="22"/>
          <w:szCs w:val="22"/>
        </w:rPr>
      </w:pPr>
      <w:hyperlink w:anchor="_Toc36379936" w:history="1">
        <w:r w:rsidRPr="006D6979">
          <w:rPr>
            <w:rStyle w:val="Hyperlink"/>
          </w:rPr>
          <w:t>4.7.4</w:t>
        </w:r>
        <w:r>
          <w:rPr>
            <w:rFonts w:asciiTheme="minorHAnsi" w:eastAsiaTheme="minorEastAsia" w:hAnsiTheme="minorHAnsi" w:cstheme="minorBidi"/>
            <w:sz w:val="22"/>
            <w:szCs w:val="22"/>
          </w:rPr>
          <w:tab/>
        </w:r>
        <w:r w:rsidRPr="006D6979">
          <w:rPr>
            <w:rStyle w:val="Hyperlink"/>
          </w:rPr>
          <w:t>Git fetch</w:t>
        </w:r>
        <w:r>
          <w:rPr>
            <w:webHidden/>
          </w:rPr>
          <w:tab/>
        </w:r>
        <w:r>
          <w:rPr>
            <w:webHidden/>
          </w:rPr>
          <w:fldChar w:fldCharType="begin"/>
        </w:r>
        <w:r>
          <w:rPr>
            <w:webHidden/>
          </w:rPr>
          <w:instrText xml:space="preserve"> PAGEREF _Toc36379936 \h </w:instrText>
        </w:r>
        <w:r>
          <w:rPr>
            <w:webHidden/>
          </w:rPr>
        </w:r>
        <w:r>
          <w:rPr>
            <w:webHidden/>
          </w:rPr>
          <w:fldChar w:fldCharType="separate"/>
        </w:r>
        <w:r>
          <w:rPr>
            <w:webHidden/>
          </w:rPr>
          <w:t>39</w:t>
        </w:r>
        <w:r>
          <w:rPr>
            <w:webHidden/>
          </w:rPr>
          <w:fldChar w:fldCharType="end"/>
        </w:r>
      </w:hyperlink>
    </w:p>
    <w:p w14:paraId="606D413E" w14:textId="0735172C" w:rsidR="009C5AF9" w:rsidRDefault="009C5AF9">
      <w:pPr>
        <w:pStyle w:val="Verzeichnis3"/>
        <w:rPr>
          <w:rFonts w:asciiTheme="minorHAnsi" w:eastAsiaTheme="minorEastAsia" w:hAnsiTheme="minorHAnsi" w:cstheme="minorBidi"/>
          <w:sz w:val="22"/>
          <w:szCs w:val="22"/>
        </w:rPr>
      </w:pPr>
      <w:hyperlink w:anchor="_Toc36379937" w:history="1">
        <w:r w:rsidRPr="006D6979">
          <w:rPr>
            <w:rStyle w:val="Hyperlink"/>
          </w:rPr>
          <w:t>4.7.5</w:t>
        </w:r>
        <w:r>
          <w:rPr>
            <w:rFonts w:asciiTheme="minorHAnsi" w:eastAsiaTheme="minorEastAsia" w:hAnsiTheme="minorHAnsi" w:cstheme="minorBidi"/>
            <w:sz w:val="22"/>
            <w:szCs w:val="22"/>
          </w:rPr>
          <w:tab/>
        </w:r>
        <w:r w:rsidRPr="006D6979">
          <w:rPr>
            <w:rStyle w:val="Hyperlink"/>
          </w:rPr>
          <w:t>Git pull</w:t>
        </w:r>
        <w:r>
          <w:rPr>
            <w:webHidden/>
          </w:rPr>
          <w:tab/>
        </w:r>
        <w:r>
          <w:rPr>
            <w:webHidden/>
          </w:rPr>
          <w:fldChar w:fldCharType="begin"/>
        </w:r>
        <w:r>
          <w:rPr>
            <w:webHidden/>
          </w:rPr>
          <w:instrText xml:space="preserve"> PAGEREF _Toc36379937 \h </w:instrText>
        </w:r>
        <w:r>
          <w:rPr>
            <w:webHidden/>
          </w:rPr>
        </w:r>
        <w:r>
          <w:rPr>
            <w:webHidden/>
          </w:rPr>
          <w:fldChar w:fldCharType="separate"/>
        </w:r>
        <w:r>
          <w:rPr>
            <w:webHidden/>
          </w:rPr>
          <w:t>40</w:t>
        </w:r>
        <w:r>
          <w:rPr>
            <w:webHidden/>
          </w:rPr>
          <w:fldChar w:fldCharType="end"/>
        </w:r>
      </w:hyperlink>
    </w:p>
    <w:p w14:paraId="5A6CC7E1" w14:textId="6FC9F453" w:rsidR="009C5AF9" w:rsidRDefault="009C5AF9">
      <w:pPr>
        <w:pStyle w:val="Verzeichnis3"/>
        <w:rPr>
          <w:rFonts w:asciiTheme="minorHAnsi" w:eastAsiaTheme="minorEastAsia" w:hAnsiTheme="minorHAnsi" w:cstheme="minorBidi"/>
          <w:sz w:val="22"/>
          <w:szCs w:val="22"/>
        </w:rPr>
      </w:pPr>
      <w:hyperlink w:anchor="_Toc36379938" w:history="1">
        <w:r w:rsidRPr="006D6979">
          <w:rPr>
            <w:rStyle w:val="Hyperlink"/>
          </w:rPr>
          <w:t>4.7.6</w:t>
        </w:r>
        <w:r>
          <w:rPr>
            <w:rFonts w:asciiTheme="minorHAnsi" w:eastAsiaTheme="minorEastAsia" w:hAnsiTheme="minorHAnsi" w:cstheme="minorBidi"/>
            <w:sz w:val="22"/>
            <w:szCs w:val="22"/>
          </w:rPr>
          <w:tab/>
        </w:r>
        <w:r w:rsidRPr="006D6979">
          <w:rPr>
            <w:rStyle w:val="Hyperlink"/>
          </w:rPr>
          <w:t>Git request-pull</w:t>
        </w:r>
        <w:r>
          <w:rPr>
            <w:webHidden/>
          </w:rPr>
          <w:tab/>
        </w:r>
        <w:r>
          <w:rPr>
            <w:webHidden/>
          </w:rPr>
          <w:fldChar w:fldCharType="begin"/>
        </w:r>
        <w:r>
          <w:rPr>
            <w:webHidden/>
          </w:rPr>
          <w:instrText xml:space="preserve"> PAGEREF _Toc36379938 \h </w:instrText>
        </w:r>
        <w:r>
          <w:rPr>
            <w:webHidden/>
          </w:rPr>
        </w:r>
        <w:r>
          <w:rPr>
            <w:webHidden/>
          </w:rPr>
          <w:fldChar w:fldCharType="separate"/>
        </w:r>
        <w:r>
          <w:rPr>
            <w:webHidden/>
          </w:rPr>
          <w:t>41</w:t>
        </w:r>
        <w:r>
          <w:rPr>
            <w:webHidden/>
          </w:rPr>
          <w:fldChar w:fldCharType="end"/>
        </w:r>
      </w:hyperlink>
    </w:p>
    <w:p w14:paraId="1A3CF335" w14:textId="3E4C9975" w:rsidR="009C5AF9" w:rsidRDefault="009C5AF9">
      <w:pPr>
        <w:pStyle w:val="Verzeichnis2"/>
        <w:rPr>
          <w:rFonts w:asciiTheme="minorHAnsi" w:eastAsiaTheme="minorEastAsia" w:hAnsiTheme="minorHAnsi" w:cstheme="minorBidi"/>
          <w:sz w:val="22"/>
          <w:szCs w:val="22"/>
        </w:rPr>
      </w:pPr>
      <w:hyperlink w:anchor="_Toc36379939" w:history="1">
        <w:r w:rsidRPr="006D6979">
          <w:rPr>
            <w:rStyle w:val="Hyperlink"/>
          </w:rPr>
          <w:t>4.8</w:t>
        </w:r>
        <w:r>
          <w:rPr>
            <w:rFonts w:asciiTheme="minorHAnsi" w:eastAsiaTheme="minorEastAsia" w:hAnsiTheme="minorHAnsi" w:cstheme="minorBidi"/>
            <w:sz w:val="22"/>
            <w:szCs w:val="22"/>
          </w:rPr>
          <w:tab/>
        </w:r>
        <w:r w:rsidRPr="006D6979">
          <w:rPr>
            <w:rStyle w:val="Hyperlink"/>
          </w:rPr>
          <w:t>Veröffentlichungen kennzeichnen</w:t>
        </w:r>
        <w:r>
          <w:rPr>
            <w:webHidden/>
          </w:rPr>
          <w:tab/>
        </w:r>
        <w:r>
          <w:rPr>
            <w:webHidden/>
          </w:rPr>
          <w:fldChar w:fldCharType="begin"/>
        </w:r>
        <w:r>
          <w:rPr>
            <w:webHidden/>
          </w:rPr>
          <w:instrText xml:space="preserve"> PAGEREF _Toc36379939 \h </w:instrText>
        </w:r>
        <w:r>
          <w:rPr>
            <w:webHidden/>
          </w:rPr>
        </w:r>
        <w:r>
          <w:rPr>
            <w:webHidden/>
          </w:rPr>
          <w:fldChar w:fldCharType="separate"/>
        </w:r>
        <w:r>
          <w:rPr>
            <w:webHidden/>
          </w:rPr>
          <w:t>43</w:t>
        </w:r>
        <w:r>
          <w:rPr>
            <w:webHidden/>
          </w:rPr>
          <w:fldChar w:fldCharType="end"/>
        </w:r>
      </w:hyperlink>
    </w:p>
    <w:p w14:paraId="2F4B0462" w14:textId="7542FE9B" w:rsidR="009C5AF9" w:rsidRDefault="009C5AF9">
      <w:pPr>
        <w:pStyle w:val="Verzeichnis3"/>
        <w:rPr>
          <w:rFonts w:asciiTheme="minorHAnsi" w:eastAsiaTheme="minorEastAsia" w:hAnsiTheme="minorHAnsi" w:cstheme="minorBidi"/>
          <w:sz w:val="22"/>
          <w:szCs w:val="22"/>
        </w:rPr>
      </w:pPr>
      <w:hyperlink w:anchor="_Toc36379940" w:history="1">
        <w:r w:rsidRPr="006D6979">
          <w:rPr>
            <w:rStyle w:val="Hyperlink"/>
          </w:rPr>
          <w:t>4.8.1</w:t>
        </w:r>
        <w:r>
          <w:rPr>
            <w:rFonts w:asciiTheme="minorHAnsi" w:eastAsiaTheme="minorEastAsia" w:hAnsiTheme="minorHAnsi" w:cstheme="minorBidi"/>
            <w:sz w:val="22"/>
            <w:szCs w:val="22"/>
          </w:rPr>
          <w:tab/>
        </w:r>
        <w:r w:rsidRPr="006D6979">
          <w:rPr>
            <w:rStyle w:val="Hyperlink"/>
          </w:rPr>
          <w:t>Git tag</w:t>
        </w:r>
        <w:r>
          <w:rPr>
            <w:webHidden/>
          </w:rPr>
          <w:tab/>
        </w:r>
        <w:r>
          <w:rPr>
            <w:webHidden/>
          </w:rPr>
          <w:fldChar w:fldCharType="begin"/>
        </w:r>
        <w:r>
          <w:rPr>
            <w:webHidden/>
          </w:rPr>
          <w:instrText xml:space="preserve"> PAGEREF _Toc36379940 \h </w:instrText>
        </w:r>
        <w:r>
          <w:rPr>
            <w:webHidden/>
          </w:rPr>
        </w:r>
        <w:r>
          <w:rPr>
            <w:webHidden/>
          </w:rPr>
          <w:fldChar w:fldCharType="separate"/>
        </w:r>
        <w:r>
          <w:rPr>
            <w:webHidden/>
          </w:rPr>
          <w:t>43</w:t>
        </w:r>
        <w:r>
          <w:rPr>
            <w:webHidden/>
          </w:rPr>
          <w:fldChar w:fldCharType="end"/>
        </w:r>
      </w:hyperlink>
    </w:p>
    <w:p w14:paraId="6BF3EC0E" w14:textId="7FBD5895" w:rsidR="009C5AF9" w:rsidRDefault="009C5AF9">
      <w:pPr>
        <w:pStyle w:val="Verzeichnis3"/>
        <w:rPr>
          <w:rFonts w:asciiTheme="minorHAnsi" w:eastAsiaTheme="minorEastAsia" w:hAnsiTheme="minorHAnsi" w:cstheme="minorBidi"/>
          <w:sz w:val="22"/>
          <w:szCs w:val="22"/>
        </w:rPr>
      </w:pPr>
      <w:hyperlink w:anchor="_Toc36379941" w:history="1">
        <w:r w:rsidRPr="006D6979">
          <w:rPr>
            <w:rStyle w:val="Hyperlink"/>
          </w:rPr>
          <w:t>4.8.2</w:t>
        </w:r>
        <w:r>
          <w:rPr>
            <w:rFonts w:asciiTheme="minorHAnsi" w:eastAsiaTheme="minorEastAsia" w:hAnsiTheme="minorHAnsi" w:cstheme="minorBidi"/>
            <w:sz w:val="22"/>
            <w:szCs w:val="22"/>
          </w:rPr>
          <w:tab/>
        </w:r>
        <w:r w:rsidRPr="006D6979">
          <w:rPr>
            <w:rStyle w:val="Hyperlink"/>
          </w:rPr>
          <w:t>Git show</w:t>
        </w:r>
        <w:r>
          <w:rPr>
            <w:webHidden/>
          </w:rPr>
          <w:tab/>
        </w:r>
        <w:r>
          <w:rPr>
            <w:webHidden/>
          </w:rPr>
          <w:fldChar w:fldCharType="begin"/>
        </w:r>
        <w:r>
          <w:rPr>
            <w:webHidden/>
          </w:rPr>
          <w:instrText xml:space="preserve"> PAGEREF _Toc36379941 \h </w:instrText>
        </w:r>
        <w:r>
          <w:rPr>
            <w:webHidden/>
          </w:rPr>
        </w:r>
        <w:r>
          <w:rPr>
            <w:webHidden/>
          </w:rPr>
          <w:fldChar w:fldCharType="separate"/>
        </w:r>
        <w:r>
          <w:rPr>
            <w:webHidden/>
          </w:rPr>
          <w:t>44</w:t>
        </w:r>
        <w:r>
          <w:rPr>
            <w:webHidden/>
          </w:rPr>
          <w:fldChar w:fldCharType="end"/>
        </w:r>
      </w:hyperlink>
    </w:p>
    <w:p w14:paraId="07B3C7BB" w14:textId="3F013B5D" w:rsidR="009C5AF9" w:rsidRDefault="009C5AF9">
      <w:pPr>
        <w:pStyle w:val="Verzeichnis2"/>
        <w:rPr>
          <w:rFonts w:asciiTheme="minorHAnsi" w:eastAsiaTheme="minorEastAsia" w:hAnsiTheme="minorHAnsi" w:cstheme="minorBidi"/>
          <w:sz w:val="22"/>
          <w:szCs w:val="22"/>
        </w:rPr>
      </w:pPr>
      <w:hyperlink w:anchor="_Toc36379942" w:history="1">
        <w:r w:rsidRPr="006D6979">
          <w:rPr>
            <w:rStyle w:val="Hyperlink"/>
          </w:rPr>
          <w:t>4.9</w:t>
        </w:r>
        <w:r>
          <w:rPr>
            <w:rFonts w:asciiTheme="minorHAnsi" w:eastAsiaTheme="minorEastAsia" w:hAnsiTheme="minorHAnsi" w:cstheme="minorBidi"/>
            <w:sz w:val="22"/>
            <w:szCs w:val="22"/>
          </w:rPr>
          <w:tab/>
        </w:r>
        <w:r w:rsidRPr="006D6979">
          <w:rPr>
            <w:rStyle w:val="Hyperlink"/>
          </w:rPr>
          <w:t>Erstellung einer Änderungsdatei</w:t>
        </w:r>
        <w:r>
          <w:rPr>
            <w:webHidden/>
          </w:rPr>
          <w:tab/>
        </w:r>
        <w:r>
          <w:rPr>
            <w:webHidden/>
          </w:rPr>
          <w:fldChar w:fldCharType="begin"/>
        </w:r>
        <w:r>
          <w:rPr>
            <w:webHidden/>
          </w:rPr>
          <w:instrText xml:space="preserve"> PAGEREF _Toc36379942 \h </w:instrText>
        </w:r>
        <w:r>
          <w:rPr>
            <w:webHidden/>
          </w:rPr>
        </w:r>
        <w:r>
          <w:rPr>
            <w:webHidden/>
          </w:rPr>
          <w:fldChar w:fldCharType="separate"/>
        </w:r>
        <w:r>
          <w:rPr>
            <w:webHidden/>
          </w:rPr>
          <w:t>44</w:t>
        </w:r>
        <w:r>
          <w:rPr>
            <w:webHidden/>
          </w:rPr>
          <w:fldChar w:fldCharType="end"/>
        </w:r>
      </w:hyperlink>
    </w:p>
    <w:p w14:paraId="1702011E" w14:textId="04408061" w:rsidR="009C5AF9" w:rsidRDefault="009C5AF9">
      <w:pPr>
        <w:pStyle w:val="Verzeichnis3"/>
        <w:rPr>
          <w:rFonts w:asciiTheme="minorHAnsi" w:eastAsiaTheme="minorEastAsia" w:hAnsiTheme="minorHAnsi" w:cstheme="minorBidi"/>
          <w:sz w:val="22"/>
          <w:szCs w:val="22"/>
        </w:rPr>
      </w:pPr>
      <w:hyperlink w:anchor="_Toc36379943" w:history="1">
        <w:r w:rsidRPr="006D6979">
          <w:rPr>
            <w:rStyle w:val="Hyperlink"/>
          </w:rPr>
          <w:t>4.9.1</w:t>
        </w:r>
        <w:r>
          <w:rPr>
            <w:rFonts w:asciiTheme="minorHAnsi" w:eastAsiaTheme="minorEastAsia" w:hAnsiTheme="minorHAnsi" w:cstheme="minorBidi"/>
            <w:sz w:val="22"/>
            <w:szCs w:val="22"/>
          </w:rPr>
          <w:tab/>
        </w:r>
        <w:r w:rsidRPr="006D6979">
          <w:rPr>
            <w:rStyle w:val="Hyperlink"/>
          </w:rPr>
          <w:t>Git diff</w:t>
        </w:r>
        <w:r>
          <w:rPr>
            <w:webHidden/>
          </w:rPr>
          <w:tab/>
        </w:r>
        <w:r>
          <w:rPr>
            <w:webHidden/>
          </w:rPr>
          <w:fldChar w:fldCharType="begin"/>
        </w:r>
        <w:r>
          <w:rPr>
            <w:webHidden/>
          </w:rPr>
          <w:instrText xml:space="preserve"> PAGEREF _Toc36379943 \h </w:instrText>
        </w:r>
        <w:r>
          <w:rPr>
            <w:webHidden/>
          </w:rPr>
        </w:r>
        <w:r>
          <w:rPr>
            <w:webHidden/>
          </w:rPr>
          <w:fldChar w:fldCharType="separate"/>
        </w:r>
        <w:r>
          <w:rPr>
            <w:webHidden/>
          </w:rPr>
          <w:t>44</w:t>
        </w:r>
        <w:r>
          <w:rPr>
            <w:webHidden/>
          </w:rPr>
          <w:fldChar w:fldCharType="end"/>
        </w:r>
      </w:hyperlink>
    </w:p>
    <w:p w14:paraId="42F18782" w14:textId="70FED3D8" w:rsidR="009C5AF9" w:rsidRDefault="009C5AF9">
      <w:pPr>
        <w:pStyle w:val="Verzeichnis3"/>
        <w:rPr>
          <w:rFonts w:asciiTheme="minorHAnsi" w:eastAsiaTheme="minorEastAsia" w:hAnsiTheme="minorHAnsi" w:cstheme="minorBidi"/>
          <w:sz w:val="22"/>
          <w:szCs w:val="22"/>
        </w:rPr>
      </w:pPr>
      <w:hyperlink w:anchor="_Toc36379944" w:history="1">
        <w:r w:rsidRPr="006D6979">
          <w:rPr>
            <w:rStyle w:val="Hyperlink"/>
          </w:rPr>
          <w:t>4.9.2</w:t>
        </w:r>
        <w:r>
          <w:rPr>
            <w:rFonts w:asciiTheme="minorHAnsi" w:eastAsiaTheme="minorEastAsia" w:hAnsiTheme="minorHAnsi" w:cstheme="minorBidi"/>
            <w:sz w:val="22"/>
            <w:szCs w:val="22"/>
          </w:rPr>
          <w:tab/>
        </w:r>
        <w:r w:rsidRPr="006D6979">
          <w:rPr>
            <w:rStyle w:val="Hyperlink"/>
          </w:rPr>
          <w:t>Git patch</w:t>
        </w:r>
        <w:r>
          <w:rPr>
            <w:webHidden/>
          </w:rPr>
          <w:tab/>
        </w:r>
        <w:r>
          <w:rPr>
            <w:webHidden/>
          </w:rPr>
          <w:fldChar w:fldCharType="begin"/>
        </w:r>
        <w:r>
          <w:rPr>
            <w:webHidden/>
          </w:rPr>
          <w:instrText xml:space="preserve"> PAGEREF _Toc36379944 \h </w:instrText>
        </w:r>
        <w:r>
          <w:rPr>
            <w:webHidden/>
          </w:rPr>
        </w:r>
        <w:r>
          <w:rPr>
            <w:webHidden/>
          </w:rPr>
          <w:fldChar w:fldCharType="separate"/>
        </w:r>
        <w:r>
          <w:rPr>
            <w:webHidden/>
          </w:rPr>
          <w:t>45</w:t>
        </w:r>
        <w:r>
          <w:rPr>
            <w:webHidden/>
          </w:rPr>
          <w:fldChar w:fldCharType="end"/>
        </w:r>
      </w:hyperlink>
    </w:p>
    <w:p w14:paraId="46E85520" w14:textId="0761FC9B" w:rsidR="009C5AF9" w:rsidRDefault="009C5AF9">
      <w:pPr>
        <w:pStyle w:val="Verzeichnis2"/>
        <w:rPr>
          <w:rFonts w:asciiTheme="minorHAnsi" w:eastAsiaTheme="minorEastAsia" w:hAnsiTheme="minorHAnsi" w:cstheme="minorBidi"/>
          <w:sz w:val="22"/>
          <w:szCs w:val="22"/>
        </w:rPr>
      </w:pPr>
      <w:hyperlink w:anchor="_Toc36379945" w:history="1">
        <w:r w:rsidRPr="006D6979">
          <w:rPr>
            <w:rStyle w:val="Hyperlink"/>
          </w:rPr>
          <w:t>4.10</w:t>
        </w:r>
        <w:r>
          <w:rPr>
            <w:rFonts w:asciiTheme="minorHAnsi" w:eastAsiaTheme="minorEastAsia" w:hAnsiTheme="minorHAnsi" w:cstheme="minorBidi"/>
            <w:sz w:val="22"/>
            <w:szCs w:val="22"/>
          </w:rPr>
          <w:tab/>
        </w:r>
        <w:r w:rsidRPr="006D6979">
          <w:rPr>
            <w:rStyle w:val="Hyperlink"/>
          </w:rPr>
          <w:t>Revidieren von Commits</w:t>
        </w:r>
        <w:r>
          <w:rPr>
            <w:webHidden/>
          </w:rPr>
          <w:tab/>
        </w:r>
        <w:r>
          <w:rPr>
            <w:webHidden/>
          </w:rPr>
          <w:fldChar w:fldCharType="begin"/>
        </w:r>
        <w:r>
          <w:rPr>
            <w:webHidden/>
          </w:rPr>
          <w:instrText xml:space="preserve"> PAGEREF _Toc36379945 \h </w:instrText>
        </w:r>
        <w:r>
          <w:rPr>
            <w:webHidden/>
          </w:rPr>
        </w:r>
        <w:r>
          <w:rPr>
            <w:webHidden/>
          </w:rPr>
          <w:fldChar w:fldCharType="separate"/>
        </w:r>
        <w:r>
          <w:rPr>
            <w:webHidden/>
          </w:rPr>
          <w:t>46</w:t>
        </w:r>
        <w:r>
          <w:rPr>
            <w:webHidden/>
          </w:rPr>
          <w:fldChar w:fldCharType="end"/>
        </w:r>
      </w:hyperlink>
    </w:p>
    <w:p w14:paraId="5A1690BA" w14:textId="1B2BC8AF" w:rsidR="009C5AF9" w:rsidRDefault="009C5AF9">
      <w:pPr>
        <w:pStyle w:val="Verzeichnis3"/>
        <w:rPr>
          <w:rFonts w:asciiTheme="minorHAnsi" w:eastAsiaTheme="minorEastAsia" w:hAnsiTheme="minorHAnsi" w:cstheme="minorBidi"/>
          <w:sz w:val="22"/>
          <w:szCs w:val="22"/>
        </w:rPr>
      </w:pPr>
      <w:hyperlink w:anchor="_Toc36379946" w:history="1">
        <w:r w:rsidRPr="006D6979">
          <w:rPr>
            <w:rStyle w:val="Hyperlink"/>
          </w:rPr>
          <w:t>4.10.1</w:t>
        </w:r>
        <w:r>
          <w:rPr>
            <w:rFonts w:asciiTheme="minorHAnsi" w:eastAsiaTheme="minorEastAsia" w:hAnsiTheme="minorHAnsi" w:cstheme="minorBidi"/>
            <w:sz w:val="22"/>
            <w:szCs w:val="22"/>
          </w:rPr>
          <w:tab/>
        </w:r>
        <w:r w:rsidRPr="006D6979">
          <w:rPr>
            <w:rStyle w:val="Hyperlink"/>
          </w:rPr>
          <w:t>Git revert</w:t>
        </w:r>
        <w:r>
          <w:rPr>
            <w:webHidden/>
          </w:rPr>
          <w:tab/>
        </w:r>
        <w:r>
          <w:rPr>
            <w:webHidden/>
          </w:rPr>
          <w:fldChar w:fldCharType="begin"/>
        </w:r>
        <w:r>
          <w:rPr>
            <w:webHidden/>
          </w:rPr>
          <w:instrText xml:space="preserve"> PAGEREF _Toc36379946 \h </w:instrText>
        </w:r>
        <w:r>
          <w:rPr>
            <w:webHidden/>
          </w:rPr>
        </w:r>
        <w:r>
          <w:rPr>
            <w:webHidden/>
          </w:rPr>
          <w:fldChar w:fldCharType="separate"/>
        </w:r>
        <w:r>
          <w:rPr>
            <w:webHidden/>
          </w:rPr>
          <w:t>46</w:t>
        </w:r>
        <w:r>
          <w:rPr>
            <w:webHidden/>
          </w:rPr>
          <w:fldChar w:fldCharType="end"/>
        </w:r>
      </w:hyperlink>
    </w:p>
    <w:p w14:paraId="2EBB2330" w14:textId="7C61F093" w:rsidR="009C5AF9" w:rsidRDefault="009C5AF9">
      <w:pPr>
        <w:pStyle w:val="Verzeichnis3"/>
        <w:rPr>
          <w:rFonts w:asciiTheme="minorHAnsi" w:eastAsiaTheme="minorEastAsia" w:hAnsiTheme="minorHAnsi" w:cstheme="minorBidi"/>
          <w:sz w:val="22"/>
          <w:szCs w:val="22"/>
        </w:rPr>
      </w:pPr>
      <w:hyperlink w:anchor="_Toc36379947" w:history="1">
        <w:r w:rsidRPr="006D6979">
          <w:rPr>
            <w:rStyle w:val="Hyperlink"/>
          </w:rPr>
          <w:t>4.10.2</w:t>
        </w:r>
        <w:r>
          <w:rPr>
            <w:rFonts w:asciiTheme="minorHAnsi" w:eastAsiaTheme="minorEastAsia" w:hAnsiTheme="minorHAnsi" w:cstheme="minorBidi"/>
            <w:sz w:val="22"/>
            <w:szCs w:val="22"/>
          </w:rPr>
          <w:tab/>
        </w:r>
        <w:r w:rsidRPr="006D6979">
          <w:rPr>
            <w:rStyle w:val="Hyperlink"/>
          </w:rPr>
          <w:t>Git reset</w:t>
        </w:r>
        <w:r>
          <w:rPr>
            <w:webHidden/>
          </w:rPr>
          <w:tab/>
        </w:r>
        <w:r>
          <w:rPr>
            <w:webHidden/>
          </w:rPr>
          <w:fldChar w:fldCharType="begin"/>
        </w:r>
        <w:r>
          <w:rPr>
            <w:webHidden/>
          </w:rPr>
          <w:instrText xml:space="preserve"> PAGEREF _Toc36379947 \h </w:instrText>
        </w:r>
        <w:r>
          <w:rPr>
            <w:webHidden/>
          </w:rPr>
        </w:r>
        <w:r>
          <w:rPr>
            <w:webHidden/>
          </w:rPr>
          <w:fldChar w:fldCharType="separate"/>
        </w:r>
        <w:r>
          <w:rPr>
            <w:webHidden/>
          </w:rPr>
          <w:t>47</w:t>
        </w:r>
        <w:r>
          <w:rPr>
            <w:webHidden/>
          </w:rPr>
          <w:fldChar w:fldCharType="end"/>
        </w:r>
      </w:hyperlink>
    </w:p>
    <w:p w14:paraId="5C41A654" w14:textId="346B998B" w:rsidR="009C5AF9" w:rsidRDefault="009C5AF9">
      <w:pPr>
        <w:pStyle w:val="Verzeichnis3"/>
        <w:rPr>
          <w:rFonts w:asciiTheme="minorHAnsi" w:eastAsiaTheme="minorEastAsia" w:hAnsiTheme="minorHAnsi" w:cstheme="minorBidi"/>
          <w:sz w:val="22"/>
          <w:szCs w:val="22"/>
        </w:rPr>
      </w:pPr>
      <w:hyperlink w:anchor="_Toc36379948" w:history="1">
        <w:r w:rsidRPr="006D6979">
          <w:rPr>
            <w:rStyle w:val="Hyperlink"/>
          </w:rPr>
          <w:t>4.10.3</w:t>
        </w:r>
        <w:r>
          <w:rPr>
            <w:rFonts w:asciiTheme="minorHAnsi" w:eastAsiaTheme="minorEastAsia" w:hAnsiTheme="minorHAnsi" w:cstheme="minorBidi"/>
            <w:sz w:val="22"/>
            <w:szCs w:val="22"/>
          </w:rPr>
          <w:tab/>
        </w:r>
        <w:r w:rsidRPr="006D6979">
          <w:rPr>
            <w:rStyle w:val="Hyperlink"/>
          </w:rPr>
          <w:t>Git reflog</w:t>
        </w:r>
        <w:r>
          <w:rPr>
            <w:webHidden/>
          </w:rPr>
          <w:tab/>
        </w:r>
        <w:r>
          <w:rPr>
            <w:webHidden/>
          </w:rPr>
          <w:fldChar w:fldCharType="begin"/>
        </w:r>
        <w:r>
          <w:rPr>
            <w:webHidden/>
          </w:rPr>
          <w:instrText xml:space="preserve"> PAGEREF _Toc36379948 \h </w:instrText>
        </w:r>
        <w:r>
          <w:rPr>
            <w:webHidden/>
          </w:rPr>
        </w:r>
        <w:r>
          <w:rPr>
            <w:webHidden/>
          </w:rPr>
          <w:fldChar w:fldCharType="separate"/>
        </w:r>
        <w:r>
          <w:rPr>
            <w:webHidden/>
          </w:rPr>
          <w:t>48</w:t>
        </w:r>
        <w:r>
          <w:rPr>
            <w:webHidden/>
          </w:rPr>
          <w:fldChar w:fldCharType="end"/>
        </w:r>
      </w:hyperlink>
    </w:p>
    <w:p w14:paraId="5D96BFB4" w14:textId="5E8B4E1B" w:rsidR="009C5AF9" w:rsidRDefault="009C5AF9">
      <w:pPr>
        <w:pStyle w:val="Verzeichnis2"/>
        <w:rPr>
          <w:rFonts w:asciiTheme="minorHAnsi" w:eastAsiaTheme="minorEastAsia" w:hAnsiTheme="minorHAnsi" w:cstheme="minorBidi"/>
          <w:sz w:val="22"/>
          <w:szCs w:val="22"/>
        </w:rPr>
      </w:pPr>
      <w:hyperlink w:anchor="_Toc36379949" w:history="1">
        <w:r w:rsidRPr="006D6979">
          <w:rPr>
            <w:rStyle w:val="Hyperlink"/>
          </w:rPr>
          <w:t>4.11</w:t>
        </w:r>
        <w:r>
          <w:rPr>
            <w:rFonts w:asciiTheme="minorHAnsi" w:eastAsiaTheme="minorEastAsia" w:hAnsiTheme="minorHAnsi" w:cstheme="minorBidi"/>
            <w:sz w:val="22"/>
            <w:szCs w:val="22"/>
          </w:rPr>
          <w:tab/>
        </w:r>
        <w:r w:rsidRPr="006D6979">
          <w:rPr>
            <w:rStyle w:val="Hyperlink"/>
          </w:rPr>
          <w:t>Selektiv Änderungen durchführen</w:t>
        </w:r>
        <w:r>
          <w:rPr>
            <w:webHidden/>
          </w:rPr>
          <w:tab/>
        </w:r>
        <w:r>
          <w:rPr>
            <w:webHidden/>
          </w:rPr>
          <w:fldChar w:fldCharType="begin"/>
        </w:r>
        <w:r>
          <w:rPr>
            <w:webHidden/>
          </w:rPr>
          <w:instrText xml:space="preserve"> PAGEREF _Toc36379949 \h </w:instrText>
        </w:r>
        <w:r>
          <w:rPr>
            <w:webHidden/>
          </w:rPr>
        </w:r>
        <w:r>
          <w:rPr>
            <w:webHidden/>
          </w:rPr>
          <w:fldChar w:fldCharType="separate"/>
        </w:r>
        <w:r>
          <w:rPr>
            <w:webHidden/>
          </w:rPr>
          <w:t>49</w:t>
        </w:r>
        <w:r>
          <w:rPr>
            <w:webHidden/>
          </w:rPr>
          <w:fldChar w:fldCharType="end"/>
        </w:r>
      </w:hyperlink>
    </w:p>
    <w:p w14:paraId="7B453866" w14:textId="165C29B0" w:rsidR="009C5AF9" w:rsidRDefault="009C5AF9">
      <w:pPr>
        <w:pStyle w:val="Verzeichnis3"/>
        <w:rPr>
          <w:rFonts w:asciiTheme="minorHAnsi" w:eastAsiaTheme="minorEastAsia" w:hAnsiTheme="minorHAnsi" w:cstheme="minorBidi"/>
          <w:sz w:val="22"/>
          <w:szCs w:val="22"/>
        </w:rPr>
      </w:pPr>
      <w:hyperlink w:anchor="_Toc36379950" w:history="1">
        <w:r w:rsidRPr="006D6979">
          <w:rPr>
            <w:rStyle w:val="Hyperlink"/>
          </w:rPr>
          <w:t>4.11.1</w:t>
        </w:r>
        <w:r>
          <w:rPr>
            <w:rFonts w:asciiTheme="minorHAnsi" w:eastAsiaTheme="minorEastAsia" w:hAnsiTheme="minorHAnsi" w:cstheme="minorBidi"/>
            <w:sz w:val="22"/>
            <w:szCs w:val="22"/>
          </w:rPr>
          <w:tab/>
        </w:r>
        <w:r w:rsidRPr="006D6979">
          <w:rPr>
            <w:rStyle w:val="Hyperlink"/>
          </w:rPr>
          <w:t>Git cherry-pick</w:t>
        </w:r>
        <w:r>
          <w:rPr>
            <w:webHidden/>
          </w:rPr>
          <w:tab/>
        </w:r>
        <w:r>
          <w:rPr>
            <w:webHidden/>
          </w:rPr>
          <w:fldChar w:fldCharType="begin"/>
        </w:r>
        <w:r>
          <w:rPr>
            <w:webHidden/>
          </w:rPr>
          <w:instrText xml:space="preserve"> PAGEREF _Toc36379950 \h </w:instrText>
        </w:r>
        <w:r>
          <w:rPr>
            <w:webHidden/>
          </w:rPr>
        </w:r>
        <w:r>
          <w:rPr>
            <w:webHidden/>
          </w:rPr>
          <w:fldChar w:fldCharType="separate"/>
        </w:r>
        <w:r>
          <w:rPr>
            <w:webHidden/>
          </w:rPr>
          <w:t>49</w:t>
        </w:r>
        <w:r>
          <w:rPr>
            <w:webHidden/>
          </w:rPr>
          <w:fldChar w:fldCharType="end"/>
        </w:r>
      </w:hyperlink>
    </w:p>
    <w:p w14:paraId="2991A35B" w14:textId="2C547E70" w:rsidR="009C5AF9" w:rsidRDefault="009C5AF9">
      <w:pPr>
        <w:pStyle w:val="Verzeichnis3"/>
        <w:rPr>
          <w:rFonts w:asciiTheme="minorHAnsi" w:eastAsiaTheme="minorEastAsia" w:hAnsiTheme="minorHAnsi" w:cstheme="minorBidi"/>
          <w:sz w:val="22"/>
          <w:szCs w:val="22"/>
        </w:rPr>
      </w:pPr>
      <w:hyperlink w:anchor="_Toc36379951" w:history="1">
        <w:r w:rsidRPr="006D6979">
          <w:rPr>
            <w:rStyle w:val="Hyperlink"/>
          </w:rPr>
          <w:t>4.11.2</w:t>
        </w:r>
        <w:r>
          <w:rPr>
            <w:rFonts w:asciiTheme="minorHAnsi" w:eastAsiaTheme="minorEastAsia" w:hAnsiTheme="minorHAnsi" w:cstheme="minorBidi"/>
            <w:sz w:val="22"/>
            <w:szCs w:val="22"/>
          </w:rPr>
          <w:tab/>
        </w:r>
        <w:r w:rsidRPr="006D6979">
          <w:rPr>
            <w:rStyle w:val="Hyperlink"/>
          </w:rPr>
          <w:t>Git cherry</w:t>
        </w:r>
        <w:r>
          <w:rPr>
            <w:webHidden/>
          </w:rPr>
          <w:tab/>
        </w:r>
        <w:r>
          <w:rPr>
            <w:webHidden/>
          </w:rPr>
          <w:fldChar w:fldCharType="begin"/>
        </w:r>
        <w:r>
          <w:rPr>
            <w:webHidden/>
          </w:rPr>
          <w:instrText xml:space="preserve"> PAGEREF _Toc36379951 \h </w:instrText>
        </w:r>
        <w:r>
          <w:rPr>
            <w:webHidden/>
          </w:rPr>
        </w:r>
        <w:r>
          <w:rPr>
            <w:webHidden/>
          </w:rPr>
          <w:fldChar w:fldCharType="separate"/>
        </w:r>
        <w:r>
          <w:rPr>
            <w:webHidden/>
          </w:rPr>
          <w:t>50</w:t>
        </w:r>
        <w:r>
          <w:rPr>
            <w:webHidden/>
          </w:rPr>
          <w:fldChar w:fldCharType="end"/>
        </w:r>
      </w:hyperlink>
    </w:p>
    <w:p w14:paraId="5334AF1A" w14:textId="13754631" w:rsidR="009C5AF9" w:rsidRDefault="009C5AF9">
      <w:pPr>
        <w:pStyle w:val="Verzeichnis1"/>
        <w:rPr>
          <w:rFonts w:asciiTheme="minorHAnsi" w:eastAsiaTheme="minorEastAsia" w:hAnsiTheme="minorHAnsi" w:cstheme="minorBidi"/>
          <w:b w:val="0"/>
          <w:sz w:val="22"/>
          <w:szCs w:val="22"/>
        </w:rPr>
      </w:pPr>
      <w:hyperlink w:anchor="_Toc36379952" w:history="1">
        <w:r w:rsidRPr="006D6979">
          <w:rPr>
            <w:rStyle w:val="Hyperlink"/>
          </w:rPr>
          <w:t>5</w:t>
        </w:r>
        <w:r>
          <w:rPr>
            <w:rFonts w:asciiTheme="minorHAnsi" w:eastAsiaTheme="minorEastAsia" w:hAnsiTheme="minorHAnsi" w:cstheme="minorBidi"/>
            <w:b w:val="0"/>
            <w:sz w:val="22"/>
            <w:szCs w:val="22"/>
          </w:rPr>
          <w:tab/>
        </w:r>
        <w:r w:rsidRPr="006D6979">
          <w:rPr>
            <w:rStyle w:val="Hyperlink"/>
          </w:rPr>
          <w:t>Verbreitete Arbeitsabläufe</w:t>
        </w:r>
        <w:r>
          <w:rPr>
            <w:webHidden/>
          </w:rPr>
          <w:tab/>
        </w:r>
        <w:r>
          <w:rPr>
            <w:webHidden/>
          </w:rPr>
          <w:fldChar w:fldCharType="begin"/>
        </w:r>
        <w:r>
          <w:rPr>
            <w:webHidden/>
          </w:rPr>
          <w:instrText xml:space="preserve"> PAGEREF _Toc36379952 \h </w:instrText>
        </w:r>
        <w:r>
          <w:rPr>
            <w:webHidden/>
          </w:rPr>
        </w:r>
        <w:r>
          <w:rPr>
            <w:webHidden/>
          </w:rPr>
          <w:fldChar w:fldCharType="separate"/>
        </w:r>
        <w:r>
          <w:rPr>
            <w:webHidden/>
          </w:rPr>
          <w:t>51</w:t>
        </w:r>
        <w:r>
          <w:rPr>
            <w:webHidden/>
          </w:rPr>
          <w:fldChar w:fldCharType="end"/>
        </w:r>
      </w:hyperlink>
    </w:p>
    <w:p w14:paraId="272E5881" w14:textId="18F188B6" w:rsidR="009C5AF9" w:rsidRDefault="009C5AF9">
      <w:pPr>
        <w:pStyle w:val="Verzeichnis2"/>
        <w:rPr>
          <w:rFonts w:asciiTheme="minorHAnsi" w:eastAsiaTheme="minorEastAsia" w:hAnsiTheme="minorHAnsi" w:cstheme="minorBidi"/>
          <w:sz w:val="22"/>
          <w:szCs w:val="22"/>
        </w:rPr>
      </w:pPr>
      <w:hyperlink w:anchor="_Toc36379953" w:history="1">
        <w:r w:rsidRPr="006D6979">
          <w:rPr>
            <w:rStyle w:val="Hyperlink"/>
          </w:rPr>
          <w:t>5.1</w:t>
        </w:r>
        <w:r>
          <w:rPr>
            <w:rFonts w:asciiTheme="minorHAnsi" w:eastAsiaTheme="minorEastAsia" w:hAnsiTheme="minorHAnsi" w:cstheme="minorBidi"/>
            <w:sz w:val="22"/>
            <w:szCs w:val="22"/>
          </w:rPr>
          <w:tab/>
        </w:r>
        <w:r w:rsidRPr="006D6979">
          <w:rPr>
            <w:rStyle w:val="Hyperlink"/>
          </w:rPr>
          <w:t>Branching Workflow (GitFlow)</w:t>
        </w:r>
        <w:r>
          <w:rPr>
            <w:webHidden/>
          </w:rPr>
          <w:tab/>
        </w:r>
        <w:r>
          <w:rPr>
            <w:webHidden/>
          </w:rPr>
          <w:fldChar w:fldCharType="begin"/>
        </w:r>
        <w:r>
          <w:rPr>
            <w:webHidden/>
          </w:rPr>
          <w:instrText xml:space="preserve"> PAGEREF _Toc36379953 \h </w:instrText>
        </w:r>
        <w:r>
          <w:rPr>
            <w:webHidden/>
          </w:rPr>
        </w:r>
        <w:r>
          <w:rPr>
            <w:webHidden/>
          </w:rPr>
          <w:fldChar w:fldCharType="separate"/>
        </w:r>
        <w:r>
          <w:rPr>
            <w:webHidden/>
          </w:rPr>
          <w:t>51</w:t>
        </w:r>
        <w:r>
          <w:rPr>
            <w:webHidden/>
          </w:rPr>
          <w:fldChar w:fldCharType="end"/>
        </w:r>
      </w:hyperlink>
    </w:p>
    <w:p w14:paraId="38062175" w14:textId="1A456655" w:rsidR="009C5AF9" w:rsidRDefault="009C5AF9">
      <w:pPr>
        <w:pStyle w:val="Verzeichnis2"/>
        <w:rPr>
          <w:rFonts w:asciiTheme="minorHAnsi" w:eastAsiaTheme="minorEastAsia" w:hAnsiTheme="minorHAnsi" w:cstheme="minorBidi"/>
          <w:sz w:val="22"/>
          <w:szCs w:val="22"/>
        </w:rPr>
      </w:pPr>
      <w:hyperlink w:anchor="_Toc36379954" w:history="1">
        <w:r w:rsidRPr="006D6979">
          <w:rPr>
            <w:rStyle w:val="Hyperlink"/>
          </w:rPr>
          <w:t>5.2</w:t>
        </w:r>
        <w:r>
          <w:rPr>
            <w:rFonts w:asciiTheme="minorHAnsi" w:eastAsiaTheme="minorEastAsia" w:hAnsiTheme="minorHAnsi" w:cstheme="minorBidi"/>
            <w:sz w:val="22"/>
            <w:szCs w:val="22"/>
          </w:rPr>
          <w:tab/>
        </w:r>
        <w:r w:rsidRPr="006D6979">
          <w:rPr>
            <w:rStyle w:val="Hyperlink"/>
          </w:rPr>
          <w:t>Historischer Workflow (Linux Kernel)</w:t>
        </w:r>
        <w:r>
          <w:rPr>
            <w:webHidden/>
          </w:rPr>
          <w:tab/>
        </w:r>
        <w:r>
          <w:rPr>
            <w:webHidden/>
          </w:rPr>
          <w:fldChar w:fldCharType="begin"/>
        </w:r>
        <w:r>
          <w:rPr>
            <w:webHidden/>
          </w:rPr>
          <w:instrText xml:space="preserve"> PAGEREF _Toc36379954 \h </w:instrText>
        </w:r>
        <w:r>
          <w:rPr>
            <w:webHidden/>
          </w:rPr>
        </w:r>
        <w:r>
          <w:rPr>
            <w:webHidden/>
          </w:rPr>
          <w:fldChar w:fldCharType="separate"/>
        </w:r>
        <w:r>
          <w:rPr>
            <w:webHidden/>
          </w:rPr>
          <w:t>53</w:t>
        </w:r>
        <w:r>
          <w:rPr>
            <w:webHidden/>
          </w:rPr>
          <w:fldChar w:fldCharType="end"/>
        </w:r>
      </w:hyperlink>
    </w:p>
    <w:p w14:paraId="5E3E621D" w14:textId="0910C49D" w:rsidR="009C5AF9" w:rsidRDefault="009C5AF9">
      <w:pPr>
        <w:pStyle w:val="Verzeichnis2"/>
        <w:rPr>
          <w:rFonts w:asciiTheme="minorHAnsi" w:eastAsiaTheme="minorEastAsia" w:hAnsiTheme="minorHAnsi" w:cstheme="minorBidi"/>
          <w:sz w:val="22"/>
          <w:szCs w:val="22"/>
        </w:rPr>
      </w:pPr>
      <w:hyperlink w:anchor="_Toc36379955" w:history="1">
        <w:r w:rsidRPr="006D6979">
          <w:rPr>
            <w:rStyle w:val="Hyperlink"/>
          </w:rPr>
          <w:t>5.3</w:t>
        </w:r>
        <w:r>
          <w:rPr>
            <w:rFonts w:asciiTheme="minorHAnsi" w:eastAsiaTheme="minorEastAsia" w:hAnsiTheme="minorHAnsi" w:cstheme="minorBidi"/>
            <w:sz w:val="22"/>
            <w:szCs w:val="22"/>
          </w:rPr>
          <w:tab/>
        </w:r>
        <w:r w:rsidRPr="006D6979">
          <w:rPr>
            <w:rStyle w:val="Hyperlink"/>
          </w:rPr>
          <w:t>Forking Workflow</w:t>
        </w:r>
        <w:r>
          <w:rPr>
            <w:webHidden/>
          </w:rPr>
          <w:tab/>
        </w:r>
        <w:r>
          <w:rPr>
            <w:webHidden/>
          </w:rPr>
          <w:fldChar w:fldCharType="begin"/>
        </w:r>
        <w:r>
          <w:rPr>
            <w:webHidden/>
          </w:rPr>
          <w:instrText xml:space="preserve"> PAGEREF _Toc36379955 \h </w:instrText>
        </w:r>
        <w:r>
          <w:rPr>
            <w:webHidden/>
          </w:rPr>
        </w:r>
        <w:r>
          <w:rPr>
            <w:webHidden/>
          </w:rPr>
          <w:fldChar w:fldCharType="separate"/>
        </w:r>
        <w:r>
          <w:rPr>
            <w:webHidden/>
          </w:rPr>
          <w:t>55</w:t>
        </w:r>
        <w:r>
          <w:rPr>
            <w:webHidden/>
          </w:rPr>
          <w:fldChar w:fldCharType="end"/>
        </w:r>
      </w:hyperlink>
    </w:p>
    <w:p w14:paraId="1A46DFDC" w14:textId="18E8F41B" w:rsidR="009C5AF9" w:rsidRDefault="009C5AF9">
      <w:pPr>
        <w:pStyle w:val="Verzeichnis2"/>
        <w:rPr>
          <w:rFonts w:asciiTheme="minorHAnsi" w:eastAsiaTheme="minorEastAsia" w:hAnsiTheme="minorHAnsi" w:cstheme="minorBidi"/>
          <w:sz w:val="22"/>
          <w:szCs w:val="22"/>
        </w:rPr>
      </w:pPr>
      <w:hyperlink w:anchor="_Toc36379956" w:history="1">
        <w:r w:rsidRPr="006D6979">
          <w:rPr>
            <w:rStyle w:val="Hyperlink"/>
          </w:rPr>
          <w:t>5.4</w:t>
        </w:r>
        <w:r>
          <w:rPr>
            <w:rFonts w:asciiTheme="minorHAnsi" w:eastAsiaTheme="minorEastAsia" w:hAnsiTheme="minorHAnsi" w:cstheme="minorBidi"/>
            <w:sz w:val="22"/>
            <w:szCs w:val="22"/>
          </w:rPr>
          <w:tab/>
        </w:r>
        <w:r w:rsidRPr="006D6979">
          <w:rPr>
            <w:rStyle w:val="Hyperlink"/>
          </w:rPr>
          <w:t>Individuelle Projektanpassungen</w:t>
        </w:r>
        <w:r>
          <w:rPr>
            <w:webHidden/>
          </w:rPr>
          <w:tab/>
        </w:r>
        <w:r>
          <w:rPr>
            <w:webHidden/>
          </w:rPr>
          <w:fldChar w:fldCharType="begin"/>
        </w:r>
        <w:r>
          <w:rPr>
            <w:webHidden/>
          </w:rPr>
          <w:instrText xml:space="preserve"> PAGEREF _Toc36379956 \h </w:instrText>
        </w:r>
        <w:r>
          <w:rPr>
            <w:webHidden/>
          </w:rPr>
        </w:r>
        <w:r>
          <w:rPr>
            <w:webHidden/>
          </w:rPr>
          <w:fldChar w:fldCharType="separate"/>
        </w:r>
        <w:r>
          <w:rPr>
            <w:webHidden/>
          </w:rPr>
          <w:t>57</w:t>
        </w:r>
        <w:r>
          <w:rPr>
            <w:webHidden/>
          </w:rPr>
          <w:fldChar w:fldCharType="end"/>
        </w:r>
      </w:hyperlink>
    </w:p>
    <w:p w14:paraId="2C06AEEC" w14:textId="72B74760" w:rsidR="009C5AF9" w:rsidRDefault="009C5AF9">
      <w:pPr>
        <w:pStyle w:val="Verzeichnis1"/>
        <w:rPr>
          <w:rFonts w:asciiTheme="minorHAnsi" w:eastAsiaTheme="minorEastAsia" w:hAnsiTheme="minorHAnsi" w:cstheme="minorBidi"/>
          <w:b w:val="0"/>
          <w:sz w:val="22"/>
          <w:szCs w:val="22"/>
        </w:rPr>
      </w:pPr>
      <w:hyperlink w:anchor="_Toc36379957" w:history="1">
        <w:r w:rsidRPr="006D6979">
          <w:rPr>
            <w:rStyle w:val="Hyperlink"/>
          </w:rPr>
          <w:t>6</w:t>
        </w:r>
        <w:r>
          <w:rPr>
            <w:rFonts w:asciiTheme="minorHAnsi" w:eastAsiaTheme="minorEastAsia" w:hAnsiTheme="minorHAnsi" w:cstheme="minorBidi"/>
            <w:b w:val="0"/>
            <w:sz w:val="22"/>
            <w:szCs w:val="22"/>
          </w:rPr>
          <w:tab/>
        </w:r>
        <w:r w:rsidRPr="006D6979">
          <w:rPr>
            <w:rStyle w:val="Hyperlink"/>
          </w:rPr>
          <w:t>Interne Dateiverwaltung von Git</w:t>
        </w:r>
        <w:r>
          <w:rPr>
            <w:webHidden/>
          </w:rPr>
          <w:tab/>
        </w:r>
        <w:r>
          <w:rPr>
            <w:webHidden/>
          </w:rPr>
          <w:fldChar w:fldCharType="begin"/>
        </w:r>
        <w:r>
          <w:rPr>
            <w:webHidden/>
          </w:rPr>
          <w:instrText xml:space="preserve"> PAGEREF _Toc36379957 \h </w:instrText>
        </w:r>
        <w:r>
          <w:rPr>
            <w:webHidden/>
          </w:rPr>
        </w:r>
        <w:r>
          <w:rPr>
            <w:webHidden/>
          </w:rPr>
          <w:fldChar w:fldCharType="separate"/>
        </w:r>
        <w:r>
          <w:rPr>
            <w:webHidden/>
          </w:rPr>
          <w:t>60</w:t>
        </w:r>
        <w:r>
          <w:rPr>
            <w:webHidden/>
          </w:rPr>
          <w:fldChar w:fldCharType="end"/>
        </w:r>
      </w:hyperlink>
    </w:p>
    <w:p w14:paraId="17716FD3" w14:textId="0169B1D1" w:rsidR="009C5AF9" w:rsidRDefault="009C5AF9">
      <w:pPr>
        <w:pStyle w:val="Verzeichnis2"/>
        <w:rPr>
          <w:rFonts w:asciiTheme="minorHAnsi" w:eastAsiaTheme="minorEastAsia" w:hAnsiTheme="minorHAnsi" w:cstheme="minorBidi"/>
          <w:sz w:val="22"/>
          <w:szCs w:val="22"/>
        </w:rPr>
      </w:pPr>
      <w:hyperlink w:anchor="_Toc36379958" w:history="1">
        <w:r w:rsidRPr="006D6979">
          <w:rPr>
            <w:rStyle w:val="Hyperlink"/>
          </w:rPr>
          <w:t>6.1</w:t>
        </w:r>
        <w:r>
          <w:rPr>
            <w:rFonts w:asciiTheme="minorHAnsi" w:eastAsiaTheme="minorEastAsia" w:hAnsiTheme="minorHAnsi" w:cstheme="minorBidi"/>
            <w:sz w:val="22"/>
            <w:szCs w:val="22"/>
          </w:rPr>
          <w:tab/>
        </w:r>
        <w:r w:rsidRPr="006D6979">
          <w:rPr>
            <w:rStyle w:val="Hyperlink"/>
          </w:rPr>
          <w:t>Packfiles</w:t>
        </w:r>
        <w:r>
          <w:rPr>
            <w:webHidden/>
          </w:rPr>
          <w:tab/>
        </w:r>
        <w:r>
          <w:rPr>
            <w:webHidden/>
          </w:rPr>
          <w:fldChar w:fldCharType="begin"/>
        </w:r>
        <w:r>
          <w:rPr>
            <w:webHidden/>
          </w:rPr>
          <w:instrText xml:space="preserve"> PAGEREF _Toc36379958 \h </w:instrText>
        </w:r>
        <w:r>
          <w:rPr>
            <w:webHidden/>
          </w:rPr>
        </w:r>
        <w:r>
          <w:rPr>
            <w:webHidden/>
          </w:rPr>
          <w:fldChar w:fldCharType="separate"/>
        </w:r>
        <w:r>
          <w:rPr>
            <w:webHidden/>
          </w:rPr>
          <w:t>61</w:t>
        </w:r>
        <w:r>
          <w:rPr>
            <w:webHidden/>
          </w:rPr>
          <w:fldChar w:fldCharType="end"/>
        </w:r>
      </w:hyperlink>
    </w:p>
    <w:p w14:paraId="75DBAE31" w14:textId="383DBD3B" w:rsidR="009C5AF9" w:rsidRDefault="009C5AF9">
      <w:pPr>
        <w:pStyle w:val="Verzeichnis2"/>
        <w:rPr>
          <w:rFonts w:asciiTheme="minorHAnsi" w:eastAsiaTheme="minorEastAsia" w:hAnsiTheme="minorHAnsi" w:cstheme="minorBidi"/>
          <w:sz w:val="22"/>
          <w:szCs w:val="22"/>
        </w:rPr>
      </w:pPr>
      <w:hyperlink w:anchor="_Toc36379959" w:history="1">
        <w:r w:rsidRPr="006D6979">
          <w:rPr>
            <w:rStyle w:val="Hyperlink"/>
          </w:rPr>
          <w:t>6.2</w:t>
        </w:r>
        <w:r>
          <w:rPr>
            <w:rFonts w:asciiTheme="minorHAnsi" w:eastAsiaTheme="minorEastAsia" w:hAnsiTheme="minorHAnsi" w:cstheme="minorBidi"/>
            <w:sz w:val="22"/>
            <w:szCs w:val="22"/>
          </w:rPr>
          <w:tab/>
        </w:r>
        <w:r w:rsidRPr="006D6979">
          <w:rPr>
            <w:rStyle w:val="Hyperlink"/>
          </w:rPr>
          <w:t>Git LFS</w:t>
        </w:r>
        <w:r>
          <w:rPr>
            <w:webHidden/>
          </w:rPr>
          <w:tab/>
        </w:r>
        <w:r>
          <w:rPr>
            <w:webHidden/>
          </w:rPr>
          <w:fldChar w:fldCharType="begin"/>
        </w:r>
        <w:r>
          <w:rPr>
            <w:webHidden/>
          </w:rPr>
          <w:instrText xml:space="preserve"> PAGEREF _Toc36379959 \h </w:instrText>
        </w:r>
        <w:r>
          <w:rPr>
            <w:webHidden/>
          </w:rPr>
        </w:r>
        <w:r>
          <w:rPr>
            <w:webHidden/>
          </w:rPr>
          <w:fldChar w:fldCharType="separate"/>
        </w:r>
        <w:r>
          <w:rPr>
            <w:webHidden/>
          </w:rPr>
          <w:t>61</w:t>
        </w:r>
        <w:r>
          <w:rPr>
            <w:webHidden/>
          </w:rPr>
          <w:fldChar w:fldCharType="end"/>
        </w:r>
      </w:hyperlink>
    </w:p>
    <w:p w14:paraId="07B68504" w14:textId="0CB44592" w:rsidR="009C5AF9" w:rsidRDefault="009C5AF9">
      <w:pPr>
        <w:pStyle w:val="Verzeichnis1"/>
        <w:rPr>
          <w:rFonts w:asciiTheme="minorHAnsi" w:eastAsiaTheme="minorEastAsia" w:hAnsiTheme="minorHAnsi" w:cstheme="minorBidi"/>
          <w:b w:val="0"/>
          <w:sz w:val="22"/>
          <w:szCs w:val="22"/>
        </w:rPr>
      </w:pPr>
      <w:hyperlink w:anchor="_Toc36379960" w:history="1">
        <w:r w:rsidRPr="006D6979">
          <w:rPr>
            <w:rStyle w:val="Hyperlink"/>
          </w:rPr>
          <w:t>7</w:t>
        </w:r>
        <w:r>
          <w:rPr>
            <w:rFonts w:asciiTheme="minorHAnsi" w:eastAsiaTheme="minorEastAsia" w:hAnsiTheme="minorHAnsi" w:cstheme="minorBidi"/>
            <w:b w:val="0"/>
            <w:sz w:val="22"/>
            <w:szCs w:val="22"/>
          </w:rPr>
          <w:tab/>
        </w:r>
        <w:r w:rsidRPr="006D6979">
          <w:rPr>
            <w:rStyle w:val="Hyperlink"/>
          </w:rPr>
          <w:t>Zusammenfassung und Ausblick</w:t>
        </w:r>
        <w:r>
          <w:rPr>
            <w:webHidden/>
          </w:rPr>
          <w:tab/>
        </w:r>
        <w:r>
          <w:rPr>
            <w:webHidden/>
          </w:rPr>
          <w:fldChar w:fldCharType="begin"/>
        </w:r>
        <w:r>
          <w:rPr>
            <w:webHidden/>
          </w:rPr>
          <w:instrText xml:space="preserve"> PAGEREF _Toc36379960 \h </w:instrText>
        </w:r>
        <w:r>
          <w:rPr>
            <w:webHidden/>
          </w:rPr>
        </w:r>
        <w:r>
          <w:rPr>
            <w:webHidden/>
          </w:rPr>
          <w:fldChar w:fldCharType="separate"/>
        </w:r>
        <w:r>
          <w:rPr>
            <w:webHidden/>
          </w:rPr>
          <w:t>63</w:t>
        </w:r>
        <w:r>
          <w:rPr>
            <w:webHidden/>
          </w:rPr>
          <w:fldChar w:fldCharType="end"/>
        </w:r>
      </w:hyperlink>
    </w:p>
    <w:p w14:paraId="00199DA2" w14:textId="1BAFC813" w:rsidR="009C5AF9" w:rsidRDefault="009C5AF9">
      <w:pPr>
        <w:pStyle w:val="Verzeichnis1"/>
        <w:rPr>
          <w:rFonts w:asciiTheme="minorHAnsi" w:eastAsiaTheme="minorEastAsia" w:hAnsiTheme="minorHAnsi" w:cstheme="minorBidi"/>
          <w:b w:val="0"/>
          <w:sz w:val="22"/>
          <w:szCs w:val="22"/>
        </w:rPr>
      </w:pPr>
      <w:hyperlink w:anchor="_Toc36379961" w:history="1">
        <w:r w:rsidRPr="006D6979">
          <w:rPr>
            <w:rStyle w:val="Hyperlink"/>
          </w:rPr>
          <w:t>8</w:t>
        </w:r>
        <w:r>
          <w:rPr>
            <w:rFonts w:asciiTheme="minorHAnsi" w:eastAsiaTheme="minorEastAsia" w:hAnsiTheme="minorHAnsi" w:cstheme="minorBidi"/>
            <w:b w:val="0"/>
            <w:sz w:val="22"/>
            <w:szCs w:val="22"/>
          </w:rPr>
          <w:tab/>
        </w:r>
        <w:r w:rsidRPr="006D6979">
          <w:rPr>
            <w:rStyle w:val="Hyperlink"/>
          </w:rPr>
          <w:t>Kurzreferenz</w:t>
        </w:r>
        <w:r>
          <w:rPr>
            <w:webHidden/>
          </w:rPr>
          <w:tab/>
        </w:r>
        <w:r>
          <w:rPr>
            <w:webHidden/>
          </w:rPr>
          <w:fldChar w:fldCharType="begin"/>
        </w:r>
        <w:r>
          <w:rPr>
            <w:webHidden/>
          </w:rPr>
          <w:instrText xml:space="preserve"> PAGEREF _Toc36379961 \h </w:instrText>
        </w:r>
        <w:r>
          <w:rPr>
            <w:webHidden/>
          </w:rPr>
        </w:r>
        <w:r>
          <w:rPr>
            <w:webHidden/>
          </w:rPr>
          <w:fldChar w:fldCharType="separate"/>
        </w:r>
        <w:r>
          <w:rPr>
            <w:webHidden/>
          </w:rPr>
          <w:t>64</w:t>
        </w:r>
        <w:r>
          <w:rPr>
            <w:webHidden/>
          </w:rPr>
          <w:fldChar w:fldCharType="end"/>
        </w:r>
      </w:hyperlink>
    </w:p>
    <w:p w14:paraId="71C105A6" w14:textId="36FB3E55" w:rsidR="009C5AF9" w:rsidRDefault="009C5AF9">
      <w:pPr>
        <w:pStyle w:val="Verzeichnis1"/>
        <w:rPr>
          <w:rFonts w:asciiTheme="minorHAnsi" w:eastAsiaTheme="minorEastAsia" w:hAnsiTheme="minorHAnsi" w:cstheme="minorBidi"/>
          <w:b w:val="0"/>
          <w:sz w:val="22"/>
          <w:szCs w:val="22"/>
        </w:rPr>
      </w:pPr>
      <w:hyperlink w:anchor="_Toc36379962" w:history="1">
        <w:r w:rsidRPr="006D6979">
          <w:rPr>
            <w:rStyle w:val="Hyperlink"/>
          </w:rPr>
          <w:t>9</w:t>
        </w:r>
        <w:r>
          <w:rPr>
            <w:rFonts w:asciiTheme="minorHAnsi" w:eastAsiaTheme="minorEastAsia" w:hAnsiTheme="minorHAnsi" w:cstheme="minorBidi"/>
            <w:b w:val="0"/>
            <w:sz w:val="22"/>
            <w:szCs w:val="22"/>
          </w:rPr>
          <w:tab/>
        </w:r>
        <w:r w:rsidRPr="006D6979">
          <w:rPr>
            <w:rStyle w:val="Hyperlink"/>
          </w:rPr>
          <w:t>Literaturverzeichnis</w:t>
        </w:r>
        <w:r>
          <w:rPr>
            <w:webHidden/>
          </w:rPr>
          <w:tab/>
        </w:r>
        <w:r>
          <w:rPr>
            <w:webHidden/>
          </w:rPr>
          <w:fldChar w:fldCharType="begin"/>
        </w:r>
        <w:r>
          <w:rPr>
            <w:webHidden/>
          </w:rPr>
          <w:instrText xml:space="preserve"> PAGEREF _Toc36379962 \h </w:instrText>
        </w:r>
        <w:r>
          <w:rPr>
            <w:webHidden/>
          </w:rPr>
        </w:r>
        <w:r>
          <w:rPr>
            <w:webHidden/>
          </w:rPr>
          <w:fldChar w:fldCharType="separate"/>
        </w:r>
        <w:r>
          <w:rPr>
            <w:webHidden/>
          </w:rPr>
          <w:t>68</w:t>
        </w:r>
        <w:r>
          <w:rPr>
            <w:webHidden/>
          </w:rPr>
          <w:fldChar w:fldCharType="end"/>
        </w:r>
      </w:hyperlink>
    </w:p>
    <w:p w14:paraId="15029B2F" w14:textId="133CD8E0" w:rsidR="009C5AF9" w:rsidRDefault="009C5AF9">
      <w:pPr>
        <w:pStyle w:val="Verzeichnis1"/>
        <w:rPr>
          <w:rFonts w:asciiTheme="minorHAnsi" w:eastAsiaTheme="minorEastAsia" w:hAnsiTheme="minorHAnsi" w:cstheme="minorBidi"/>
          <w:b w:val="0"/>
          <w:sz w:val="22"/>
          <w:szCs w:val="22"/>
        </w:rPr>
      </w:pPr>
      <w:hyperlink w:anchor="_Toc36379963" w:history="1">
        <w:r w:rsidRPr="006D6979">
          <w:rPr>
            <w:rStyle w:val="Hyperlink"/>
          </w:rPr>
          <w:t>Abbildungsverzeichnis</w:t>
        </w:r>
        <w:r>
          <w:rPr>
            <w:webHidden/>
          </w:rPr>
          <w:tab/>
        </w:r>
        <w:r>
          <w:rPr>
            <w:webHidden/>
          </w:rPr>
          <w:fldChar w:fldCharType="begin"/>
        </w:r>
        <w:r>
          <w:rPr>
            <w:webHidden/>
          </w:rPr>
          <w:instrText xml:space="preserve"> PAGEREF _Toc36379963 \h </w:instrText>
        </w:r>
        <w:r>
          <w:rPr>
            <w:webHidden/>
          </w:rPr>
        </w:r>
        <w:r>
          <w:rPr>
            <w:webHidden/>
          </w:rPr>
          <w:fldChar w:fldCharType="separate"/>
        </w:r>
        <w:r>
          <w:rPr>
            <w:webHidden/>
          </w:rPr>
          <w:t>71</w:t>
        </w:r>
        <w:r>
          <w:rPr>
            <w:webHidden/>
          </w:rPr>
          <w:fldChar w:fldCharType="end"/>
        </w:r>
      </w:hyperlink>
    </w:p>
    <w:p w14:paraId="20080E27" w14:textId="5148BDC2" w:rsidR="009C5AF9" w:rsidRDefault="009C5AF9">
      <w:pPr>
        <w:pStyle w:val="Verzeichnis1"/>
        <w:rPr>
          <w:rFonts w:asciiTheme="minorHAnsi" w:eastAsiaTheme="minorEastAsia" w:hAnsiTheme="minorHAnsi" w:cstheme="minorBidi"/>
          <w:b w:val="0"/>
          <w:sz w:val="22"/>
          <w:szCs w:val="22"/>
        </w:rPr>
      </w:pPr>
      <w:hyperlink w:anchor="_Toc36379964" w:history="1">
        <w:r w:rsidRPr="006D6979">
          <w:rPr>
            <w:rStyle w:val="Hyperlink"/>
          </w:rPr>
          <w:t>Glossar</w:t>
        </w:r>
        <w:r>
          <w:rPr>
            <w:webHidden/>
          </w:rPr>
          <w:tab/>
        </w:r>
        <w:r>
          <w:rPr>
            <w:webHidden/>
          </w:rPr>
          <w:fldChar w:fldCharType="begin"/>
        </w:r>
        <w:r>
          <w:rPr>
            <w:webHidden/>
          </w:rPr>
          <w:instrText xml:space="preserve"> PAGEREF _Toc36379964 \h </w:instrText>
        </w:r>
        <w:r>
          <w:rPr>
            <w:webHidden/>
          </w:rPr>
        </w:r>
        <w:r>
          <w:rPr>
            <w:webHidden/>
          </w:rPr>
          <w:fldChar w:fldCharType="separate"/>
        </w:r>
        <w:r>
          <w:rPr>
            <w:webHidden/>
          </w:rPr>
          <w:t>73</w:t>
        </w:r>
        <w:r>
          <w:rPr>
            <w:webHidden/>
          </w:rPr>
          <w:fldChar w:fldCharType="end"/>
        </w:r>
      </w:hyperlink>
    </w:p>
    <w:p w14:paraId="74FC2BFA" w14:textId="7013AADB" w:rsidR="008462DF" w:rsidRDefault="00B43737" w:rsidP="00391ABC">
      <w:pPr>
        <w:rPr>
          <w:lang w:val="en-GB"/>
        </w:rPr>
        <w:sectPr w:rsidR="008462DF" w:rsidSect="00A1474E">
          <w:headerReference w:type="default" r:id="rId14"/>
          <w:type w:val="continuous"/>
          <w:pgSz w:w="11906" w:h="16838" w:code="9"/>
          <w:pgMar w:top="1418" w:right="1418" w:bottom="1134" w:left="1985" w:header="720" w:footer="720" w:gutter="0"/>
          <w:pgNumType w:fmt="lowerRoman"/>
          <w:cols w:space="720"/>
        </w:sectPr>
      </w:pPr>
      <w:r>
        <w:rPr>
          <w:lang w:val="en-GB"/>
        </w:rPr>
        <w:fldChar w:fldCharType="end"/>
      </w:r>
    </w:p>
    <w:p w14:paraId="09301AAC" w14:textId="5FA51F09" w:rsidR="00E93657" w:rsidRDefault="009C5AF9" w:rsidP="00391ABC">
      <w:pPr>
        <w:rPr>
          <w:lang w:val="en-GB"/>
        </w:rPr>
      </w:pPr>
      <w:r>
        <w:rPr>
          <w:noProof/>
          <w:lang w:val="en-GB"/>
        </w:rPr>
        <w:drawing>
          <wp:inline distT="0" distB="0" distL="0" distR="0" wp14:anchorId="6F2ADF8A" wp14:editId="027BBA42">
            <wp:extent cx="1776730" cy="905510"/>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730" cy="905510"/>
                    </a:xfrm>
                    <a:prstGeom prst="rect">
                      <a:avLst/>
                    </a:prstGeom>
                    <a:noFill/>
                    <a:ln>
                      <a:noFill/>
                    </a:ln>
                  </pic:spPr>
                </pic:pic>
              </a:graphicData>
            </a:graphic>
          </wp:inline>
        </w:drawing>
      </w:r>
    </w:p>
    <w:p w14:paraId="157BEDE9" w14:textId="77777777" w:rsidR="000F364B" w:rsidRDefault="00B870CA">
      <w:pPr>
        <w:pStyle w:val="berschrift1"/>
      </w:pPr>
      <w:bookmarkStart w:id="8" w:name="_Ref325726896"/>
      <w:bookmarkStart w:id="9" w:name="_Toc338916036"/>
      <w:bookmarkStart w:id="10" w:name="_Toc36379899"/>
      <w:r>
        <w:lastRenderedPageBreak/>
        <w:t>Einleitung</w:t>
      </w:r>
      <w:bookmarkEnd w:id="8"/>
      <w:bookmarkEnd w:id="9"/>
      <w:bookmarkEnd w:id="10"/>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57E2BD8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w:t>
      </w:r>
      <w:r w:rsidR="00C63503">
        <w:t xml:space="preserve">im Laufe der Zeit </w:t>
      </w:r>
      <w:r w:rsidR="00CF0873">
        <w:t>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w:t>
      </w:r>
      <w:r w:rsidR="00A20810">
        <w:t>hauptsächlich</w:t>
      </w:r>
      <w:r w:rsidR="00C875D6">
        <w:t xml:space="preserve"> auf der Arbeit mit</w:t>
      </w:r>
      <w:r w:rsidR="00A20810">
        <w:t xml:space="preserve"> der Versionskontrolle</w:t>
      </w:r>
      <w:r w:rsidR="00C875D6">
        <w:t xml:space="preserve">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1" w:name="_Toc338916037"/>
      <w:bookmarkStart w:id="12" w:name="_Ref491749133"/>
      <w:bookmarkStart w:id="13" w:name="_Ref491749190"/>
      <w:bookmarkStart w:id="14" w:name="_Toc36379900"/>
      <w:r>
        <w:lastRenderedPageBreak/>
        <w:t>Problemstellung</w:t>
      </w:r>
      <w:bookmarkEnd w:id="11"/>
      <w:bookmarkEnd w:id="14"/>
    </w:p>
    <w:p w14:paraId="7FC53404" w14:textId="2C766607" w:rsidR="002E1659" w:rsidRPr="002E1659" w:rsidRDefault="00A048ED" w:rsidP="002E1659">
      <w:r>
        <w:rPr>
          <w:noProof/>
        </w:rPr>
        <mc:AlternateContent>
          <mc:Choice Requires="wps">
            <w:drawing>
              <wp:anchor distT="0" distB="0" distL="114300" distR="114300" simplePos="0" relativeHeight="251676672" behindDoc="0" locked="0" layoutInCell="1" allowOverlap="1" wp14:anchorId="7667946F" wp14:editId="3E317183">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614053" w:rsidRPr="00676AE3" w:rsidRDefault="00614053" w:rsidP="00166C40">
                            <w:pPr>
                              <w:pStyle w:val="Beschriftung"/>
                              <w:rPr>
                                <w:noProof/>
                              </w:rPr>
                            </w:pPr>
                            <w:bookmarkStart w:id="15" w:name="_Ref34552400"/>
                            <w:bookmarkStart w:id="16" w:name="_Toc35849462"/>
                            <w:r>
                              <w:t xml:space="preserve">Abbildung </w:t>
                            </w:r>
                            <w:fldSimple w:instr=" SEQ Abbildung \* ARABIC ">
                              <w:r>
                                <w:rPr>
                                  <w:noProof/>
                                </w:rPr>
                                <w:t>1</w:t>
                              </w:r>
                            </w:fldSimple>
                            <w:bookmarkEnd w:id="15"/>
                            <w:r>
                              <w:t>: Versionsverwaltung anhand einfacher Datenablage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614053" w:rsidRPr="00676AE3" w:rsidRDefault="00614053" w:rsidP="00166C40">
                      <w:pPr>
                        <w:pStyle w:val="Beschriftung"/>
                        <w:rPr>
                          <w:noProof/>
                        </w:rPr>
                      </w:pPr>
                      <w:bookmarkStart w:id="17" w:name="_Ref34552400"/>
                      <w:bookmarkStart w:id="18" w:name="_Toc35849462"/>
                      <w:r>
                        <w:t xml:space="preserve">Abbildung </w:t>
                      </w:r>
                      <w:fldSimple w:instr=" SEQ Abbildung \* ARABIC ">
                        <w:r>
                          <w:rPr>
                            <w:noProof/>
                          </w:rPr>
                          <w:t>1</w:t>
                        </w:r>
                      </w:fldSimple>
                      <w:bookmarkEnd w:id="17"/>
                      <w:r>
                        <w:t>: Versionsverwaltung anhand einfacher Datenablage</w:t>
                      </w:r>
                      <w:bookmarkEnd w:id="18"/>
                    </w:p>
                  </w:txbxContent>
                </v:textbox>
                <w10:wrap type="topAndBottom"/>
              </v:shape>
            </w:pict>
          </mc:Fallback>
        </mc:AlternateContent>
      </w:r>
      <w:r>
        <w:rPr>
          <w:noProof/>
        </w:rPr>
        <w:drawing>
          <wp:anchor distT="0" distB="0" distL="114300" distR="114300" simplePos="0" relativeHeight="251774976" behindDoc="0" locked="0" layoutInCell="1" allowOverlap="1" wp14:anchorId="40AEA42F" wp14:editId="09DC903A">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3441E0">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t>
      </w:r>
      <w:r w:rsidR="003441E0">
        <w:t xml:space="preserve">rudimentäre </w:t>
      </w:r>
      <w:r w:rsidR="00166C40">
        <w:t>Methodik nicht d</w:t>
      </w:r>
      <w:r w:rsidR="00E260F9">
        <w:t>ie</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7E459FC2"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w:t>
      </w:r>
      <w:r w:rsidR="00096634">
        <w:t>gewollten</w:t>
      </w:r>
      <w:r>
        <w:t xml:space="preserve">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2557A50B" w:rsidR="004F231D" w:rsidRDefault="005C340F" w:rsidP="004F231D">
      <w:r>
        <w:t xml:space="preserve">Das zweite Gebiet handelt von der Arbeit rund um Git. </w:t>
      </w:r>
      <w:r w:rsidR="00A62881">
        <w:t>Der Überbegriff lautet hier</w:t>
      </w:r>
      <w:r w:rsidR="004063B2">
        <w:t>bei</w:t>
      </w:r>
      <w:r w:rsidR="00A62881">
        <w:t xml:space="preserve">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954A49">
        <w:t>Nur dadurch</w:t>
      </w:r>
      <w:r w:rsidR="002143D8">
        <w:t xml:space="preserve"> kann das volle Potenzial der </w:t>
      </w:r>
      <w:r w:rsidR="00A62881">
        <w:t>Versionsverwaltung</w:t>
      </w:r>
      <w:r w:rsidR="002143D8">
        <w:t xml:space="preserve"> </w:t>
      </w:r>
      <w:r w:rsidR="00954A49">
        <w:t>ausgeschöpft</w:t>
      </w:r>
      <w:r w:rsidR="002143D8">
        <w:t xml:space="preserve">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w:t>
      </w:r>
      <w:r w:rsidR="00662BAA">
        <w:t>konkurrierenden Lösungen</w:t>
      </w:r>
      <w:r w:rsidR="00E451DA">
        <w:t xml:space="preserve">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w:t>
      </w:r>
      <w:r w:rsidR="00662BAA">
        <w:t>der Versionskontrolle Git</w:t>
      </w:r>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w:t>
      </w:r>
      <w:r w:rsidR="004316AA">
        <w:t xml:space="preserve">spezifisch </w:t>
      </w:r>
      <w:r w:rsidR="00257872">
        <w:t>angepasst werden.</w:t>
      </w:r>
    </w:p>
    <w:p w14:paraId="73F4DB63" w14:textId="77777777" w:rsidR="000F364B" w:rsidRDefault="008F6A83">
      <w:pPr>
        <w:pStyle w:val="berschrift1"/>
      </w:pPr>
      <w:bookmarkStart w:id="19" w:name="_Toc36379901"/>
      <w:bookmarkEnd w:id="12"/>
      <w:bookmarkEnd w:id="13"/>
      <w:r>
        <w:lastRenderedPageBreak/>
        <w:t xml:space="preserve">Versionskontrolle </w:t>
      </w:r>
      <w:r w:rsidR="00EE17DD">
        <w:t>G</w:t>
      </w:r>
      <w:r>
        <w:t>it</w:t>
      </w:r>
      <w:bookmarkEnd w:id="19"/>
    </w:p>
    <w:p w14:paraId="13915729" w14:textId="77777777" w:rsidR="008F6A83" w:rsidRDefault="008F6A83" w:rsidP="008F6A83">
      <w:pPr>
        <w:pStyle w:val="berschrift2"/>
      </w:pPr>
      <w:bookmarkStart w:id="20" w:name="_Toc36379902"/>
      <w:r>
        <w:t>Historie</w:t>
      </w:r>
      <w:bookmarkEnd w:id="20"/>
    </w:p>
    <w:p w14:paraId="49C96C7A" w14:textId="64D1FD22"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ED6B15">
        <w:t xml:space="preserve"> </w:t>
      </w:r>
      <w:sdt>
        <w:sdtPr>
          <w:id w:val="489691941"/>
          <w:citation/>
        </w:sdtPr>
        <w:sdtEndPr/>
        <w:sdtContent>
          <w:r w:rsidR="00ED6B15">
            <w:fldChar w:fldCharType="begin"/>
          </w:r>
          <w:r w:rsidR="00ED6B15">
            <w:rPr>
              <w:lang w:val="en-US"/>
            </w:rPr>
            <w:instrText xml:space="preserve"> CITATION Ale15 \l 1033 </w:instrText>
          </w:r>
          <w:r w:rsidR="00ED6B15">
            <w:fldChar w:fldCharType="separate"/>
          </w:r>
          <w:r w:rsidR="00A17F1D">
            <w:rPr>
              <w:noProof/>
              <w:lang w:val="en-US"/>
            </w:rPr>
            <w:t>(1)</w:t>
          </w:r>
          <w:r w:rsidR="00ED6B15">
            <w:fldChar w:fldCharType="end"/>
          </w:r>
        </w:sdtContent>
      </w:sdt>
      <w:r w:rsidR="00944D8F">
        <w:t>.</w:t>
      </w:r>
      <w:r w:rsidR="00D279A9">
        <w:t xml:space="preserve"> Aufgrund dieser Entstehungsgeschichte wurde Git in vielen Aspekte</w:t>
      </w:r>
      <w:r w:rsidR="006F0AD5">
        <w:t>n</w:t>
      </w:r>
      <w:r w:rsidR="00D279A9">
        <w:t xml:space="preserve"> geprägt, welche die Verwendung von Software zur Versionierung bei Großprojekten erleichtert. </w:t>
      </w:r>
      <w:r w:rsidR="006F0AD5">
        <w:t>Auch d</w:t>
      </w:r>
      <w:r w:rsidR="00F72D78">
        <w:t>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w:t>
      </w:r>
      <w:r w:rsidR="006F0AD5">
        <w:t xml:space="preserve">die gleichzeitige </w:t>
      </w:r>
      <w:r w:rsidR="00F72D78">
        <w:t xml:space="preserve">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F95E5B">
        <w:t>.</w:t>
      </w:r>
      <w:r w:rsidR="00D12F41">
        <w:t xml:space="preserve"> </w:t>
      </w:r>
      <w:r w:rsidR="00F95E5B">
        <w:t>Die Hauptbranche ist dabei der</w:t>
      </w:r>
      <w:r w:rsidR="00D12F41">
        <w:t xml:space="preserve"> Open Source Bereich, in der eine Linux </w:t>
      </w:r>
      <w:r w:rsidR="002E792B">
        <w:t>ä</w:t>
      </w:r>
      <w:r w:rsidR="00D12F41">
        <w:t>hnliche Philosophie betrieben wird</w:t>
      </w:r>
      <w:r w:rsidR="002A5274">
        <w:t>.</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1" w:name="_Toc36379903"/>
      <w:r>
        <w:lastRenderedPageBreak/>
        <w:t>Grundlegendes Prinzip</w:t>
      </w:r>
      <w:bookmarkEnd w:id="21"/>
    </w:p>
    <w:p w14:paraId="051EE1CE" w14:textId="71A888ED" w:rsidR="000254A9" w:rsidRDefault="005B411E" w:rsidP="000254A9">
      <w:r>
        <w:rPr>
          <w:noProof/>
        </w:rPr>
        <mc:AlternateContent>
          <mc:Choice Requires="wps">
            <w:drawing>
              <wp:anchor distT="0" distB="0" distL="114300" distR="114300" simplePos="0" relativeHeight="251679744" behindDoc="0" locked="0" layoutInCell="1" allowOverlap="1" wp14:anchorId="266DF42A" wp14:editId="6D95A82E">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614053" w:rsidRPr="00E54CED" w:rsidRDefault="00614053" w:rsidP="000254A9">
                            <w:pPr>
                              <w:pStyle w:val="Beschriftung"/>
                              <w:rPr>
                                <w:noProof/>
                              </w:rPr>
                            </w:pPr>
                            <w:bookmarkStart w:id="22" w:name="_Ref32940402"/>
                            <w:bookmarkStart w:id="23" w:name="_Toc35849463"/>
                            <w:r>
                              <w:t xml:space="preserve">Abbildung </w:t>
                            </w:r>
                            <w:fldSimple w:instr=" SEQ Abbildung \* ARABIC ">
                              <w:r>
                                <w:rPr>
                                  <w:noProof/>
                                </w:rPr>
                                <w:t>2</w:t>
                              </w:r>
                            </w:fldSimple>
                            <w:bookmarkEnd w:id="22"/>
                            <w:r>
                              <w:t>: Synchronisierung von Projektarchiven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614053" w:rsidRPr="00E54CED" w:rsidRDefault="00614053" w:rsidP="000254A9">
                      <w:pPr>
                        <w:pStyle w:val="Beschriftung"/>
                        <w:rPr>
                          <w:noProof/>
                        </w:rPr>
                      </w:pPr>
                      <w:bookmarkStart w:id="24" w:name="_Ref32940402"/>
                      <w:bookmarkStart w:id="25" w:name="_Toc35849463"/>
                      <w:r>
                        <w:t xml:space="preserve">Abbildung </w:t>
                      </w:r>
                      <w:fldSimple w:instr=" SEQ Abbildung \* ARABIC ">
                        <w:r>
                          <w:rPr>
                            <w:noProof/>
                          </w:rPr>
                          <w:t>2</w:t>
                        </w:r>
                      </w:fldSimple>
                      <w:bookmarkEnd w:id="24"/>
                      <w:r>
                        <w:t>: Synchronisierung von Projektarchiven</w:t>
                      </w:r>
                      <w:bookmarkEnd w:id="25"/>
                    </w:p>
                  </w:txbxContent>
                </v:textbox>
                <w10:wrap type="topAndBottom"/>
              </v:shape>
            </w:pict>
          </mc:Fallback>
        </mc:AlternateContent>
      </w:r>
      <w:r>
        <w:rPr>
          <w:noProof/>
        </w:rPr>
        <w:drawing>
          <wp:anchor distT="0" distB="0" distL="114300" distR="114300" simplePos="0" relativeHeight="251670528" behindDoc="1" locked="0" layoutInCell="1" allowOverlap="1" wp14:anchorId="2D0740C0" wp14:editId="2161E5DF">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w:t>
      </w:r>
      <w:r w:rsidR="0056479C">
        <w:t>es</w:t>
      </w:r>
      <w:r w:rsidR="000254A9">
        <w:t xml:space="preserve">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0DC2364D"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w:t>
      </w:r>
      <w:r w:rsidR="00D80A75">
        <w:t xml:space="preserve">lokale </w:t>
      </w:r>
      <w:r w:rsidR="005B411E">
        <w:t>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67456" behindDoc="0" locked="0" layoutInCell="1" allowOverlap="1" wp14:anchorId="56212214" wp14:editId="43BC6AE9">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614053" w:rsidRPr="00A129D0" w:rsidRDefault="00614053" w:rsidP="00592492">
                            <w:pPr>
                              <w:pStyle w:val="Beschriftung"/>
                              <w:jc w:val="left"/>
                            </w:pPr>
                            <w:bookmarkStart w:id="26" w:name="_Ref32940459"/>
                            <w:bookmarkStart w:id="27" w:name="_Toc35849464"/>
                            <w:r>
                              <w:t xml:space="preserve">Abbildung </w:t>
                            </w:r>
                            <w:fldSimple w:instr=" SEQ Abbildung \* ARABIC ">
                              <w:r>
                                <w:rPr>
                                  <w:noProof/>
                                </w:rPr>
                                <w:t>3</w:t>
                              </w:r>
                            </w:fldSimple>
                            <w:bookmarkEnd w:id="26"/>
                            <w:r>
                              <w:t>: Grundlegender Commit Vorgang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614053" w:rsidRPr="00A129D0" w:rsidRDefault="00614053" w:rsidP="00592492">
                      <w:pPr>
                        <w:pStyle w:val="Beschriftung"/>
                        <w:jc w:val="left"/>
                      </w:pPr>
                      <w:bookmarkStart w:id="28" w:name="_Ref32940459"/>
                      <w:bookmarkStart w:id="29" w:name="_Toc35849464"/>
                      <w:r>
                        <w:t xml:space="preserve">Abbildung </w:t>
                      </w:r>
                      <w:fldSimple w:instr=" SEQ Abbildung \* ARABIC ">
                        <w:r>
                          <w:rPr>
                            <w:noProof/>
                          </w:rPr>
                          <w:t>3</w:t>
                        </w:r>
                      </w:fldSimple>
                      <w:bookmarkEnd w:id="28"/>
                      <w:r>
                        <w:t>: Grundlegender Commit Vorgang</w:t>
                      </w:r>
                      <w:bookmarkEnd w:id="29"/>
                    </w:p>
                  </w:txbxContent>
                </v:textbox>
                <w10:wrap type="topAndBottom"/>
              </v:shape>
            </w:pict>
          </mc:Fallback>
        </mc:AlternateContent>
      </w:r>
      <w:r w:rsidR="008D5D22">
        <w:rPr>
          <w:noProof/>
        </w:rPr>
        <mc:AlternateContent>
          <mc:Choice Requires="wpg">
            <w:drawing>
              <wp:anchor distT="0" distB="0" distL="114300" distR="114300" simplePos="0" relativeHeight="251671552" behindDoc="0" locked="0" layoutInCell="1" allowOverlap="1" wp14:anchorId="42AFA596" wp14:editId="2E5E50C0">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7">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7">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BA7934" id="Gruppieren 115" o:spid="_x0000_s1026" style="position:absolute;margin-left:3.7pt;margin-top:151.45pt;width:419.3pt;height:203.85pt;z-index:251671552;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20"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20"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1"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30"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1" w:name="_Toc36379904"/>
      <w:r>
        <w:lastRenderedPageBreak/>
        <w:t>Installationsanleitung</w:t>
      </w:r>
      <w:bookmarkEnd w:id="30"/>
      <w:bookmarkEnd w:id="31"/>
    </w:p>
    <w:p w14:paraId="7EEED045" w14:textId="5F9A2EB5"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w:t>
      </w:r>
      <w:r w:rsidR="00F90F8C">
        <w:t xml:space="preserve">untereinander </w:t>
      </w:r>
      <w:r w:rsidR="007C5827">
        <w:t>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2" w:name="_Toc36379905"/>
      <w:r>
        <w:t>Installation unter Linux</w:t>
      </w:r>
      <w:bookmarkEnd w:id="32"/>
    </w:p>
    <w:p w14:paraId="2BBDAD1C" w14:textId="2253642A" w:rsidR="00A129D0" w:rsidRDefault="00A129D0" w:rsidP="0090234D">
      <w:r>
        <w:rPr>
          <w:noProof/>
        </w:rPr>
        <mc:AlternateContent>
          <mc:Choice Requires="wps">
            <w:drawing>
              <wp:anchor distT="0" distB="0" distL="114300" distR="114300" simplePos="0" relativeHeight="251673600" behindDoc="0" locked="0" layoutInCell="1" allowOverlap="1" wp14:anchorId="6149D8DD" wp14:editId="734CA30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614053" w:rsidRPr="0090234D" w:rsidRDefault="00614053" w:rsidP="0090234D">
                            <w:pPr>
                              <w:pStyle w:val="Beschriftung"/>
                              <w:rPr>
                                <w:i/>
                                <w:iCs/>
                                <w:noProof/>
                              </w:rPr>
                            </w:pPr>
                            <w:bookmarkStart w:id="33" w:name="_Ref32940613"/>
                            <w:bookmarkStart w:id="34" w:name="_Toc35849465"/>
                            <w:r>
                              <w:t xml:space="preserve">Abbildung </w:t>
                            </w:r>
                            <w:fldSimple w:instr=" SEQ Abbildung \* ARABIC ">
                              <w:r>
                                <w:rPr>
                                  <w:noProof/>
                                </w:rPr>
                                <w:t>4</w:t>
                              </w:r>
                            </w:fldSimple>
                            <w:bookmarkEnd w:id="33"/>
                            <w:r>
                              <w:t xml:space="preserve">: Git Installation unter Linux mit </w:t>
                            </w:r>
                            <w:r>
                              <w:rPr>
                                <w:i/>
                                <w:iCs/>
                              </w:rPr>
                              <w:t>apt-get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614053" w:rsidRPr="0090234D" w:rsidRDefault="00614053" w:rsidP="0090234D">
                      <w:pPr>
                        <w:pStyle w:val="Beschriftung"/>
                        <w:rPr>
                          <w:i/>
                          <w:iCs/>
                          <w:noProof/>
                        </w:rPr>
                      </w:pPr>
                      <w:bookmarkStart w:id="35" w:name="_Ref32940613"/>
                      <w:bookmarkStart w:id="36" w:name="_Toc35849465"/>
                      <w:r>
                        <w:t xml:space="preserve">Abbildung </w:t>
                      </w:r>
                      <w:fldSimple w:instr=" SEQ Abbildung \* ARABIC ">
                        <w:r>
                          <w:rPr>
                            <w:noProof/>
                          </w:rPr>
                          <w:t>4</w:t>
                        </w:r>
                      </w:fldSimple>
                      <w:bookmarkEnd w:id="35"/>
                      <w:r>
                        <w:t xml:space="preserve">: Git Installation unter Linux mit </w:t>
                      </w:r>
                      <w:r>
                        <w:rPr>
                          <w:i/>
                          <w:iCs/>
                        </w:rPr>
                        <w:t>apt-get</w:t>
                      </w:r>
                      <w:bookmarkEnd w:id="36"/>
                    </w:p>
                  </w:txbxContent>
                </v:textbox>
                <w10:wrap type="topAndBottom"/>
              </v:shape>
            </w:pict>
          </mc:Fallback>
        </mc:AlternateContent>
      </w:r>
      <w:r>
        <w:rPr>
          <w:noProof/>
        </w:rPr>
        <w:drawing>
          <wp:anchor distT="0" distB="0" distL="114300" distR="114300" simplePos="0" relativeHeight="251672576" behindDoc="0" locked="0" layoutInCell="1" allowOverlap="1" wp14:anchorId="4200581F" wp14:editId="5E161B41">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w:t>
      </w:r>
      <w:r w:rsidR="00614053">
        <w:rPr>
          <w:i/>
          <w:iCs/>
        </w:rPr>
        <w:t>t</w:t>
      </w:r>
      <w:r w:rsidR="00D305D5" w:rsidRPr="00D305D5">
        <w:rPr>
          <w:i/>
          <w:iCs/>
        </w:rPr>
        <w:t>-get update</w:t>
      </w:r>
      <w:r w:rsidR="0090234D">
        <w:t xml:space="preserve">. </w:t>
      </w:r>
    </w:p>
    <w:p w14:paraId="26A6CDC9" w14:textId="1B71F0EF"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r w:rsidR="006D6095">
        <w:t>G</w:t>
      </w:r>
      <w:r>
        <w:t xml:space="preserve">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7" w:name="_Toc36379906"/>
      <w:r>
        <w:lastRenderedPageBreak/>
        <w:t>Installation unter Windows</w:t>
      </w:r>
      <w:bookmarkEnd w:id="37"/>
    </w:p>
    <w:p w14:paraId="6169EDCD" w14:textId="01943031" w:rsidR="0091159F" w:rsidRPr="00497927" w:rsidRDefault="00991E75" w:rsidP="00497927">
      <w:r>
        <w:rPr>
          <w:noProof/>
        </w:rPr>
        <mc:AlternateContent>
          <mc:Choice Requires="wps">
            <w:drawing>
              <wp:anchor distT="0" distB="0" distL="114300" distR="114300" simplePos="0" relativeHeight="251678720" behindDoc="0" locked="0" layoutInCell="1" allowOverlap="1" wp14:anchorId="49D631E7" wp14:editId="112067F4">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614053" w:rsidRPr="000D6254" w:rsidRDefault="00614053" w:rsidP="00497927">
                            <w:pPr>
                              <w:pStyle w:val="Beschriftung"/>
                              <w:rPr>
                                <w:noProof/>
                              </w:rPr>
                            </w:pPr>
                            <w:bookmarkStart w:id="38" w:name="_Ref32941047"/>
                            <w:bookmarkStart w:id="39" w:name="_Toc35849466"/>
                            <w:r>
                              <w:t xml:space="preserve">Abbildung </w:t>
                            </w:r>
                            <w:fldSimple w:instr=" SEQ Abbildung \* ARABIC ">
                              <w:r>
                                <w:rPr>
                                  <w:noProof/>
                                </w:rPr>
                                <w:t>5</w:t>
                              </w:r>
                            </w:fldSimple>
                            <w:bookmarkEnd w:id="38"/>
                            <w:r>
                              <w:t>: Einstellung zur PATH Variable unter Windows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614053" w:rsidRPr="000D6254" w:rsidRDefault="00614053" w:rsidP="00497927">
                      <w:pPr>
                        <w:pStyle w:val="Beschriftung"/>
                        <w:rPr>
                          <w:noProof/>
                        </w:rPr>
                      </w:pPr>
                      <w:bookmarkStart w:id="40" w:name="_Ref32941047"/>
                      <w:bookmarkStart w:id="41" w:name="_Toc35849466"/>
                      <w:r>
                        <w:t xml:space="preserve">Abbildung </w:t>
                      </w:r>
                      <w:fldSimple w:instr=" SEQ Abbildung \* ARABIC ">
                        <w:r>
                          <w:rPr>
                            <w:noProof/>
                          </w:rPr>
                          <w:t>5</w:t>
                        </w:r>
                      </w:fldSimple>
                      <w:bookmarkEnd w:id="40"/>
                      <w:r>
                        <w:t>: Einstellung zur PATH Variable unter Windows</w:t>
                      </w:r>
                      <w:bookmarkEnd w:id="41"/>
                    </w:p>
                  </w:txbxContent>
                </v:textbox>
                <w10:wrap type="topAndBottom"/>
              </v:shape>
            </w:pict>
          </mc:Fallback>
        </mc:AlternateContent>
      </w:r>
      <w:r w:rsidRPr="000D7177">
        <w:rPr>
          <w:noProof/>
        </w:rPr>
        <w:drawing>
          <wp:anchor distT="0" distB="0" distL="114300" distR="114300" simplePos="0" relativeHeight="251675648" behindDoc="0" locked="0" layoutInCell="1" allowOverlap="1" wp14:anchorId="31C79403" wp14:editId="2340BF3A">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2" w:name="_Ref491684646"/>
      <w:bookmarkStart w:id="43" w:name="_Toc338916039"/>
      <w:bookmarkStart w:id="44" w:name="_Ref33858979"/>
      <w:bookmarkStart w:id="45" w:name="_Toc36379907"/>
      <w:r>
        <w:lastRenderedPageBreak/>
        <w:t xml:space="preserve">Durchführung eines beispielhaften </w:t>
      </w:r>
      <w:bookmarkEnd w:id="42"/>
      <w:bookmarkEnd w:id="43"/>
      <w:r>
        <w:t>Projekts</w:t>
      </w:r>
      <w:bookmarkEnd w:id="44"/>
      <w:bookmarkEnd w:id="45"/>
    </w:p>
    <w:p w14:paraId="754127C8" w14:textId="77777777" w:rsidR="008F6A83" w:rsidRDefault="008F6A83" w:rsidP="008F6A83">
      <w:pPr>
        <w:pStyle w:val="berschrift2"/>
      </w:pPr>
      <w:bookmarkStart w:id="46" w:name="_Toc36379908"/>
      <w:r>
        <w:t>Aufbau des Projekts</w:t>
      </w:r>
      <w:bookmarkEnd w:id="46"/>
    </w:p>
    <w:p w14:paraId="5FA025A8" w14:textId="76E693E6" w:rsidR="0091159F" w:rsidRDefault="00991E75" w:rsidP="00A129D0">
      <w:r w:rsidRPr="00543638">
        <w:t xml:space="preserve">Um die wesentlichen </w:t>
      </w:r>
      <w:r>
        <w:t>Befehle</w:t>
      </w:r>
      <w:r w:rsidRPr="00543638">
        <w:t xml:space="preserve"> </w:t>
      </w:r>
      <w:r>
        <w:t>von Git zu behandeln und</w:t>
      </w:r>
      <w:r w:rsidR="00583C65">
        <w:t xml:space="preserve"> zu</w:t>
      </w:r>
      <w:r>
        <w:t xml:space="preserve"> erklären, werden die jeweiligen Kommandos anhand des nachfolgenden Projekts aufgezogen. Dabei wird ein Kommando in dessen sinnvollen Umfang erklärt, sobald dies verwendet wird. Falls die Funktion </w:t>
      </w:r>
      <w:r w:rsidR="0082046A">
        <w:t>eines</w:t>
      </w:r>
      <w:r>
        <w:t xml:space="preserve">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7" w:name="_Ref34550049"/>
      <w:bookmarkStart w:id="48" w:name="_Toc36379909"/>
      <w:r>
        <w:t>Erstellung eines Projektarchives</w:t>
      </w:r>
      <w:bookmarkEnd w:id="47"/>
      <w:bookmarkEnd w:id="48"/>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9" w:name="_Toc36379910"/>
      <w:r>
        <w:t>Git init</w:t>
      </w:r>
      <w:bookmarkEnd w:id="49"/>
    </w:p>
    <w:p w14:paraId="4C5F9A5E" w14:textId="4DA6F8B1"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r w:rsidR="00302BC7">
        <w:t>,</w:t>
      </w:r>
      <w:r w:rsidR="00C85283">
        <w:t xml:space="preserve"> um das Projekt an einem Ort zu </w:t>
      </w:r>
      <w:r w:rsidR="00C5615E">
        <w:t>initialisieren</w:t>
      </w:r>
      <w:r>
        <w:t xml:space="preserve">. Falls das übergebene Verzeichnis nicht existiert, wird dieses dahingehend erstellt. In dem </w:t>
      </w:r>
      <w:r w:rsidR="00302BC7">
        <w:t>erstellten</w:t>
      </w:r>
      <w:r>
        <w:t xml:space="preserve"> Unterverzeichnis speichert Git alle relevanten Daten des Projekts. Dadurch ist es möglich alleinig über diesen Ordner ein Projekt </w:t>
      </w:r>
      <w:r w:rsidR="00487595">
        <w:t xml:space="preserve">zu </w:t>
      </w:r>
      <w:r>
        <w:t>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3F72C58" w14:textId="77777777" w:rsidR="00644BE9" w:rsidRDefault="00927AA2" w:rsidP="00BC4C70">
      <w:pPr>
        <w:spacing w:before="0" w:line="300" w:lineRule="auto"/>
      </w:pPr>
      <w:r>
        <w:br w:type="page"/>
      </w:r>
      <w:r>
        <w:rPr>
          <w:noProof/>
        </w:rPr>
        <w:lastRenderedPageBreak/>
        <mc:AlternateContent>
          <mc:Choice Requires="wps">
            <w:drawing>
              <wp:anchor distT="0" distB="0" distL="114300" distR="114300" simplePos="0" relativeHeight="251708416" behindDoc="0" locked="0" layoutInCell="1" allowOverlap="1" wp14:anchorId="3FAF29E1" wp14:editId="05F4E7C5">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B5B3048" w:rsidR="00614053" w:rsidRPr="007175B8" w:rsidRDefault="00614053" w:rsidP="00991E75">
                            <w:pPr>
                              <w:pStyle w:val="Beschriftung"/>
                              <w:rPr>
                                <w:noProof/>
                              </w:rPr>
                            </w:pPr>
                            <w:bookmarkStart w:id="50" w:name="_Ref32941209"/>
                            <w:bookmarkStart w:id="51" w:name="_Toc35849467"/>
                            <w:r>
                              <w:t xml:space="preserve">Abbildung </w:t>
                            </w:r>
                            <w:fldSimple w:instr=" SEQ Abbildung \* ARABIC ">
                              <w:r>
                                <w:rPr>
                                  <w:noProof/>
                                </w:rPr>
                                <w:t>6</w:t>
                              </w:r>
                            </w:fldSimple>
                            <w:bookmarkEnd w:id="50"/>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left:0;text-align:left;margin-left:.35pt;margin-top:130pt;width:265.5pt;height:36.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B5B3048" w:rsidR="00614053" w:rsidRPr="007175B8" w:rsidRDefault="00614053" w:rsidP="00991E75">
                      <w:pPr>
                        <w:pStyle w:val="Beschriftung"/>
                        <w:rPr>
                          <w:noProof/>
                        </w:rPr>
                      </w:pPr>
                      <w:bookmarkStart w:id="52" w:name="_Ref32941209"/>
                      <w:bookmarkStart w:id="53" w:name="_Toc35849467"/>
                      <w:r>
                        <w:t xml:space="preserve">Abbildung </w:t>
                      </w:r>
                      <w:fldSimple w:instr=" SEQ Abbildung \* ARABIC ">
                        <w:r>
                          <w:rPr>
                            <w:noProof/>
                          </w:rPr>
                          <w:t>6</w:t>
                        </w:r>
                      </w:fldSimple>
                      <w:bookmarkEnd w:id="52"/>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3"/>
                    </w:p>
                  </w:txbxContent>
                </v:textbox>
                <w10:wrap type="topAndBottom"/>
              </v:shape>
            </w:pict>
          </mc:Fallback>
        </mc:AlternateContent>
      </w:r>
      <w:r>
        <w:rPr>
          <w:noProof/>
        </w:rPr>
        <w:drawing>
          <wp:anchor distT="0" distB="0" distL="114300" distR="114300" simplePos="0" relativeHeight="251702272" behindDoc="0" locked="0" layoutInCell="1" allowOverlap="1" wp14:anchorId="4B9F719D" wp14:editId="1F6C1FEC">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BC4C70">
        <w:instrText xml:space="preserve"> \* MERGEFORMAT </w:instrText>
      </w:r>
      <w:r w:rsidR="00991E75">
        <w:fldChar w:fldCharType="separate"/>
      </w:r>
      <w:r w:rsidR="00BC4C70">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p>
    <w:p w14:paraId="633D8F57" w14:textId="0AE3B8FB" w:rsidR="00991E75" w:rsidRDefault="00991E75" w:rsidP="00BC4C70">
      <w:pPr>
        <w:spacing w:before="0" w:line="300" w:lineRule="auto"/>
      </w:pP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009756E3">
        <w:rPr>
          <w:b/>
          <w:bCs/>
          <w:i/>
          <w:iCs/>
        </w:rPr>
        <w:t>--</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w:t>
      </w:r>
      <w:r w:rsidR="00D8090F">
        <w:t>erstellen</w:t>
      </w:r>
      <w:r>
        <w:t xml:space="preserve"> kann. Um nun an </w:t>
      </w:r>
      <w:r w:rsidR="00255EFF">
        <w:t>diesem</w:t>
      </w:r>
      <w:r>
        <w:t xml:space="preserve"> Projekt</w:t>
      </w:r>
      <w:r w:rsidR="00255EFF">
        <w:t xml:space="preserve"> ohne Arbeitsverzeichnis</w:t>
      </w:r>
      <w:r>
        <w:t xml:space="preserve"> zu arbeiten muss dieses zuerst mit </w:t>
      </w:r>
      <w:r>
        <w:rPr>
          <w:i/>
          <w:iCs/>
        </w:rPr>
        <w:t>git clone</w:t>
      </w:r>
      <w:r>
        <w:t xml:space="preserve"> geklont werden. Dieser Klon besitzt ein Arbeitsverzeichnis</w:t>
      </w:r>
      <w:r w:rsidR="00255EFF">
        <w:t xml:space="preserve"> und</w:t>
      </w:r>
      <w:r>
        <w:t xml:space="preserve"> </w:t>
      </w:r>
      <w:r w:rsidR="00255EFF">
        <w:t>d</w:t>
      </w:r>
      <w:r>
        <w:t xml:space="preserve">adurch </w:t>
      </w:r>
      <w:r w:rsidR="00644BE9">
        <w:t>können Änderungen an dem Projek</w:t>
      </w:r>
      <w:r>
        <w:t xml:space="preserve">t werden </w:t>
      </w:r>
      <w:sdt>
        <w:sdtPr>
          <w:id w:val="-1651892073"/>
          <w:citation/>
        </w:sdtPr>
        <w:sdtEndPr/>
        <w:sdtContent>
          <w:r w:rsidR="0064551A">
            <w:fldChar w:fldCharType="begin"/>
          </w:r>
          <w:r w:rsidR="00A17F1D">
            <w:rPr>
              <w:lang w:val="en-US"/>
            </w:rPr>
            <w:instrText xml:space="preserve">CITATION Atl19 \l 1033 </w:instrText>
          </w:r>
          <w:r w:rsidR="0064551A">
            <w:fldChar w:fldCharType="separate"/>
          </w:r>
          <w:r w:rsidR="00A17F1D">
            <w:rPr>
              <w:noProof/>
              <w:lang w:val="en-US"/>
            </w:rPr>
            <w:t>(2)</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574272" behindDoc="0" locked="0" layoutInCell="1" allowOverlap="1" wp14:anchorId="41CC4CDC" wp14:editId="121172C9">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54" w:name="_Ref32941771"/>
      <w:bookmarkStart w:id="55" w:name="_Toc35849468"/>
      <w:r>
        <w:t xml:space="preserve">Abbildung </w:t>
      </w:r>
      <w:fldSimple w:instr=" SEQ Abbildung \* ARABIC ">
        <w:r w:rsidR="008D5D22">
          <w:rPr>
            <w:noProof/>
          </w:rPr>
          <w:t>7</w:t>
        </w:r>
      </w:fldSimple>
      <w:bookmarkEnd w:id="54"/>
      <w:r>
        <w:t>: Initialisierung eines Projektarchivs</w:t>
      </w:r>
      <w:bookmarkEnd w:id="55"/>
    </w:p>
    <w:p w14:paraId="7396CF7D" w14:textId="77777777" w:rsidR="00825463"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w:t>
      </w:r>
    </w:p>
    <w:p w14:paraId="5506884E" w14:textId="3A8DF904" w:rsidR="00991E75" w:rsidRPr="00991E75" w:rsidRDefault="00991E75" w:rsidP="00991E75">
      <w:r>
        <w:lastRenderedPageBreak/>
        <w:t xml:space="preserve">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6" w:name="_Ref34550070"/>
      <w:bookmarkStart w:id="57" w:name="_Toc36379911"/>
      <w:r>
        <w:t>Git config</w:t>
      </w:r>
      <w:bookmarkEnd w:id="56"/>
      <w:bookmarkEnd w:id="57"/>
    </w:p>
    <w:p w14:paraId="24FC8EC5" w14:textId="0D80371D"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sidR="00825463">
        <w:t xml:space="preserve"> verwendet</w:t>
      </w:r>
      <w:r>
        <w:t xml:space="preserve">,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6C3507">
        <w:rPr>
          <w:b/>
          <w:bCs/>
          <w:i/>
          <w:iCs/>
        </w:rPr>
        <w:t>–</w:t>
      </w:r>
      <w:r>
        <w:rPr>
          <w:b/>
          <w:bCs/>
          <w:i/>
          <w:iCs/>
        </w:rPr>
        <w:t>edit</w:t>
      </w:r>
      <w:r w:rsidR="006C3507">
        <w:t>,</w:t>
      </w:r>
      <w:r w:rsidR="006C3507">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rsidR="00866BC6">
        <w:t xml:space="preserve">Sollte das Kommando Leerzeichen </w:t>
      </w:r>
      <w:r w:rsidR="006C3507">
        <w:t>beinhalten</w:t>
      </w:r>
      <w:r w:rsidR="00866BC6">
        <w:t>,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EndPr/>
        <w:sdtContent>
          <w:r w:rsidR="005B2541">
            <w:fldChar w:fldCharType="begin"/>
          </w:r>
          <w:r w:rsidR="00452AE1">
            <w:rPr>
              <w:lang w:val="en-US"/>
            </w:rPr>
            <w:instrText xml:space="preserve">CITATION Tor191 \l 1033 </w:instrText>
          </w:r>
          <w:r w:rsidR="005B2541">
            <w:fldChar w:fldCharType="separate"/>
          </w:r>
          <w:r w:rsidR="00452AE1">
            <w:rPr>
              <w:noProof/>
              <w:lang w:val="en-US"/>
            </w:rPr>
            <w:t>(3)</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43904" behindDoc="0" locked="0" layoutInCell="1" allowOverlap="1" wp14:anchorId="525838B1" wp14:editId="426D3886">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637760" behindDoc="0" locked="0" layoutInCell="1" allowOverlap="1" wp14:anchorId="7913A69D" wp14:editId="731E4CA9">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614053" w:rsidRPr="00C11C7E" w:rsidRDefault="00614053" w:rsidP="004E7424">
                            <w:pPr>
                              <w:pStyle w:val="Beschriftung"/>
                              <w:rPr>
                                <w:noProof/>
                              </w:rPr>
                            </w:pPr>
                            <w:bookmarkStart w:id="58" w:name="_Toc35849469"/>
                            <w:r>
                              <w:t xml:space="preserve">Abbildung </w:t>
                            </w:r>
                            <w:fldSimple w:instr=" SEQ Abbildung \* ARABIC ">
                              <w:r>
                                <w:rPr>
                                  <w:noProof/>
                                </w:rPr>
                                <w:t>8</w:t>
                              </w:r>
                            </w:fldSimple>
                            <w:r>
                              <w:t>: Einsicht in die bestehende Git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614053" w:rsidRPr="00C11C7E" w:rsidRDefault="00614053" w:rsidP="004E7424">
                      <w:pPr>
                        <w:pStyle w:val="Beschriftung"/>
                        <w:rPr>
                          <w:noProof/>
                        </w:rPr>
                      </w:pPr>
                      <w:bookmarkStart w:id="59" w:name="_Toc35849469"/>
                      <w:r>
                        <w:t xml:space="preserve">Abbildung </w:t>
                      </w:r>
                      <w:fldSimple w:instr=" SEQ Abbildung \* ARABIC ">
                        <w:r>
                          <w:rPr>
                            <w:noProof/>
                          </w:rPr>
                          <w:t>8</w:t>
                        </w:r>
                      </w:fldSimple>
                      <w:r>
                        <w:t>: Einsicht in die bestehende Git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0" w:name="_Toc36379912"/>
      <w:r>
        <w:lastRenderedPageBreak/>
        <w:t>Git clone</w:t>
      </w:r>
      <w:bookmarkEnd w:id="60"/>
    </w:p>
    <w:p w14:paraId="3F0D6372" w14:textId="71E2A8F5" w:rsidR="004E7424" w:rsidRDefault="00393F17" w:rsidP="004E7424">
      <w:r>
        <w:rPr>
          <w:noProof/>
        </w:rPr>
        <mc:AlternateContent>
          <mc:Choice Requires="wps">
            <w:drawing>
              <wp:anchor distT="0" distB="0" distL="114300" distR="114300" simplePos="0" relativeHeight="251631616" behindDoc="0" locked="0" layoutInCell="1" allowOverlap="1" wp14:anchorId="4DC001AC" wp14:editId="6C6FE362">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614053" w:rsidRPr="00EE5119" w:rsidRDefault="00614053" w:rsidP="004E7424">
                            <w:pPr>
                              <w:pStyle w:val="Beschriftung"/>
                              <w:rPr>
                                <w:noProof/>
                              </w:rPr>
                            </w:pPr>
                            <w:bookmarkStart w:id="61" w:name="_Ref32942592"/>
                            <w:bookmarkStart w:id="62" w:name="_Toc35849470"/>
                            <w:r>
                              <w:t xml:space="preserve">Abbildung </w:t>
                            </w:r>
                            <w:fldSimple w:instr=" SEQ Abbildung \* ARABIC ">
                              <w:r>
                                <w:rPr>
                                  <w:noProof/>
                                </w:rPr>
                                <w:t>9</w:t>
                              </w:r>
                            </w:fldSimple>
                            <w:bookmarkEnd w:id="61"/>
                            <w:r>
                              <w:t>: Klonen eines öffentlichen Projektarchivs von Github.com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614053" w:rsidRPr="00EE5119" w:rsidRDefault="00614053" w:rsidP="004E7424">
                      <w:pPr>
                        <w:pStyle w:val="Beschriftung"/>
                        <w:rPr>
                          <w:noProof/>
                        </w:rPr>
                      </w:pPr>
                      <w:bookmarkStart w:id="63" w:name="_Ref32942592"/>
                      <w:bookmarkStart w:id="64" w:name="_Toc35849470"/>
                      <w:r>
                        <w:t xml:space="preserve">Abbildung </w:t>
                      </w:r>
                      <w:fldSimple w:instr=" SEQ Abbildung \* ARABIC ">
                        <w:r>
                          <w:rPr>
                            <w:noProof/>
                          </w:rPr>
                          <w:t>9</w:t>
                        </w:r>
                      </w:fldSimple>
                      <w:bookmarkEnd w:id="63"/>
                      <w:r>
                        <w:t>: Klonen eines öffentlichen Projektarchivs von Github.com</w:t>
                      </w:r>
                      <w:bookmarkEnd w:id="64"/>
                    </w:p>
                  </w:txbxContent>
                </v:textbox>
                <w10:wrap type="topAndBottom"/>
              </v:shape>
            </w:pict>
          </mc:Fallback>
        </mc:AlternateContent>
      </w:r>
      <w:r w:rsidR="0091159F">
        <w:rPr>
          <w:noProof/>
        </w:rPr>
        <w:drawing>
          <wp:anchor distT="0" distB="0" distL="114300" distR="114300" simplePos="0" relativeHeight="251627520" behindDoc="0" locked="0" layoutInCell="1" allowOverlap="1" wp14:anchorId="3E22F90D" wp14:editId="1B73075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ABEDFFB"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 xml:space="preserve">Die </w:t>
      </w:r>
      <w:r w:rsidR="004A0D24">
        <w:t>Übergabe</w:t>
      </w:r>
      <w:r w:rsidR="004658EE">
        <w:t xml:space="preserve"> von Anmeld</w:t>
      </w:r>
      <w:r w:rsidR="007427AA">
        <w:t>e</w:t>
      </w:r>
      <w:r w:rsidR="004658EE">
        <w:t>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w:t>
      </w:r>
      <w:r w:rsidR="00602FE4">
        <w:t>verlangt,</w:t>
      </w:r>
      <w:r>
        <w:t xml:space="preserve">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5" w:name="_Ref34550095"/>
      <w:bookmarkStart w:id="66" w:name="_Toc36379913"/>
      <w:r>
        <w:t>Änderungen verwalten</w:t>
      </w:r>
      <w:bookmarkEnd w:id="65"/>
      <w:bookmarkEnd w:id="66"/>
    </w:p>
    <w:p w14:paraId="5F5B7701" w14:textId="20C32014" w:rsidR="00EF01D7" w:rsidRDefault="005F2879" w:rsidP="00EF01D7">
      <w:r>
        <w:rPr>
          <w:noProof/>
        </w:rPr>
        <mc:AlternateContent>
          <mc:Choice Requires="wps">
            <w:drawing>
              <wp:anchor distT="0" distB="0" distL="114300" distR="114300" simplePos="0" relativeHeight="251580416" behindDoc="0" locked="0" layoutInCell="1" allowOverlap="1" wp14:anchorId="02F58FEC" wp14:editId="26ED34E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614053" w:rsidRPr="00E60531" w:rsidRDefault="00614053" w:rsidP="00EF01D7">
                            <w:pPr>
                              <w:pStyle w:val="Beschriftung"/>
                            </w:pPr>
                            <w:bookmarkStart w:id="67" w:name="_Ref32942737"/>
                            <w:bookmarkStart w:id="68" w:name="_Toc35849471"/>
                            <w:r>
                              <w:t xml:space="preserve">Abbildung </w:t>
                            </w:r>
                            <w:fldSimple w:instr=" SEQ Abbildung \* ARABIC ">
                              <w:r>
                                <w:rPr>
                                  <w:noProof/>
                                </w:rPr>
                                <w:t>10</w:t>
                              </w:r>
                            </w:fldSimple>
                            <w:bookmarkEnd w:id="67"/>
                            <w:r>
                              <w:t>: Erzeugung der .gitignore Datei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614053" w:rsidRPr="00E60531" w:rsidRDefault="00614053" w:rsidP="00EF01D7">
                      <w:pPr>
                        <w:pStyle w:val="Beschriftung"/>
                      </w:pPr>
                      <w:bookmarkStart w:id="69" w:name="_Ref32942737"/>
                      <w:bookmarkStart w:id="70" w:name="_Toc35849471"/>
                      <w:r>
                        <w:t xml:space="preserve">Abbildung </w:t>
                      </w:r>
                      <w:fldSimple w:instr=" SEQ Abbildung \* ARABIC ">
                        <w:r>
                          <w:rPr>
                            <w:noProof/>
                          </w:rPr>
                          <w:t>10</w:t>
                        </w:r>
                      </w:fldSimple>
                      <w:bookmarkEnd w:id="69"/>
                      <w:r>
                        <w:t>: Erzeugung der .gitignore Datei</w:t>
                      </w:r>
                      <w:bookmarkEnd w:id="70"/>
                    </w:p>
                  </w:txbxContent>
                </v:textbox>
                <w10:wrap type="topAndBottom"/>
              </v:shape>
            </w:pict>
          </mc:Fallback>
        </mc:AlternateContent>
      </w:r>
      <w:r>
        <w:rPr>
          <w:noProof/>
        </w:rPr>
        <w:drawing>
          <wp:anchor distT="0" distB="0" distL="114300" distR="114300" simplePos="0" relativeHeight="251576320" behindDoc="0" locked="0" layoutInCell="1" allowOverlap="1" wp14:anchorId="6AE4AF23" wp14:editId="75134068">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1" w:name="_Ref32943288"/>
      <w:bookmarkStart w:id="72" w:name="_Toc36379914"/>
      <w:r>
        <w:lastRenderedPageBreak/>
        <w:t>Die Datei .gitignore</w:t>
      </w:r>
      <w:bookmarkEnd w:id="71"/>
      <w:bookmarkEnd w:id="72"/>
    </w:p>
    <w:p w14:paraId="104FF3D4" w14:textId="3AA69F2E" w:rsidR="005F2879" w:rsidRDefault="00AD2E07" w:rsidP="005F2879">
      <w:r>
        <w:rPr>
          <w:noProof/>
        </w:rPr>
        <mc:AlternateContent>
          <mc:Choice Requires="wps">
            <w:drawing>
              <wp:anchor distT="0" distB="0" distL="114300" distR="114300" simplePos="0" relativeHeight="251623424" behindDoc="0" locked="0" layoutInCell="1" allowOverlap="1" wp14:anchorId="7663BD1E" wp14:editId="51E9D9A8">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614053" w:rsidRPr="002731BB" w:rsidRDefault="00614053" w:rsidP="005F2879">
                            <w:pPr>
                              <w:pStyle w:val="Beschriftung"/>
                              <w:rPr>
                                <w:noProof/>
                              </w:rPr>
                            </w:pPr>
                            <w:bookmarkStart w:id="73" w:name="_Ref32942854"/>
                            <w:bookmarkStart w:id="74" w:name="_Toc35849472"/>
                            <w:r>
                              <w:t xml:space="preserve">Abbildung </w:t>
                            </w:r>
                            <w:fldSimple w:instr=" SEQ Abbildung \* ARABIC ">
                              <w:r>
                                <w:rPr>
                                  <w:noProof/>
                                </w:rPr>
                                <w:t>11</w:t>
                              </w:r>
                            </w:fldSimple>
                            <w:bookmarkEnd w:id="73"/>
                            <w:r>
                              <w:t>: Darstellung der Datei .gitignore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614053" w:rsidRPr="002731BB" w:rsidRDefault="00614053" w:rsidP="005F2879">
                      <w:pPr>
                        <w:pStyle w:val="Beschriftung"/>
                        <w:rPr>
                          <w:noProof/>
                        </w:rPr>
                      </w:pPr>
                      <w:bookmarkStart w:id="75" w:name="_Ref32942854"/>
                      <w:bookmarkStart w:id="76" w:name="_Toc35849472"/>
                      <w:r>
                        <w:t xml:space="preserve">Abbildung </w:t>
                      </w:r>
                      <w:fldSimple w:instr=" SEQ Abbildung \* ARABIC ">
                        <w:r>
                          <w:rPr>
                            <w:noProof/>
                          </w:rPr>
                          <w:t>11</w:t>
                        </w:r>
                      </w:fldSimple>
                      <w:bookmarkEnd w:id="75"/>
                      <w:r>
                        <w:t>: Darstellung der Datei .gitignore</w:t>
                      </w:r>
                      <w:bookmarkEnd w:id="76"/>
                    </w:p>
                  </w:txbxContent>
                </v:textbox>
                <w10:wrap type="topAndBottom"/>
              </v:shape>
            </w:pict>
          </mc:Fallback>
        </mc:AlternateContent>
      </w:r>
      <w:r>
        <w:rPr>
          <w:noProof/>
        </w:rPr>
        <w:drawing>
          <wp:anchor distT="0" distB="0" distL="114300" distR="114300" simplePos="0" relativeHeight="251596800" behindDoc="0" locked="0" layoutInCell="1" allowOverlap="1" wp14:anchorId="214F7417" wp14:editId="134FD6B4">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77" w:name="_Toc36379915"/>
      <w:r>
        <w:t>Funktionsweise des Indexes (git status</w:t>
      </w:r>
      <w:r w:rsidR="0016452A">
        <w:t>, git add</w:t>
      </w:r>
      <w:r>
        <w:t>)</w:t>
      </w:r>
      <w:bookmarkEnd w:id="77"/>
    </w:p>
    <w:p w14:paraId="23AC98D3" w14:textId="3320798D" w:rsidR="005F2879" w:rsidRDefault="005F2879" w:rsidP="005F2879">
      <w:r>
        <w:rPr>
          <w:noProof/>
        </w:rPr>
        <mc:AlternateContent>
          <mc:Choice Requires="wps">
            <w:drawing>
              <wp:anchor distT="0" distB="0" distL="114300" distR="114300" simplePos="0" relativeHeight="251590656" behindDoc="0" locked="0" layoutInCell="1" allowOverlap="1" wp14:anchorId="3548971E" wp14:editId="78EC749B">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614053" w:rsidRPr="00082680" w:rsidRDefault="00614053" w:rsidP="005F2879">
                            <w:pPr>
                              <w:pStyle w:val="Beschriftung"/>
                              <w:rPr>
                                <w:noProof/>
                              </w:rPr>
                            </w:pPr>
                            <w:bookmarkStart w:id="78" w:name="_Ref33861346"/>
                            <w:bookmarkStart w:id="79" w:name="_Toc35849473"/>
                            <w:r>
                              <w:t xml:space="preserve">Abbildung </w:t>
                            </w:r>
                            <w:fldSimple w:instr=" SEQ Abbildung \* ARABIC ">
                              <w:r>
                                <w:rPr>
                                  <w:noProof/>
                                </w:rPr>
                                <w:t>12</w:t>
                              </w:r>
                            </w:fldSimple>
                            <w:bookmarkEnd w:id="78"/>
                            <w:r>
                              <w:t xml:space="preserve">: Ausgabe des Befehls </w:t>
                            </w:r>
                            <w:r w:rsidRPr="005F2879">
                              <w:rPr>
                                <w:i/>
                                <w:iCs/>
                              </w:rPr>
                              <w:t>git status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614053" w:rsidRPr="00082680" w:rsidRDefault="00614053" w:rsidP="005F2879">
                      <w:pPr>
                        <w:pStyle w:val="Beschriftung"/>
                        <w:rPr>
                          <w:noProof/>
                        </w:rPr>
                      </w:pPr>
                      <w:bookmarkStart w:id="80" w:name="_Ref33861346"/>
                      <w:bookmarkStart w:id="81" w:name="_Toc35849473"/>
                      <w:r>
                        <w:t xml:space="preserve">Abbildung </w:t>
                      </w:r>
                      <w:fldSimple w:instr=" SEQ Abbildung \* ARABIC ">
                        <w:r>
                          <w:rPr>
                            <w:noProof/>
                          </w:rPr>
                          <w:t>12</w:t>
                        </w:r>
                      </w:fldSimple>
                      <w:bookmarkEnd w:id="80"/>
                      <w:r>
                        <w:t xml:space="preserve">: Ausgabe des Befehls </w:t>
                      </w:r>
                      <w:r w:rsidRPr="005F2879">
                        <w:rPr>
                          <w:i/>
                          <w:iCs/>
                        </w:rPr>
                        <w:t>git status</w:t>
                      </w:r>
                      <w:bookmarkEnd w:id="81"/>
                    </w:p>
                  </w:txbxContent>
                </v:textbox>
                <w10:wrap type="topAndBottom"/>
              </v:shape>
            </w:pict>
          </mc:Fallback>
        </mc:AlternateContent>
      </w:r>
      <w:r>
        <w:rPr>
          <w:noProof/>
        </w:rPr>
        <w:drawing>
          <wp:anchor distT="0" distB="0" distL="114300" distR="114300" simplePos="0" relativeHeight="251584512" behindDoc="0" locked="0" layoutInCell="1" allowOverlap="1" wp14:anchorId="161D2678" wp14:editId="22424783">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1713F387" w:rsidR="005F2879" w:rsidRDefault="00AD652F" w:rsidP="005F2879">
      <w:r>
        <w:rPr>
          <w:noProof/>
        </w:rPr>
        <w:lastRenderedPageBreak/>
        <mc:AlternateContent>
          <mc:Choice Requires="wps">
            <w:drawing>
              <wp:anchor distT="0" distB="0" distL="114300" distR="114300" simplePos="0" relativeHeight="251572224" behindDoc="0" locked="0" layoutInCell="1" allowOverlap="1" wp14:anchorId="3F4DEB24" wp14:editId="63BE20F6">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614053" w:rsidRPr="00260A56" w:rsidRDefault="00614053" w:rsidP="005F2879">
                            <w:pPr>
                              <w:pStyle w:val="Beschriftung"/>
                              <w:rPr>
                                <w:noProof/>
                              </w:rPr>
                            </w:pPr>
                            <w:bookmarkStart w:id="82" w:name="_Ref32943135"/>
                            <w:bookmarkStart w:id="83" w:name="_Toc35849474"/>
                            <w:r>
                              <w:t xml:space="preserve">Abbildung </w:t>
                            </w:r>
                            <w:fldSimple w:instr=" SEQ Abbildung \* ARABIC ">
                              <w:r>
                                <w:rPr>
                                  <w:noProof/>
                                </w:rPr>
                                <w:t>13</w:t>
                              </w:r>
                            </w:fldSimple>
                            <w:bookmarkEnd w:id="82"/>
                            <w:r>
                              <w:t>: Dateien dem Index hinzufügen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614053" w:rsidRPr="00260A56" w:rsidRDefault="00614053" w:rsidP="005F2879">
                      <w:pPr>
                        <w:pStyle w:val="Beschriftung"/>
                        <w:rPr>
                          <w:noProof/>
                        </w:rPr>
                      </w:pPr>
                      <w:bookmarkStart w:id="84" w:name="_Ref32943135"/>
                      <w:bookmarkStart w:id="85" w:name="_Toc35849474"/>
                      <w:r>
                        <w:t xml:space="preserve">Abbildung </w:t>
                      </w:r>
                      <w:fldSimple w:instr=" SEQ Abbildung \* ARABIC ">
                        <w:r>
                          <w:rPr>
                            <w:noProof/>
                          </w:rPr>
                          <w:t>13</w:t>
                        </w:r>
                      </w:fldSimple>
                      <w:bookmarkEnd w:id="84"/>
                      <w:r>
                        <w:t>: Dateien dem Index hinzufügen</w:t>
                      </w:r>
                      <w:bookmarkEnd w:id="85"/>
                    </w:p>
                  </w:txbxContent>
                </v:textbox>
                <w10:wrap type="topAndBottom"/>
              </v:shape>
            </w:pict>
          </mc:Fallback>
        </mc:AlternateContent>
      </w:r>
      <w:r>
        <w:rPr>
          <w:noProof/>
        </w:rPr>
        <w:drawing>
          <wp:anchor distT="0" distB="0" distL="114300" distR="114300" simplePos="0" relativeHeight="251568128" behindDoc="0" locked="0" layoutInCell="1" allowOverlap="1" wp14:anchorId="37437FF0" wp14:editId="10037C4D">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w:t>
      </w:r>
      <w:r w:rsidR="00952D09">
        <w:t>Dateien,</w:t>
      </w:r>
      <w:r w:rsidR="005F2879">
        <w:t xml:space="preserve">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0CC40023"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A17F1D">
            <w:rPr>
              <w:noProof/>
              <w:lang w:val="en-US"/>
            </w:rPr>
            <w:t>(4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atei&gt;</w:t>
      </w:r>
      <w:r w:rsidRPr="00952D09">
        <w:t>.</w:t>
      </w:r>
      <w:r>
        <w:rPr>
          <w:b/>
          <w:bCs/>
          <w:i/>
          <w:iCs/>
        </w:rPr>
        <w:t xml:space="preserve">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6379916"/>
      <w:r>
        <w:t>Git Commit</w:t>
      </w:r>
      <w:bookmarkEnd w:id="86"/>
    </w:p>
    <w:p w14:paraId="35BAA055" w14:textId="50FD154A" w:rsidR="001C1663" w:rsidRDefault="007E0742" w:rsidP="001C1663">
      <w:r>
        <w:rPr>
          <w:noProof/>
        </w:rPr>
        <mc:AlternateContent>
          <mc:Choice Requires="wps">
            <w:drawing>
              <wp:anchor distT="0" distB="0" distL="114300" distR="114300" simplePos="0" relativeHeight="251561984" behindDoc="0" locked="0" layoutInCell="1" allowOverlap="1" wp14:anchorId="3446C594" wp14:editId="70C43DE8">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614053" w:rsidRPr="00F0251F" w:rsidRDefault="00614053" w:rsidP="001C1663">
                            <w:pPr>
                              <w:pStyle w:val="Beschriftung"/>
                              <w:rPr>
                                <w:noProof/>
                              </w:rPr>
                            </w:pPr>
                            <w:bookmarkStart w:id="87" w:name="_Toc35849475"/>
                            <w:r>
                              <w:t xml:space="preserve">Abbildung </w:t>
                            </w:r>
                            <w:fldSimple w:instr=" SEQ Abbildung \* ARABIC ">
                              <w:r>
                                <w:rPr>
                                  <w:noProof/>
                                </w:rPr>
                                <w:t>14</w:t>
                              </w:r>
                            </w:fldSimple>
                            <w:r>
                              <w:t>: Darstellung von Commits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614053" w:rsidRPr="00F0251F" w:rsidRDefault="00614053" w:rsidP="001C1663">
                      <w:pPr>
                        <w:pStyle w:val="Beschriftung"/>
                        <w:rPr>
                          <w:noProof/>
                        </w:rPr>
                      </w:pPr>
                      <w:bookmarkStart w:id="88" w:name="_Toc35849475"/>
                      <w:r>
                        <w:t xml:space="preserve">Abbildung </w:t>
                      </w:r>
                      <w:fldSimple w:instr=" SEQ Abbildung \* ARABIC ">
                        <w:r>
                          <w:rPr>
                            <w:noProof/>
                          </w:rPr>
                          <w:t>14</w:t>
                        </w:r>
                      </w:fldSimple>
                      <w:r>
                        <w:t>: Darstellung von Commits über den zeitlichen Verlauf</w:t>
                      </w:r>
                      <w:bookmarkEnd w:id="88"/>
                    </w:p>
                  </w:txbxContent>
                </v:textbox>
                <w10:wrap type="topAndBottom"/>
              </v:shape>
            </w:pict>
          </mc:Fallback>
        </mc:AlternateContent>
      </w:r>
      <w:r>
        <w:rPr>
          <w:noProof/>
        </w:rPr>
        <w:drawing>
          <wp:anchor distT="0" distB="0" distL="114300" distR="114300" simplePos="0" relativeHeight="251617280" behindDoc="0" locked="0" layoutInCell="1" allowOverlap="1" wp14:anchorId="4554C8AD" wp14:editId="3387E65E">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entspricht einem neuen Feature auf einem Entwicklungs</w:t>
      </w:r>
      <w:r w:rsidR="00952D09">
        <w:t>zweig</w:t>
      </w:r>
      <w:r w:rsidR="001C1663">
        <w:t xml:space="preserve">.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w:t>
      </w:r>
      <w:r w:rsidR="00012689">
        <w:t>festgestellt werden</w:t>
      </w:r>
      <w:r w:rsidR="001C1663">
        <w:t xml:space="preserve">, woher der Commit abstammt, beziehungsweise, welche Änderungen im Vergleich zu seinem </w:t>
      </w:r>
      <w:r w:rsidR="001C1663" w:rsidRPr="00723C36">
        <w:t>Vorfahren</w:t>
      </w:r>
      <w:r w:rsidR="001C1663">
        <w:rPr>
          <w:i/>
          <w:iCs/>
        </w:rPr>
        <w:t xml:space="preserve"> </w:t>
      </w:r>
      <w:r w:rsidR="001C1663">
        <w:t xml:space="preserve">einflossen. Durch diese Verknüpfung </w:t>
      </w:r>
      <w:r w:rsidR="008E7857">
        <w:t>werden</w:t>
      </w:r>
      <w:r w:rsidR="001C1663">
        <w:t xml:space="preserve"> die Commits aneinanderreihen und </w:t>
      </w:r>
      <w:r w:rsidR="008E7857">
        <w:t xml:space="preserve">man </w:t>
      </w:r>
      <w:r w:rsidR="001C1663">
        <w:t xml:space="preserve">erhält damit die grafische Darstellung einer Baumstruktur: </w:t>
      </w:r>
    </w:p>
    <w:p w14:paraId="53A5A842" w14:textId="4B95EBD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SHA1-Prüfsumme verwendet. </w:t>
      </w:r>
      <w:r w:rsidR="00B917E5">
        <w:t xml:space="preserve">Ein Commit </w:t>
      </w:r>
      <w:r w:rsidR="00CE2885">
        <w:t>entsteht</w:t>
      </w:r>
      <w:r w:rsidR="00B917E5">
        <w:t xml:space="preserve"> über den Befehl </w:t>
      </w:r>
      <w:r w:rsidR="00B917E5">
        <w:rPr>
          <w:b/>
          <w:bCs/>
          <w:i/>
          <w:iCs/>
        </w:rPr>
        <w:t>git commit</w:t>
      </w:r>
      <w:r w:rsidR="00873C03">
        <w:rPr>
          <w:b/>
          <w:bCs/>
          <w:i/>
          <w:iCs/>
        </w:rPr>
        <w:t xml:space="preserve"> -m '&lt;Nachricht&gt;'</w:t>
      </w:r>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r>
        <w:t xml:space="preserve">Falls man den </w:t>
      </w:r>
      <w:r w:rsidR="00167649">
        <w:t>vorherigen</w:t>
      </w:r>
      <w:r>
        <w:t xml:space="preserve"> Commit noch einmal </w:t>
      </w:r>
      <w:r w:rsidR="0014362A">
        <w:t>über</w:t>
      </w:r>
      <w:r>
        <w:t xml:space="preserv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dem Korrektur Commit hinzufügen und über </w:t>
      </w:r>
      <w:r>
        <w:rPr>
          <w:b/>
          <w:bCs/>
          <w:i/>
          <w:iCs/>
        </w:rPr>
        <w:t xml:space="preserve">-m "&lt;Commit Nachricht&gt;" </w:t>
      </w:r>
      <w:r>
        <w:t>die Nachricht korrigieren. Allerdings überschreibt der neue Commit den zuvor erstellten Commit</w:t>
      </w:r>
      <w:r w:rsidR="003D62C4">
        <w:t>,</w:t>
      </w:r>
      <w:r>
        <w:t xml:space="preserve"> wodurch alle Referenzen auf diesen verloren gehen. Daher sollte man </w:t>
      </w:r>
      <w:r>
        <w:rPr>
          <w:i/>
          <w:iCs/>
        </w:rPr>
        <w:t>--amend</w:t>
      </w:r>
      <w:r>
        <w:t xml:space="preserve"> nur </w:t>
      </w:r>
      <w:r w:rsidR="00BD46BF">
        <w:t>verwenden</w:t>
      </w:r>
      <w:r>
        <w:t xml:space="preserve">, sofern keine andere Partei auf diesen aufgebaut haben kann. Die Faustregel lautet: Kein </w:t>
      </w:r>
      <w:r w:rsidRPr="00714DC8">
        <w:rPr>
          <w:i/>
          <w:iCs/>
        </w:rPr>
        <w:t>--amend</w:t>
      </w:r>
      <w:r>
        <w:rPr>
          <w:i/>
          <w:iCs/>
        </w:rPr>
        <w:t xml:space="preserve"> </w:t>
      </w:r>
      <w:r w:rsidRPr="005565EA">
        <w:t>auf veröffentlichte Commits</w:t>
      </w:r>
      <w:r>
        <w:t xml:space="preserve">. Veröffentlicht heißt hierbei über das lokale Projektarchiv hinaus </w:t>
      </w:r>
      <w:sdt>
        <w:sdtPr>
          <w:id w:val="769592840"/>
          <w:citation/>
        </w:sdtPr>
        <w:sdtEndPr/>
        <w:sdtContent>
          <w:r>
            <w:fldChar w:fldCharType="begin"/>
          </w:r>
          <w:r w:rsidR="00A17F1D">
            <w:rPr>
              <w:lang w:val="en-US"/>
            </w:rPr>
            <w:instrText xml:space="preserve">CITATION Atl191 \l 1033 </w:instrText>
          </w:r>
          <w:r>
            <w:fldChar w:fldCharType="separate"/>
          </w:r>
          <w:r w:rsidR="00A17F1D">
            <w:rPr>
              <w:noProof/>
              <w:lang w:val="en-US"/>
            </w:rPr>
            <w:t>(5)</w:t>
          </w:r>
          <w:r>
            <w:fldChar w:fldCharType="end"/>
          </w:r>
        </w:sdtContent>
      </w:sdt>
      <w:r>
        <w:t>.</w:t>
      </w:r>
    </w:p>
    <w:p w14:paraId="1534BB7A" w14:textId="0CB4F278" w:rsidR="001C1663" w:rsidRDefault="007C2DD2" w:rsidP="007C2DD2">
      <w:r>
        <w:rPr>
          <w:noProof/>
        </w:rPr>
        <w:drawing>
          <wp:anchor distT="0" distB="0" distL="114300" distR="114300" simplePos="0" relativeHeight="251531264" behindDoc="0" locked="0" layoutInCell="1" allowOverlap="1" wp14:anchorId="1A3537FF" wp14:editId="7F9D6C0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14:paraId="23090672" w14:textId="4F53AC78" w:rsidR="001C1663" w:rsidRDefault="001C1663" w:rsidP="001C1663">
      <w:pPr>
        <w:pStyle w:val="Beschriftung"/>
      </w:pPr>
      <w:bookmarkStart w:id="89" w:name="_Ref32943539"/>
      <w:bookmarkStart w:id="90" w:name="_Toc35849476"/>
      <w:r>
        <w:t xml:space="preserve">Abbildung </w:t>
      </w:r>
      <w:fldSimple w:instr=" SEQ Abbildung \* ARABIC ">
        <w:r w:rsidR="008D5D22">
          <w:rPr>
            <w:noProof/>
          </w:rPr>
          <w:t>15</w:t>
        </w:r>
      </w:fldSimple>
      <w:bookmarkEnd w:id="89"/>
      <w:r>
        <w:t>: Erstellung des ersten Commits</w:t>
      </w:r>
      <w:bookmarkEnd w:id="90"/>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1" w:name="_Ref34550124"/>
      <w:bookmarkStart w:id="92" w:name="_Ref34550191"/>
      <w:bookmarkStart w:id="93" w:name="_Toc36379917"/>
      <w:r>
        <w:t>Git log</w:t>
      </w:r>
      <w:bookmarkEnd w:id="91"/>
      <w:bookmarkEnd w:id="92"/>
      <w:bookmarkEnd w:id="93"/>
    </w:p>
    <w:p w14:paraId="53ECCC68" w14:textId="2A20C92F"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 </w:t>
      </w:r>
      <w:r w:rsidR="00714DC8">
        <w:t>zu bearbeitendem Zweig</w:t>
      </w:r>
      <w:r>
        <w:t xml:space="preserve"> mit Information zum Autor, Datum und </w:t>
      </w:r>
      <w:r w:rsidR="00714DC8">
        <w:t>Prüfsumme</w:t>
      </w:r>
      <w:r>
        <w:t xml:space="preserve"> des jeweiligen Commits. Mit dem Schlüsselwort </w:t>
      </w:r>
      <w:r>
        <w:rPr>
          <w:b/>
          <w:bCs/>
          <w:i/>
          <w:iCs/>
        </w:rPr>
        <w:t xml:space="preserve">--all </w:t>
      </w:r>
      <w:r>
        <w:t xml:space="preserve">werden die Commits aller Zweige des Projektarchivs in zeitlicher Reihenfolge </w:t>
      </w:r>
      <w:r w:rsidR="001E543D">
        <w:t>gelistet</w:t>
      </w:r>
      <w:r>
        <w:t xml:space="preserve">. In Kurzform kann auch </w:t>
      </w:r>
      <w:r>
        <w:rPr>
          <w:b/>
          <w:bCs/>
          <w:i/>
          <w:iCs/>
        </w:rPr>
        <w:t>git shortlog</w:t>
      </w:r>
      <w:r>
        <w:t xml:space="preserve"> benutzt werden. Dadurch wird nur die Commit Nachricht, gruppiert nach dem </w:t>
      </w:r>
      <w:r>
        <w:lastRenderedPageBreak/>
        <w:t>Autor, angezeigt. Um zusätzlich in der Ausgabe den Anfang de</w:t>
      </w:r>
      <w:r w:rsidR="005F6790">
        <w:t>r</w:t>
      </w:r>
      <w:r>
        <w:t xml:space="preserve"> jeweiligen </w:t>
      </w:r>
      <w:r w:rsidR="005F6790">
        <w:t>Prüfsumme</w:t>
      </w:r>
      <w:r>
        <w:t xml:space="preserve"> zu erhalten kann </w:t>
      </w:r>
      <w:r>
        <w:rPr>
          <w:b/>
          <w:bCs/>
          <w:i/>
          <w:iCs/>
        </w:rPr>
        <w:t xml:space="preserve">git log --oneline </w:t>
      </w:r>
      <w:r w:rsidR="001760DA">
        <w:t>verwendet</w:t>
      </w:r>
      <w:r>
        <w:t xml:space="preserve">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A17F1D">
            <w:rPr>
              <w:noProof/>
              <w:lang w:val="en-US"/>
            </w:rPr>
            <w:t>(4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635712" behindDoc="0" locked="0" layoutInCell="1" allowOverlap="1" wp14:anchorId="723C34DE" wp14:editId="5545439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614053" w:rsidRPr="004A496E" w:rsidRDefault="00614053" w:rsidP="007C2DD2">
                            <w:pPr>
                              <w:pStyle w:val="Beschriftung"/>
                              <w:rPr>
                                <w:noProof/>
                              </w:rPr>
                            </w:pPr>
                            <w:bookmarkStart w:id="94" w:name="_Ref32943701"/>
                            <w:bookmarkStart w:id="95" w:name="_Toc35849477"/>
                            <w:r>
                              <w:t xml:space="preserve">Abbildung </w:t>
                            </w:r>
                            <w:fldSimple w:instr=" SEQ Abbildung \* ARABIC ">
                              <w:r>
                                <w:rPr>
                                  <w:noProof/>
                                </w:rPr>
                                <w:t>16</w:t>
                              </w:r>
                            </w:fldSimple>
                            <w:bookmarkEnd w:id="94"/>
                            <w:r>
                              <w:t xml:space="preserve">: Ausgabe des Befehls </w:t>
                            </w:r>
                            <w:r w:rsidRPr="007C2DD2">
                              <w:rPr>
                                <w:i/>
                                <w:iCs/>
                              </w:rPr>
                              <w:t>git log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614053" w:rsidRPr="004A496E" w:rsidRDefault="00614053" w:rsidP="007C2DD2">
                      <w:pPr>
                        <w:pStyle w:val="Beschriftung"/>
                        <w:rPr>
                          <w:noProof/>
                        </w:rPr>
                      </w:pPr>
                      <w:bookmarkStart w:id="96" w:name="_Ref32943701"/>
                      <w:bookmarkStart w:id="97" w:name="_Toc35849477"/>
                      <w:r>
                        <w:t xml:space="preserve">Abbildung </w:t>
                      </w:r>
                      <w:fldSimple w:instr=" SEQ Abbildung \* ARABIC ">
                        <w:r>
                          <w:rPr>
                            <w:noProof/>
                          </w:rPr>
                          <w:t>16</w:t>
                        </w:r>
                      </w:fldSimple>
                      <w:bookmarkEnd w:id="96"/>
                      <w:r>
                        <w:t xml:space="preserve">: Ausgabe des Befehls </w:t>
                      </w:r>
                      <w:r w:rsidRPr="007C2DD2">
                        <w:rPr>
                          <w:i/>
                          <w:iCs/>
                        </w:rPr>
                        <w:t>git log</w:t>
                      </w:r>
                      <w:bookmarkEnd w:id="97"/>
                    </w:p>
                  </w:txbxContent>
                </v:textbox>
                <w10:wrap type="topAndBottom"/>
              </v:shape>
            </w:pict>
          </mc:Fallback>
        </mc:AlternateContent>
      </w:r>
      <w:r>
        <w:rPr>
          <w:noProof/>
        </w:rPr>
        <w:drawing>
          <wp:anchor distT="0" distB="0" distL="114300" distR="114300" simplePos="0" relativeHeight="251658240" behindDoc="0" locked="0" layoutInCell="1" allowOverlap="1" wp14:anchorId="54C75F8C" wp14:editId="5D3FFBE8">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537408" behindDoc="0" locked="0" layoutInCell="1" allowOverlap="1" wp14:anchorId="0323FF0E" wp14:editId="7AAFE89E">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614053" w:rsidRPr="00C8396F" w:rsidRDefault="00614053" w:rsidP="00CC6B49">
                            <w:pPr>
                              <w:pStyle w:val="Beschriftung"/>
                              <w:rPr>
                                <w:noProof/>
                              </w:rPr>
                            </w:pPr>
                            <w:bookmarkStart w:id="98" w:name="_Ref32943804"/>
                            <w:bookmarkStart w:id="99" w:name="_Toc35849478"/>
                            <w:r>
                              <w:t xml:space="preserve">Abbildung </w:t>
                            </w:r>
                            <w:fldSimple w:instr=" SEQ Abbildung \* ARABIC ">
                              <w:r>
                                <w:rPr>
                                  <w:noProof/>
                                </w:rPr>
                                <w:t>17</w:t>
                              </w:r>
                            </w:fldSimple>
                            <w:bookmarkEnd w:id="98"/>
                            <w:r>
                              <w:t xml:space="preserve">: Ausgabe von </w:t>
                            </w:r>
                            <w:r w:rsidRPr="00CC6B49">
                              <w:rPr>
                                <w:i/>
                                <w:iCs/>
                              </w:rPr>
                              <w:t>git log</w:t>
                            </w:r>
                            <w:r>
                              <w:t xml:space="preserve"> in Zeilenform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53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614053" w:rsidRPr="00C8396F" w:rsidRDefault="00614053" w:rsidP="00CC6B49">
                      <w:pPr>
                        <w:pStyle w:val="Beschriftung"/>
                        <w:rPr>
                          <w:noProof/>
                        </w:rPr>
                      </w:pPr>
                      <w:bookmarkStart w:id="100" w:name="_Ref32943804"/>
                      <w:bookmarkStart w:id="101" w:name="_Toc35849478"/>
                      <w:r>
                        <w:t xml:space="preserve">Abbildung </w:t>
                      </w:r>
                      <w:fldSimple w:instr=" SEQ Abbildung \* ARABIC ">
                        <w:r>
                          <w:rPr>
                            <w:noProof/>
                          </w:rPr>
                          <w:t>17</w:t>
                        </w:r>
                      </w:fldSimple>
                      <w:bookmarkEnd w:id="100"/>
                      <w:r>
                        <w:t xml:space="preserve">: Ausgabe von </w:t>
                      </w:r>
                      <w:r w:rsidRPr="00CC6B49">
                        <w:rPr>
                          <w:i/>
                          <w:iCs/>
                        </w:rPr>
                        <w:t>git log</w:t>
                      </w:r>
                      <w:r>
                        <w:t xml:space="preserve"> in Zeilenform</w:t>
                      </w:r>
                      <w:bookmarkEnd w:id="101"/>
                    </w:p>
                  </w:txbxContent>
                </v:textbox>
                <w10:wrap type="topAndBottom"/>
              </v:shape>
            </w:pict>
          </mc:Fallback>
        </mc:AlternateContent>
      </w:r>
      <w:r>
        <w:rPr>
          <w:noProof/>
        </w:rPr>
        <w:drawing>
          <wp:anchor distT="0" distB="0" distL="114300" distR="114300" simplePos="0" relativeHeight="251533312" behindDoc="0" locked="0" layoutInCell="1" allowOverlap="1" wp14:anchorId="6AFDB3C1" wp14:editId="497BE079">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17F77B2A" w:rsidR="001C1663" w:rsidRPr="001C1663" w:rsidRDefault="001C1663" w:rsidP="001C1663">
      <w:r>
        <w:t xml:space="preserve">Es fällt dem Entwickler auf, dass die 3 nachfolgenden Commits </w:t>
      </w:r>
      <w:r w:rsidR="00963AEF">
        <w:t xml:space="preserve">zusammenhängen und somit in einem </w:t>
      </w:r>
      <w:r w:rsidR="00502D1E">
        <w:t>einzelnen</w:t>
      </w:r>
      <w:r w:rsidR="00963AEF">
        <w:t xml:space="preserve">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2" w:name="_Toc36379918"/>
      <w:r>
        <w:t>Umschreiben der Historie</w:t>
      </w:r>
      <w:bookmarkEnd w:id="102"/>
    </w:p>
    <w:p w14:paraId="6F95CA1E" w14:textId="02B6D1EA"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und übersichtlichere Strukturen geschaffen</w:t>
      </w:r>
      <w:r w:rsidR="003064EA">
        <w:t xml:space="preserve"> werden</w:t>
      </w:r>
      <w:r>
        <w:t>.</w:t>
      </w:r>
      <w:r w:rsidR="005E5F6A">
        <w:t xml:space="preserve"> Allerdings bietet eine Umschreibung auch </w:t>
      </w:r>
      <w:r w:rsidR="002151D7">
        <w:t>die</w:t>
      </w:r>
      <w:r w:rsidR="005E5F6A">
        <w:t xml:space="preserve">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3" w:name="_Ref32945786"/>
      <w:bookmarkStart w:id="104" w:name="_Toc36379919"/>
      <w:r>
        <w:t>Interaktiver Rebase</w:t>
      </w:r>
      <w:bookmarkEnd w:id="103"/>
      <w:bookmarkEnd w:id="104"/>
    </w:p>
    <w:p w14:paraId="704E87D9" w14:textId="397BE99D"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BA39B9">
        <w:t>n kann</w:t>
      </w:r>
      <w:r>
        <w:t xml:space="preserve">. So kann der Entwickler die Reihenfolge der Commits verändern, einzelne Commits löschen, Commits verschmelzen oder </w:t>
      </w:r>
      <w:r w:rsidR="003D49F7">
        <w:t xml:space="preserve">noch einmal </w:t>
      </w:r>
      <w:r>
        <w:t xml:space="preserve">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w:t>
      </w:r>
      <w:r w:rsidR="00822CCB">
        <w:t>Dies folgt daraus, dass</w:t>
      </w:r>
      <w:r>
        <w:t xml:space="preserve">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w:t>
      </w:r>
      <w:r w:rsidR="005060F8">
        <w:t xml:space="preserve">Fehler behafteten </w:t>
      </w:r>
      <w:r>
        <w:t xml:space="preserve">Commit verschmolzen werden </w:t>
      </w:r>
      <w:sdt>
        <w:sdtPr>
          <w:id w:val="-2083827457"/>
          <w:citation/>
        </w:sdtPr>
        <w:sdtEndPr/>
        <w:sdtContent>
          <w:r>
            <w:fldChar w:fldCharType="begin"/>
          </w:r>
          <w:r>
            <w:instrText xml:space="preserve"> CITATION Val11 \p "Kap. 4" \l 1033 </w:instrText>
          </w:r>
          <w:r>
            <w:fldChar w:fldCharType="separate"/>
          </w:r>
          <w:r w:rsidR="00A17F1D" w:rsidRPr="00A17F1D">
            <w:rPr>
              <w:noProof/>
            </w:rPr>
            <w:t>(6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lastRenderedPageBreak/>
        <w:t xml:space="preserve">Um die vorhanden Commits </w:t>
      </w:r>
      <w:r w:rsidR="006342C0">
        <w:t xml:space="preserve">im Beispielprojekt </w:t>
      </w:r>
      <w:r>
        <w:t>zu verschmelzen wird der interaktive Modus geöffnet mit dem Kommando:</w:t>
      </w:r>
      <w:r w:rsidR="00173132">
        <w:t xml:space="preserve"> </w:t>
      </w:r>
      <w:r w:rsidR="00C03DA8" w:rsidRPr="00E3321F">
        <w:rPr>
          <w:b/>
          <w:bCs/>
          <w:i/>
          <w:iCs/>
          <w:szCs w:val="24"/>
        </w:rPr>
        <w:t>git rebase -</w:t>
      </w:r>
      <w:r w:rsidR="00DE2439" w:rsidRPr="00E3321F">
        <w:rPr>
          <w:b/>
          <w:bCs/>
          <w:i/>
          <w:iCs/>
          <w:szCs w:val="24"/>
        </w:rPr>
        <w:t>-</w:t>
      </w:r>
      <w:r w:rsidR="00C03DA8" w:rsidRPr="00E3321F">
        <w:rPr>
          <w:b/>
          <w:bCs/>
          <w:i/>
          <w:iCs/>
          <w:szCs w:val="24"/>
        </w:rPr>
        <w:t>interactive --root</w:t>
      </w:r>
      <w:r w:rsidR="00173132">
        <w:rPr>
          <w:szCs w:val="24"/>
        </w:rPr>
        <w:t>.</w:t>
      </w:r>
    </w:p>
    <w:p w14:paraId="51D6BAC8" w14:textId="0208FBC9" w:rsidR="00C03DA8" w:rsidRDefault="00E3321F" w:rsidP="00C03DA8">
      <w:r>
        <w:rPr>
          <w:noProof/>
        </w:rPr>
        <w:drawing>
          <wp:anchor distT="0" distB="0" distL="114300" distR="114300" simplePos="0" relativeHeight="251541504" behindDoc="0" locked="0" layoutInCell="1" allowOverlap="1" wp14:anchorId="0CB187D1" wp14:editId="305F4B2A">
            <wp:simplePos x="0" y="0"/>
            <wp:positionH relativeFrom="column">
              <wp:posOffset>-3175</wp:posOffset>
            </wp:positionH>
            <wp:positionV relativeFrom="paragraph">
              <wp:posOffset>1480197</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8F">
        <w:rPr>
          <w:noProof/>
        </w:rPr>
        <mc:AlternateContent>
          <mc:Choice Requires="wps">
            <w:drawing>
              <wp:anchor distT="0" distB="0" distL="114300" distR="114300" simplePos="0" relativeHeight="251543552" behindDoc="0" locked="0" layoutInCell="1" allowOverlap="1" wp14:anchorId="42F77BD3" wp14:editId="52D34F7E">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614053" w:rsidRPr="00C2661D" w:rsidRDefault="00614053" w:rsidP="00C03DA8">
                            <w:pPr>
                              <w:pStyle w:val="Beschriftung"/>
                            </w:pPr>
                            <w:bookmarkStart w:id="105" w:name="_Ref32944265"/>
                            <w:bookmarkStart w:id="106" w:name="_Toc35849479"/>
                            <w:r>
                              <w:t xml:space="preserve">Abbildung </w:t>
                            </w:r>
                            <w:fldSimple w:instr=" SEQ Abbildung \* ARABIC ">
                              <w:r>
                                <w:rPr>
                                  <w:noProof/>
                                </w:rPr>
                                <w:t>18</w:t>
                              </w:r>
                            </w:fldSimple>
                            <w:bookmarkEnd w:id="105"/>
                            <w:r>
                              <w:t>: Auswahl der Commits beim interaktiven Rebase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614053" w:rsidRPr="00C2661D" w:rsidRDefault="00614053" w:rsidP="00C03DA8">
                      <w:pPr>
                        <w:pStyle w:val="Beschriftung"/>
                      </w:pPr>
                      <w:bookmarkStart w:id="107" w:name="_Ref32944265"/>
                      <w:bookmarkStart w:id="108" w:name="_Toc35849479"/>
                      <w:r>
                        <w:t xml:space="preserve">Abbildung </w:t>
                      </w:r>
                      <w:fldSimple w:instr=" SEQ Abbildung \* ARABIC ">
                        <w:r>
                          <w:rPr>
                            <w:noProof/>
                          </w:rPr>
                          <w:t>18</w:t>
                        </w:r>
                      </w:fldSimple>
                      <w:bookmarkEnd w:id="107"/>
                      <w:r>
                        <w:t>: Auswahl der Commits beim interaktiven Rebase</w:t>
                      </w:r>
                      <w:bookmarkEnd w:id="108"/>
                    </w:p>
                  </w:txbxContent>
                </v:textbox>
                <w10:wrap type="topAndBottom"/>
              </v:shape>
            </w:pict>
          </mc:Fallback>
        </mc:AlternateContent>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545600" behindDoc="0" locked="0" layoutInCell="1" allowOverlap="1" wp14:anchorId="50F51720" wp14:editId="0F9D6852">
            <wp:simplePos x="0" y="0"/>
            <wp:positionH relativeFrom="column">
              <wp:posOffset>-1270</wp:posOffset>
            </wp:positionH>
            <wp:positionV relativeFrom="paragraph">
              <wp:posOffset>4274185</wp:posOffset>
            </wp:positionV>
            <wp:extent cx="4787265" cy="298577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b="3711"/>
                    <a:stretch/>
                  </pic:blipFill>
                  <pic:spPr bwMode="auto">
                    <a:xfrm>
                      <a:off x="0" y="0"/>
                      <a:ext cx="4787265" cy="298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7168" behindDoc="0" locked="0" layoutInCell="1" allowOverlap="1" wp14:anchorId="22A904C9" wp14:editId="24B7D993">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614053" w:rsidRPr="00810E05" w:rsidRDefault="00614053" w:rsidP="00C03DA8">
                            <w:pPr>
                              <w:pStyle w:val="Beschriftung"/>
                              <w:rPr>
                                <w:noProof/>
                              </w:rPr>
                            </w:pPr>
                            <w:bookmarkStart w:id="109" w:name="_Toc35849480"/>
                            <w:r>
                              <w:t xml:space="preserve">Abbildung </w:t>
                            </w:r>
                            <w:fldSimple w:instr=" SEQ Abbildung \* ARABIC ">
                              <w:r>
                                <w:rPr>
                                  <w:noProof/>
                                </w:rPr>
                                <w:t>19</w:t>
                              </w:r>
                            </w:fldSimple>
                            <w:r>
                              <w:t>: Bearbeitung der Commit Nachrichten beim Rebase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614053" w:rsidRPr="00810E05" w:rsidRDefault="00614053" w:rsidP="00C03DA8">
                      <w:pPr>
                        <w:pStyle w:val="Beschriftung"/>
                        <w:rPr>
                          <w:noProof/>
                        </w:rPr>
                      </w:pPr>
                      <w:bookmarkStart w:id="110" w:name="_Toc35849480"/>
                      <w:r>
                        <w:t xml:space="preserve">Abbildung </w:t>
                      </w:r>
                      <w:fldSimple w:instr=" SEQ Abbildung \* ARABIC ">
                        <w:r>
                          <w:rPr>
                            <w:noProof/>
                          </w:rPr>
                          <w:t>19</w:t>
                        </w:r>
                      </w:fldSimple>
                      <w:r>
                        <w:t>: Bearbeitung der Commit Nachrichten beim Rebase</w:t>
                      </w:r>
                      <w:bookmarkEnd w:id="110"/>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64AD9F33" w:rsidR="00C03DA8" w:rsidRPr="00FE6523" w:rsidRDefault="00C03DA8" w:rsidP="00C03DA8">
      <w:r>
        <w:lastRenderedPageBreak/>
        <w:t>Hier wird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w:t>
      </w:r>
      <w:r w:rsidR="00E3321F">
        <w:t>,</w:t>
      </w:r>
      <w:r>
        <w:t xml:space="preserve"> führt Git den </w:t>
      </w:r>
      <w:r>
        <w:rPr>
          <w:i/>
          <w:iCs/>
        </w:rPr>
        <w:t>R</w:t>
      </w:r>
      <w:r w:rsidRPr="00C117B7">
        <w:rPr>
          <w:i/>
          <w:iCs/>
        </w:rPr>
        <w:t>ebase</w:t>
      </w:r>
      <w:r>
        <w:t xml:space="preserve">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3C229054">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11" w:name="_Toc35849481"/>
      <w:r>
        <w:t xml:space="preserve">Abbildung </w:t>
      </w:r>
      <w:fldSimple w:instr=" SEQ Abbildung \* ARABIC ">
        <w:r w:rsidR="008D5D22">
          <w:rPr>
            <w:noProof/>
          </w:rPr>
          <w:t>20</w:t>
        </w:r>
      </w:fldSimple>
      <w:r>
        <w:t>: Kommandozeilen Ausgabe nach erfolgreichem Rebase</w:t>
      </w:r>
      <w:bookmarkEnd w:id="111"/>
    </w:p>
    <w:p w14:paraId="03F1AC5F" w14:textId="6BD3C81D" w:rsidR="00C03DA8" w:rsidRDefault="00C03DA8" w:rsidP="00C03DA8">
      <w:r>
        <w:rPr>
          <w:noProof/>
        </w:rPr>
        <mc:AlternateContent>
          <mc:Choice Requires="wps">
            <w:drawing>
              <wp:anchor distT="0" distB="0" distL="114300" distR="114300" simplePos="0" relativeHeight="251529216" behindDoc="0" locked="0" layoutInCell="1" allowOverlap="1" wp14:anchorId="0D313383" wp14:editId="1507BBA3">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614053" w:rsidRPr="00A4015F" w:rsidRDefault="00614053" w:rsidP="00C03DA8">
                            <w:pPr>
                              <w:pStyle w:val="Beschriftung"/>
                              <w:rPr>
                                <w:noProof/>
                              </w:rPr>
                            </w:pPr>
                            <w:bookmarkStart w:id="112" w:name="_Toc35849482"/>
                            <w:r>
                              <w:t xml:space="preserve">Abbildung </w:t>
                            </w:r>
                            <w:fldSimple w:instr=" SEQ Abbildung \* ARABIC ">
                              <w:r>
                                <w:rPr>
                                  <w:noProof/>
                                </w:rPr>
                                <w:t>21</w:t>
                              </w:r>
                            </w:fldSimple>
                            <w:r>
                              <w:t>: Historie nach erfolgreicher Verschmelzung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614053" w:rsidRPr="00A4015F" w:rsidRDefault="00614053" w:rsidP="00C03DA8">
                      <w:pPr>
                        <w:pStyle w:val="Beschriftung"/>
                        <w:rPr>
                          <w:noProof/>
                        </w:rPr>
                      </w:pPr>
                      <w:bookmarkStart w:id="113" w:name="_Toc35849482"/>
                      <w:r>
                        <w:t xml:space="preserve">Abbildung </w:t>
                      </w:r>
                      <w:fldSimple w:instr=" SEQ Abbildung \* ARABIC ">
                        <w:r>
                          <w:rPr>
                            <w:noProof/>
                          </w:rPr>
                          <w:t>21</w:t>
                        </w:r>
                      </w:fldSimple>
                      <w:r>
                        <w:t>: Historie nach erfolgreicher Verschmelzung</w:t>
                      </w:r>
                      <w:bookmarkEnd w:id="113"/>
                    </w:p>
                  </w:txbxContent>
                </v:textbox>
                <w10:wrap type="topAndBottom"/>
              </v:shape>
            </w:pict>
          </mc:Fallback>
        </mc:AlternateContent>
      </w:r>
      <w:r>
        <w:rPr>
          <w:noProof/>
        </w:rPr>
        <w:drawing>
          <wp:anchor distT="0" distB="0" distL="114300" distR="114300" simplePos="0" relativeHeight="251547648" behindDoc="0" locked="0" layoutInCell="1" allowOverlap="1" wp14:anchorId="007A49E9" wp14:editId="64B61CE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4A9AF425"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rsidR="00614053">
        <w:t>d</w:t>
      </w:r>
      <w:r>
        <w:t>ateien sind funktionell eine Gruppierung und werden daher auch zusammen der Versionsverwaltung hinzugefügt.</w:t>
      </w:r>
    </w:p>
    <w:p w14:paraId="49715A44" w14:textId="714A2BF5" w:rsidR="00662192" w:rsidRPr="00151242" w:rsidRDefault="00C03DA8" w:rsidP="00662192">
      <w:pPr>
        <w:rPr>
          <w:i/>
          <w:iCs/>
        </w:rPr>
      </w:pPr>
      <w:r>
        <w:t>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w:t>
      </w:r>
      <w:r w:rsidR="005E416B">
        <w:t>.</w:t>
      </w:r>
      <w:r>
        <w:t xml:space="preserve"> </w:t>
      </w:r>
      <w:r w:rsidR="005E416B">
        <w:t xml:space="preserve">Dies ist von Nöten, damit der Entwickler einen neuen Ansatz verfolgen kann, welcher isoliert von Änderungen am Hauptzweig </w:t>
      </w:r>
      <w:r w:rsidR="007A498F">
        <w:t>ist</w:t>
      </w:r>
      <w:r w:rsidR="005E416B">
        <w:t>.</w:t>
      </w:r>
      <w:r>
        <w:t xml:space="preserve"> Diese leere Arbeitskopie ist wichtig, da ein Zweigwechsel mit dieser Bedingung verknüpft ist.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4" w:name="_Toc36379920"/>
      <w:r>
        <w:lastRenderedPageBreak/>
        <w:t>Arbeiten mit mehreren Zweigen</w:t>
      </w:r>
      <w:bookmarkEnd w:id="114"/>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15" w:name="_Ref34073324"/>
      <w:bookmarkStart w:id="116" w:name="_Toc36379921"/>
      <w:r>
        <w:t>Git stash</w:t>
      </w:r>
      <w:bookmarkEnd w:id="115"/>
      <w:r w:rsidR="001C453E">
        <w:t xml:space="preserve"> (Zwischenspeicher)</w:t>
      </w:r>
      <w:bookmarkEnd w:id="116"/>
    </w:p>
    <w:p w14:paraId="68FBB226" w14:textId="4FDA5346"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w:t>
      </w:r>
      <w:r w:rsidR="00780ECB">
        <w:t xml:space="preserve">zu einem </w:t>
      </w:r>
      <w:r>
        <w:t>Zweig</w:t>
      </w:r>
      <w:r w:rsidR="00780ECB">
        <w:t xml:space="preserve"> </w:t>
      </w:r>
      <w:r>
        <w:t xml:space="preserve">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r w:rsidRPr="001C453E">
        <w:rPr>
          <w:i/>
          <w:iCs/>
        </w:rPr>
        <w:t>-u</w:t>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 xml:space="preserve">save </w:t>
      </w:r>
      <w:r w:rsidR="001511CC">
        <w:rPr>
          <w:i/>
          <w:iCs/>
        </w:rPr>
        <w:t>"</w:t>
      </w:r>
      <w:r w:rsidRPr="001C453E">
        <w:rPr>
          <w:i/>
          <w:iCs/>
        </w:rPr>
        <w:t>&lt;Nachricht&gt;</w:t>
      </w:r>
      <w:r w:rsidR="001511CC">
        <w:rPr>
          <w:i/>
          <w:iCs/>
        </w:rPr>
        <w: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A17F1D">
            <w:rPr>
              <w:noProof/>
              <w:lang w:val="en-US"/>
            </w:rPr>
            <w:t>(7)</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A17F1D">
            <w:rPr>
              <w:noProof/>
              <w:lang w:val="en-US"/>
            </w:rPr>
            <w:t>(4 p. 191ff.)</w:t>
          </w:r>
          <w:r>
            <w:fldChar w:fldCharType="end"/>
          </w:r>
        </w:sdtContent>
      </w:sdt>
      <w:r>
        <w:t>.</w:t>
      </w:r>
    </w:p>
    <w:p w14:paraId="1AEE3E30" w14:textId="714FC8E9" w:rsidR="00C03DA8" w:rsidRPr="005D264D" w:rsidRDefault="00C03DA8" w:rsidP="00C03DA8">
      <w:r>
        <w:t>In dem Beispielprojekt speichert der Entwickler nun die bisherigen Änderungen an seiner Arbeitskopie ab unter dem Namen: "Work in Progress Linie"</w:t>
      </w:r>
      <w:r w:rsidR="005669FC">
        <w:t>.</w:t>
      </w:r>
    </w:p>
    <w:p w14:paraId="40D47DDF" w14:textId="668BDA1E" w:rsidR="00C03DA8" w:rsidRDefault="005669FC" w:rsidP="00C03DA8">
      <w:r>
        <w:rPr>
          <w:noProof/>
        </w:rPr>
        <w:lastRenderedPageBreak/>
        <mc:AlternateContent>
          <mc:Choice Requires="wps">
            <w:drawing>
              <wp:anchor distT="0" distB="0" distL="114300" distR="114300" simplePos="0" relativeHeight="251645952" behindDoc="0" locked="0" layoutInCell="1" allowOverlap="1" wp14:anchorId="28983205" wp14:editId="6F22472C">
                <wp:simplePos x="0" y="0"/>
                <wp:positionH relativeFrom="column">
                  <wp:posOffset>-3175</wp:posOffset>
                </wp:positionH>
                <wp:positionV relativeFrom="paragraph">
                  <wp:posOffset>528320</wp:posOffset>
                </wp:positionV>
                <wp:extent cx="4733925" cy="361950"/>
                <wp:effectExtent l="0" t="0" r="9525" b="0"/>
                <wp:wrapTopAndBottom/>
                <wp:docPr id="33" name="Textfeld 33"/>
                <wp:cNvGraphicFramePr/>
                <a:graphic xmlns:a="http://schemas.openxmlformats.org/drawingml/2006/main">
                  <a:graphicData uri="http://schemas.microsoft.com/office/word/2010/wordprocessingShape">
                    <wps:wsp>
                      <wps:cNvSpPr txBox="1"/>
                      <wps:spPr>
                        <a:xfrm>
                          <a:off x="0" y="0"/>
                          <a:ext cx="4733925" cy="361950"/>
                        </a:xfrm>
                        <a:prstGeom prst="rect">
                          <a:avLst/>
                        </a:prstGeom>
                        <a:solidFill>
                          <a:prstClr val="white"/>
                        </a:solidFill>
                        <a:ln>
                          <a:noFill/>
                        </a:ln>
                      </wps:spPr>
                      <wps:txbx>
                        <w:txbxContent>
                          <w:p w14:paraId="63789544" w14:textId="70D668FE" w:rsidR="00614053" w:rsidRPr="00FE73FB" w:rsidRDefault="00614053" w:rsidP="0069523F">
                            <w:pPr>
                              <w:pStyle w:val="Beschriftung"/>
                              <w:rPr>
                                <w:noProof/>
                              </w:rPr>
                            </w:pPr>
                            <w:bookmarkStart w:id="117" w:name="_Toc35849483"/>
                            <w:r>
                              <w:t xml:space="preserve">Abbildung </w:t>
                            </w:r>
                            <w:fldSimple w:instr=" SEQ Abbildung \* ARABIC ">
                              <w:r>
                                <w:rPr>
                                  <w:noProof/>
                                </w:rPr>
                                <w:t>22</w:t>
                              </w:r>
                            </w:fldSimple>
                            <w:r>
                              <w:t>: Erstellung einer Zwischenspeicherung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83205" id="Textfeld 33" o:spid="_x0000_s1044" type="#_x0000_t202" style="position:absolute;left:0;text-align:left;margin-left:-.25pt;margin-top:41.6pt;width:372.75pt;height:2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" stroked="f">
                <v:textbox inset="0,0,0,0">
                  <w:txbxContent>
                    <w:p w14:paraId="63789544" w14:textId="70D668FE" w:rsidR="00614053" w:rsidRPr="00FE73FB" w:rsidRDefault="00614053" w:rsidP="0069523F">
                      <w:pPr>
                        <w:pStyle w:val="Beschriftung"/>
                        <w:rPr>
                          <w:noProof/>
                        </w:rPr>
                      </w:pPr>
                      <w:bookmarkStart w:id="118" w:name="_Toc35849483"/>
                      <w:r>
                        <w:t xml:space="preserve">Abbildung </w:t>
                      </w:r>
                      <w:fldSimple w:instr=" SEQ Abbildung \* ARABIC ">
                        <w:r>
                          <w:rPr>
                            <w:noProof/>
                          </w:rPr>
                          <w:t>22</w:t>
                        </w:r>
                      </w:fldSimple>
                      <w:r>
                        <w:t>: Erstellung einer Zwischenspeicherung</w:t>
                      </w:r>
                      <w:bookmarkEnd w:id="118"/>
                    </w:p>
                  </w:txbxContent>
                </v:textbox>
                <w10:wrap type="topAndBottom"/>
              </v:shape>
            </w:pict>
          </mc:Fallback>
        </mc:AlternateContent>
      </w:r>
      <w:r>
        <w:rPr>
          <w:noProof/>
        </w:rPr>
        <w:drawing>
          <wp:anchor distT="0" distB="0" distL="114300" distR="114300" simplePos="0" relativeHeight="251648000" behindDoc="0" locked="0" layoutInCell="1" allowOverlap="1" wp14:anchorId="79F74696" wp14:editId="11115C99">
            <wp:simplePos x="0" y="0"/>
            <wp:positionH relativeFrom="column">
              <wp:posOffset>330200</wp:posOffset>
            </wp:positionH>
            <wp:positionV relativeFrom="paragraph">
              <wp:posOffset>635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Durch die zurückgesetzte Arbeitsmappe kann der Entwickler einen Zweigwechsel durchführen. Wie bei fast jedem Problem, bietet Git mehrere Möglichkeiten zur Problemlösung. Git besitzt einen weiteren Weg mehrere Ansätze zu verfolgen</w:t>
      </w:r>
      <w:r>
        <w:t>,</w:t>
      </w:r>
      <w:r w:rsidR="00C03DA8">
        <w:t xml:space="preserve"> ohne Änderungen zu verlieren, welche nicht einem Commit beiliegen. Bei </w:t>
      </w:r>
      <w:r w:rsidR="00DE61B1">
        <w:t>dem nachfolgenden</w:t>
      </w:r>
      <w:r w:rsidR="00C03DA8">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19" w:name="_Toc36379922"/>
      <w:r>
        <w:t>Git worktree</w:t>
      </w:r>
      <w:bookmarkEnd w:id="119"/>
    </w:p>
    <w:p w14:paraId="61B7E6F0" w14:textId="70C82A50" w:rsidR="00DC18BA" w:rsidRDefault="00DC18BA" w:rsidP="00DC18BA">
      <w:r>
        <w:rPr>
          <w:noProof/>
        </w:rPr>
        <mc:AlternateContent>
          <mc:Choice Requires="wps">
            <w:drawing>
              <wp:anchor distT="0" distB="0" distL="114300" distR="114300" simplePos="0" relativeHeight="251535360" behindDoc="0" locked="0" layoutInCell="1" allowOverlap="1" wp14:anchorId="44A4E150" wp14:editId="621A0590">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614053" w:rsidRPr="00B277B6" w:rsidRDefault="00614053" w:rsidP="00DC18BA">
                            <w:pPr>
                              <w:pStyle w:val="Beschriftung"/>
                              <w:rPr>
                                <w:noProof/>
                              </w:rPr>
                            </w:pPr>
                            <w:bookmarkStart w:id="120" w:name="_Ref32944687"/>
                            <w:bookmarkStart w:id="121" w:name="_Toc35849484"/>
                            <w:r>
                              <w:t xml:space="preserve">Abbildung </w:t>
                            </w:r>
                            <w:fldSimple w:instr=" SEQ Abbildung \* ARABIC ">
                              <w:r>
                                <w:rPr>
                                  <w:noProof/>
                                </w:rPr>
                                <w:t>23</w:t>
                              </w:r>
                            </w:fldSimple>
                            <w:bookmarkEnd w:id="120"/>
                            <w:r>
                              <w:t>: Arbeit mit mehreren Arbeitsverzeichnissen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614053" w:rsidRPr="00B277B6" w:rsidRDefault="00614053" w:rsidP="00DC18BA">
                      <w:pPr>
                        <w:pStyle w:val="Beschriftung"/>
                        <w:rPr>
                          <w:noProof/>
                        </w:rPr>
                      </w:pPr>
                      <w:bookmarkStart w:id="122" w:name="_Ref32944687"/>
                      <w:bookmarkStart w:id="123" w:name="_Toc35849484"/>
                      <w:r>
                        <w:t xml:space="preserve">Abbildung </w:t>
                      </w:r>
                      <w:fldSimple w:instr=" SEQ Abbildung \* ARABIC ">
                        <w:r>
                          <w:rPr>
                            <w:noProof/>
                          </w:rPr>
                          <w:t>23</w:t>
                        </w:r>
                      </w:fldSimple>
                      <w:bookmarkEnd w:id="122"/>
                      <w:r>
                        <w:t>: Arbeit mit mehreren Arbeitsverzeichnissen</w:t>
                      </w:r>
                      <w:bookmarkEnd w:id="123"/>
                    </w:p>
                  </w:txbxContent>
                </v:textbox>
                <w10:wrap type="topAndBottom"/>
              </v:shape>
            </w:pict>
          </mc:Fallback>
        </mc:AlternateContent>
      </w:r>
      <w:r>
        <w:rPr>
          <w:noProof/>
        </w:rPr>
        <w:drawing>
          <wp:anchor distT="0" distB="0" distL="114300" distR="114300" simplePos="0" relativeHeight="251549696" behindDoc="0" locked="0" layoutInCell="1" allowOverlap="1" wp14:anchorId="1EBF16CB" wp14:editId="1B54570E">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2C312703" w:rsidR="00DC18BA" w:rsidRDefault="00DC18BA" w:rsidP="00DC18BA">
      <w:r>
        <w:t>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w:t>
      </w:r>
      <w:r>
        <w:lastRenderedPageBreak/>
        <w:t xml:space="preserve">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 xml:space="preserve">wieder gelöscht werden. Das Hauptarbeitsverzeichnis ist von diesem Befehl ausgeschlossen. Auch können keine Verzeichnisse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A17F1D">
            <w:rPr>
              <w:noProof/>
              <w:lang w:val="en-US"/>
            </w:rPr>
            <w:t>(8)</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4" w:name="_Ref34550163"/>
      <w:bookmarkStart w:id="125" w:name="_Toc36379923"/>
      <w:r>
        <w:t>Git branch</w:t>
      </w:r>
      <w:bookmarkEnd w:id="124"/>
      <w:bookmarkEnd w:id="125"/>
    </w:p>
    <w:p w14:paraId="3E83802D" w14:textId="03383E7E"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005E05FD">
        <w:t>,</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w:t>
      </w:r>
      <w:r>
        <w:lastRenderedPageBreak/>
        <w:t xml:space="preserve">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EndPr/>
        <w:sdtContent>
          <w:r>
            <w:fldChar w:fldCharType="begin"/>
          </w:r>
          <w:r w:rsidR="00A17F1D">
            <w:rPr>
              <w:lang w:val="en-US"/>
            </w:rPr>
            <w:instrText xml:space="preserve">CITATION Atl192 \l 1033 </w:instrText>
          </w:r>
          <w:r>
            <w:fldChar w:fldCharType="separate"/>
          </w:r>
          <w:r w:rsidR="00A17F1D">
            <w:rPr>
              <w:noProof/>
              <w:lang w:val="en-US"/>
            </w:rPr>
            <w:t>(9)</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539456" behindDoc="0" locked="0" layoutInCell="1" allowOverlap="1" wp14:anchorId="05DB94A0" wp14:editId="0D9C8397">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614053" w:rsidRPr="00975F87" w:rsidRDefault="00614053" w:rsidP="007670E3">
                            <w:pPr>
                              <w:pStyle w:val="Beschriftung"/>
                              <w:rPr>
                                <w:noProof/>
                              </w:rPr>
                            </w:pPr>
                            <w:bookmarkStart w:id="126" w:name="_Ref32944906"/>
                            <w:bookmarkStart w:id="127" w:name="_Toc35849485"/>
                            <w:r>
                              <w:t xml:space="preserve">Abbildung </w:t>
                            </w:r>
                            <w:fldSimple w:instr=" SEQ Abbildung \* ARABIC ">
                              <w:r>
                                <w:rPr>
                                  <w:noProof/>
                                </w:rPr>
                                <w:t>24</w:t>
                              </w:r>
                            </w:fldSimple>
                            <w:bookmarkEnd w:id="126"/>
                            <w:r>
                              <w:t>: Erstellung eines weiteren Zweiges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614053" w:rsidRPr="00975F87" w:rsidRDefault="00614053" w:rsidP="007670E3">
                      <w:pPr>
                        <w:pStyle w:val="Beschriftung"/>
                        <w:rPr>
                          <w:noProof/>
                        </w:rPr>
                      </w:pPr>
                      <w:bookmarkStart w:id="128" w:name="_Ref32944906"/>
                      <w:bookmarkStart w:id="129" w:name="_Toc35849485"/>
                      <w:r>
                        <w:t xml:space="preserve">Abbildung </w:t>
                      </w:r>
                      <w:fldSimple w:instr=" SEQ Abbildung \* ARABIC ">
                        <w:r>
                          <w:rPr>
                            <w:noProof/>
                          </w:rPr>
                          <w:t>24</w:t>
                        </w:r>
                      </w:fldSimple>
                      <w:bookmarkEnd w:id="128"/>
                      <w:r>
                        <w:t>: Erstellung eines weiteren Zweiges</w:t>
                      </w:r>
                      <w:bookmarkEnd w:id="129"/>
                    </w:p>
                  </w:txbxContent>
                </v:textbox>
                <w10:wrap type="topAndBottom"/>
              </v:shape>
            </w:pict>
          </mc:Fallback>
        </mc:AlternateContent>
      </w:r>
      <w:r>
        <w:rPr>
          <w:noProof/>
        </w:rPr>
        <w:drawing>
          <wp:anchor distT="0" distB="0" distL="114300" distR="114300" simplePos="0" relativeHeight="251553792" behindDoc="0" locked="0" layoutInCell="1" allowOverlap="1" wp14:anchorId="0DA17229" wp14:editId="4870E09E">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30" w:name="_Toc36379924"/>
      <w:r>
        <w:t>Git checkout</w:t>
      </w:r>
      <w:bookmarkEnd w:id="130"/>
    </w:p>
    <w:p w14:paraId="525F35CD" w14:textId="138BE025"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sidR="00A17F1D">
            <w:rPr>
              <w:lang w:val="en-US"/>
            </w:rPr>
            <w:instrText xml:space="preserve">CITATION git19 \l 1033 </w:instrText>
          </w:r>
          <w:r>
            <w:fldChar w:fldCharType="separate"/>
          </w:r>
          <w:r w:rsidR="00A17F1D">
            <w:rPr>
              <w:noProof/>
              <w:lang w:val="en-US"/>
            </w:rPr>
            <w:t>(10)</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w:t>
      </w:r>
      <w:r>
        <w:lastRenderedPageBreak/>
        <w:t>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EndPr/>
        <w:sdtContent>
          <w:r w:rsidR="001A408D">
            <w:fldChar w:fldCharType="begin"/>
          </w:r>
          <w:r w:rsidR="00A17F1D">
            <w:rPr>
              <w:lang w:val="en-US"/>
            </w:rPr>
            <w:instrText xml:space="preserve">CITATION Fou19 \l 1033 </w:instrText>
          </w:r>
          <w:r w:rsidR="001A408D">
            <w:fldChar w:fldCharType="separate"/>
          </w:r>
          <w:r w:rsidR="00A17F1D">
            <w:rPr>
              <w:noProof/>
              <w:lang w:val="en-US"/>
            </w:rPr>
            <w:t>(11)</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38799206" w:rsidR="005D63F7" w:rsidRDefault="00A060A8" w:rsidP="005D63F7">
      <w:r>
        <w:rPr>
          <w:noProof/>
        </w:rPr>
        <mc:AlternateContent>
          <mc:Choice Requires="wps">
            <w:drawing>
              <wp:anchor distT="0" distB="0" distL="114300" distR="114300" simplePos="0" relativeHeight="251551744" behindDoc="0" locked="0" layoutInCell="1" allowOverlap="1" wp14:anchorId="30156681" wp14:editId="2D65E00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614053" w:rsidRPr="00507825" w:rsidRDefault="00614053" w:rsidP="00A060A8">
                            <w:pPr>
                              <w:pStyle w:val="Beschriftung"/>
                              <w:rPr>
                                <w:noProof/>
                              </w:rPr>
                            </w:pPr>
                            <w:bookmarkStart w:id="131" w:name="_Ref32945054"/>
                            <w:bookmarkStart w:id="132" w:name="_Toc35849486"/>
                            <w:r>
                              <w:t xml:space="preserve">Abbildung </w:t>
                            </w:r>
                            <w:fldSimple w:instr=" SEQ Abbildung \* ARABIC ">
                              <w:r>
                                <w:rPr>
                                  <w:noProof/>
                                </w:rPr>
                                <w:t>25</w:t>
                              </w:r>
                            </w:fldSimple>
                            <w:bookmarkEnd w:id="131"/>
                            <w:r>
                              <w:t>: Wechsel der aktiven Arbeitsmappe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614053" w:rsidRPr="00507825" w:rsidRDefault="00614053" w:rsidP="00A060A8">
                      <w:pPr>
                        <w:pStyle w:val="Beschriftung"/>
                        <w:rPr>
                          <w:noProof/>
                        </w:rPr>
                      </w:pPr>
                      <w:bookmarkStart w:id="133" w:name="_Ref32945054"/>
                      <w:bookmarkStart w:id="134" w:name="_Toc35849486"/>
                      <w:r>
                        <w:t xml:space="preserve">Abbildung </w:t>
                      </w:r>
                      <w:fldSimple w:instr=" SEQ Abbildung \* ARABIC ">
                        <w:r>
                          <w:rPr>
                            <w:noProof/>
                          </w:rPr>
                          <w:t>25</w:t>
                        </w:r>
                      </w:fldSimple>
                      <w:bookmarkEnd w:id="133"/>
                      <w:r>
                        <w:t>: Wechsel der aktiven Arbeitsmappe</w:t>
                      </w:r>
                      <w:bookmarkEnd w:id="134"/>
                    </w:p>
                  </w:txbxContent>
                </v:textbox>
                <w10:wrap type="topAndBottom"/>
              </v:shape>
            </w:pict>
          </mc:Fallback>
        </mc:AlternateContent>
      </w:r>
      <w:r>
        <w:rPr>
          <w:noProof/>
        </w:rPr>
        <w:drawing>
          <wp:anchor distT="0" distB="0" distL="114300" distR="114300" simplePos="0" relativeHeight="251555840" behindDoc="0" locked="0" layoutInCell="1" allowOverlap="1" wp14:anchorId="616ED217" wp14:editId="3850ED4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r w:rsidR="00614053" w:rsidRPr="00614053">
        <w:t>,</w:t>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559936" behindDoc="0" locked="0" layoutInCell="1" allowOverlap="1" wp14:anchorId="5CDB90BC" wp14:editId="13AA6F45">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614053" w:rsidRPr="00916D76" w:rsidRDefault="00614053" w:rsidP="00A060A8">
                            <w:pPr>
                              <w:pStyle w:val="Beschriftung"/>
                              <w:rPr>
                                <w:noProof/>
                              </w:rPr>
                            </w:pPr>
                            <w:bookmarkStart w:id="135" w:name="_Ref32945114"/>
                            <w:bookmarkStart w:id="136" w:name="_Toc35849487"/>
                            <w:r>
                              <w:t xml:space="preserve">Abbildung </w:t>
                            </w:r>
                            <w:fldSimple w:instr=" SEQ Abbildung \* ARABIC ">
                              <w:r>
                                <w:rPr>
                                  <w:noProof/>
                                </w:rPr>
                                <w:t>26</w:t>
                              </w:r>
                            </w:fldSimple>
                            <w:bookmarkEnd w:id="135"/>
                            <w:r>
                              <w:t>: Anwendung des Zwischenspeichers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614053" w:rsidRPr="00916D76" w:rsidRDefault="00614053" w:rsidP="00A060A8">
                      <w:pPr>
                        <w:pStyle w:val="Beschriftung"/>
                        <w:rPr>
                          <w:noProof/>
                        </w:rPr>
                      </w:pPr>
                      <w:bookmarkStart w:id="137" w:name="_Ref32945114"/>
                      <w:bookmarkStart w:id="138" w:name="_Toc35849487"/>
                      <w:r>
                        <w:t xml:space="preserve">Abbildung </w:t>
                      </w:r>
                      <w:fldSimple w:instr=" SEQ Abbildung \* ARABIC ">
                        <w:r>
                          <w:rPr>
                            <w:noProof/>
                          </w:rPr>
                          <w:t>26</w:t>
                        </w:r>
                      </w:fldSimple>
                      <w:bookmarkEnd w:id="137"/>
                      <w:r>
                        <w:t>: Anwendung des Zwischenspeichers</w:t>
                      </w:r>
                      <w:bookmarkEnd w:id="138"/>
                    </w:p>
                  </w:txbxContent>
                </v:textbox>
                <w10:wrap type="topAndBottom"/>
              </v:shape>
            </w:pict>
          </mc:Fallback>
        </mc:AlternateContent>
      </w:r>
      <w:r>
        <w:rPr>
          <w:noProof/>
        </w:rPr>
        <w:drawing>
          <wp:anchor distT="0" distB="0" distL="114300" distR="114300" simplePos="0" relativeHeight="251557888" behindDoc="0" locked="0" layoutInCell="1" allowOverlap="1" wp14:anchorId="06489813" wp14:editId="0C7B5454">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136A8556"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w:t>
      </w:r>
      <w:r w:rsidR="002D6680">
        <w:t>ies</w:t>
      </w:r>
      <w:r w:rsidR="00355397">
        <w:t xml:space="preserve"> wie folgt aus:</w:t>
      </w:r>
    </w:p>
    <w:p w14:paraId="6F681363" w14:textId="22343A2B" w:rsidR="005D63F7" w:rsidRPr="005D63F7" w:rsidRDefault="00355397" w:rsidP="005D63F7">
      <w:r>
        <w:rPr>
          <w:noProof/>
        </w:rPr>
        <w:lastRenderedPageBreak/>
        <mc:AlternateContent>
          <mc:Choice Requires="wps">
            <w:drawing>
              <wp:anchor distT="0" distB="0" distL="114300" distR="114300" simplePos="0" relativeHeight="251566080" behindDoc="0" locked="0" layoutInCell="1" allowOverlap="1" wp14:anchorId="2D089730" wp14:editId="725EDF13">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614053" w:rsidRPr="00297068" w:rsidRDefault="00614053" w:rsidP="00355397">
                            <w:pPr>
                              <w:pStyle w:val="Beschriftung"/>
                              <w:rPr>
                                <w:noProof/>
                              </w:rPr>
                            </w:pPr>
                            <w:bookmarkStart w:id="139" w:name="_Toc35849488"/>
                            <w:r>
                              <w:t xml:space="preserve">Abbildung </w:t>
                            </w:r>
                            <w:fldSimple w:instr=" SEQ Abbildung \* ARABIC ">
                              <w:r>
                                <w:rPr>
                                  <w:noProof/>
                                </w:rPr>
                                <w:t>27</w:t>
                              </w:r>
                            </w:fldSimple>
                            <w:r>
                              <w:t>: Erstellung und Arbeit am Zweig "newshape"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614053" w:rsidRPr="00297068" w:rsidRDefault="00614053" w:rsidP="00355397">
                      <w:pPr>
                        <w:pStyle w:val="Beschriftung"/>
                        <w:rPr>
                          <w:noProof/>
                        </w:rPr>
                      </w:pPr>
                      <w:bookmarkStart w:id="140" w:name="_Toc35849488"/>
                      <w:r>
                        <w:t xml:space="preserve">Abbildung </w:t>
                      </w:r>
                      <w:fldSimple w:instr=" SEQ Abbildung \* ARABIC ">
                        <w:r>
                          <w:rPr>
                            <w:noProof/>
                          </w:rPr>
                          <w:t>27</w:t>
                        </w:r>
                      </w:fldSimple>
                      <w:r>
                        <w:t>: Erstellung und Arbeit am Zweig "newshape"</w:t>
                      </w:r>
                      <w:bookmarkEnd w:id="140"/>
                    </w:p>
                  </w:txbxContent>
                </v:textbox>
                <w10:wrap type="topAndBottom"/>
              </v:shape>
            </w:pict>
          </mc:Fallback>
        </mc:AlternateContent>
      </w:r>
      <w:r>
        <w:rPr>
          <w:noProof/>
        </w:rPr>
        <w:drawing>
          <wp:anchor distT="0" distB="0" distL="114300" distR="114300" simplePos="0" relativeHeight="251564032" behindDoc="0" locked="0" layoutInCell="1" allowOverlap="1" wp14:anchorId="4671CC84" wp14:editId="3CA0BD76">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w:t>
      </w:r>
      <w:r w:rsidR="005514D0">
        <w:t>das</w:t>
      </w:r>
      <w:r w:rsidR="005D63F7">
        <w:t xml:space="preserve">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1" w:name="_Toc36379925"/>
      <w:r>
        <w:t>Gitk</w:t>
      </w:r>
      <w:bookmarkEnd w:id="141"/>
    </w:p>
    <w:p w14:paraId="10CED683" w14:textId="28A305F1"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EndPr/>
        <w:sdtContent>
          <w:r>
            <w:fldChar w:fldCharType="begin"/>
          </w:r>
          <w:r w:rsidR="002A41E9">
            <w:rPr>
              <w:lang w:val="en-US"/>
            </w:rPr>
            <w:instrText xml:space="preserve">CITATION Sid19 \l 1033 </w:instrText>
          </w:r>
          <w:r>
            <w:fldChar w:fldCharType="separate"/>
          </w:r>
          <w:r w:rsidR="00A17F1D">
            <w:rPr>
              <w:noProof/>
              <w:lang w:val="en-US"/>
            </w:rPr>
            <w:t>(12)</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1757568" behindDoc="0" locked="0" layoutInCell="1" allowOverlap="1" wp14:anchorId="5A70311A" wp14:editId="7D911E8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614053" w:rsidRPr="00663503" w:rsidRDefault="00614053" w:rsidP="0091178B">
                            <w:pPr>
                              <w:pStyle w:val="Beschriftung"/>
                              <w:rPr>
                                <w:noProof/>
                              </w:rPr>
                            </w:pPr>
                            <w:bookmarkStart w:id="142" w:name="_Ref34113980"/>
                            <w:bookmarkStart w:id="143" w:name="_Toc35849489"/>
                            <w:r>
                              <w:t xml:space="preserve">Abbildung </w:t>
                            </w:r>
                            <w:fldSimple w:instr=" SEQ Abbildung \* ARABIC ">
                              <w:r>
                                <w:rPr>
                                  <w:noProof/>
                                </w:rPr>
                                <w:t>28</w:t>
                              </w:r>
                            </w:fldSimple>
                            <w:bookmarkEnd w:id="142"/>
                            <w:r>
                              <w:t xml:space="preserve">: </w:t>
                            </w:r>
                            <w:r w:rsidRPr="004117FD">
                              <w:t>Darstellung des Projekts in gitk</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614053" w:rsidRPr="00663503" w:rsidRDefault="00614053" w:rsidP="0091178B">
                      <w:pPr>
                        <w:pStyle w:val="Beschriftung"/>
                        <w:rPr>
                          <w:noProof/>
                        </w:rPr>
                      </w:pPr>
                      <w:bookmarkStart w:id="144" w:name="_Ref34113980"/>
                      <w:bookmarkStart w:id="145" w:name="_Toc35849489"/>
                      <w:r>
                        <w:t xml:space="preserve">Abbildung </w:t>
                      </w:r>
                      <w:fldSimple w:instr=" SEQ Abbildung \* ARABIC ">
                        <w:r>
                          <w:rPr>
                            <w:noProof/>
                          </w:rPr>
                          <w:t>28</w:t>
                        </w:r>
                      </w:fldSimple>
                      <w:bookmarkEnd w:id="144"/>
                      <w:r>
                        <w:t xml:space="preserve">: </w:t>
                      </w:r>
                      <w:r w:rsidRPr="004117FD">
                        <w:t>Darstellung des Projekts in gitk</w:t>
                      </w:r>
                      <w:bookmarkEnd w:id="145"/>
                    </w:p>
                  </w:txbxContent>
                </v:textbox>
                <w10:wrap type="topAndBottom"/>
              </v:shape>
            </w:pict>
          </mc:Fallback>
        </mc:AlternateContent>
      </w:r>
      <w:r w:rsidR="00CE62FA">
        <w:rPr>
          <w:noProof/>
        </w:rPr>
        <w:drawing>
          <wp:anchor distT="0" distB="0" distL="114300" distR="114300" simplePos="0" relativeHeight="251662336" behindDoc="0" locked="0" layoutInCell="1" allowOverlap="1" wp14:anchorId="4442D6B1" wp14:editId="434CDF89">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6" w:name="_Toc36379926"/>
      <w:r>
        <w:t>Zusammenführung von Zweigen</w:t>
      </w:r>
      <w:bookmarkEnd w:id="146"/>
    </w:p>
    <w:p w14:paraId="74759A01" w14:textId="215635A1" w:rsidR="0084593C" w:rsidRPr="0084593C" w:rsidRDefault="0084593C" w:rsidP="0084593C">
      <w:r>
        <w:t xml:space="preserve">Durch die Erstellung von </w:t>
      </w:r>
      <w:r w:rsidR="00165BA3">
        <w:t>Z</w:t>
      </w:r>
      <w:r>
        <w:t>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7" w:name="_Ref32950302"/>
      <w:bookmarkStart w:id="148" w:name="_Ref32950320"/>
      <w:bookmarkStart w:id="149" w:name="_Toc36379927"/>
      <w:r>
        <w:t>Git merge</w:t>
      </w:r>
      <w:bookmarkEnd w:id="147"/>
      <w:bookmarkEnd w:id="148"/>
      <w:bookmarkEnd w:id="149"/>
    </w:p>
    <w:p w14:paraId="0BDD211E" w14:textId="1224E79B" w:rsidR="00D55C5E" w:rsidRDefault="00642231" w:rsidP="00355397">
      <w:r>
        <w:rPr>
          <w:noProof/>
        </w:rPr>
        <mc:AlternateContent>
          <mc:Choice Requires="wps">
            <w:drawing>
              <wp:anchor distT="0" distB="0" distL="114300" distR="114300" simplePos="0" relativeHeight="251777024" behindDoc="0" locked="0" layoutInCell="1" allowOverlap="1" wp14:anchorId="2CD5E42D" wp14:editId="77285120">
                <wp:simplePos x="0" y="0"/>
                <wp:positionH relativeFrom="column">
                  <wp:posOffset>3578224</wp:posOffset>
                </wp:positionH>
                <wp:positionV relativeFrom="paragraph">
                  <wp:posOffset>2739390</wp:posOffset>
                </wp:positionV>
                <wp:extent cx="1743075" cy="9525"/>
                <wp:effectExtent l="38100" t="76200" r="28575" b="123825"/>
                <wp:wrapNone/>
                <wp:docPr id="43" name="Gerade Verbindung mit Pfeil 43"/>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5BF3D35" id="_x0000_t32" coordsize="21600,21600" o:spt="32" o:oned="t" path="m,l21600,21600e" filled="f">
                <v:path arrowok="t" fillok="f" o:connecttype="none"/>
                <o:lock v:ext="edit" shapetype="t"/>
              </v:shapetype>
              <v:shape id="Gerade Verbindung mit Pfeil 43" o:spid="_x0000_s1026" type="#_x0000_t32" style="position:absolute;margin-left:281.75pt;margin-top:215.7pt;width:137.25pt;height:.7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19328" behindDoc="1" locked="0" layoutInCell="1" allowOverlap="1" wp14:anchorId="4F15B19D" wp14:editId="60BD27F7">
            <wp:simplePos x="0" y="0"/>
            <wp:positionH relativeFrom="column">
              <wp:posOffset>3349625</wp:posOffset>
            </wp:positionH>
            <wp:positionV relativeFrom="paragraph">
              <wp:posOffset>2844165</wp:posOffset>
            </wp:positionV>
            <wp:extent cx="2085975" cy="1141730"/>
            <wp:effectExtent l="0" t="0" r="9525"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5975" cy="11417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39808" behindDoc="0" locked="0" layoutInCell="1" allowOverlap="1" wp14:anchorId="07A80412" wp14:editId="53B32BEF">
                <wp:simplePos x="0" y="0"/>
                <wp:positionH relativeFrom="column">
                  <wp:posOffset>-3175</wp:posOffset>
                </wp:positionH>
                <wp:positionV relativeFrom="paragraph">
                  <wp:posOffset>4128770</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E2BBFC6" w:rsidR="00614053" w:rsidRPr="006E592F" w:rsidRDefault="00614053" w:rsidP="00355397">
                            <w:pPr>
                              <w:pStyle w:val="Beschriftung"/>
                              <w:rPr>
                                <w:noProof/>
                              </w:rPr>
                            </w:pPr>
                            <w:bookmarkStart w:id="150" w:name="_Ref32945504"/>
                            <w:bookmarkStart w:id="151" w:name="_Toc35849490"/>
                            <w:r>
                              <w:t xml:space="preserve">Abbildung </w:t>
                            </w:r>
                            <w:fldSimple w:instr=" SEQ Abbildung \* ARABIC ">
                              <w:r>
                                <w:rPr>
                                  <w:noProof/>
                                </w:rPr>
                                <w:t>29</w:t>
                              </w:r>
                            </w:fldSimple>
                            <w:bookmarkEnd w:id="150"/>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25pt;margin-top:325.1pt;width:376.5pt;height:26.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" stroked="f">
                <v:textbox inset="0,0,0,0">
                  <w:txbxContent>
                    <w:p w14:paraId="78320D16" w14:textId="2E2BBFC6" w:rsidR="00614053" w:rsidRPr="006E592F" w:rsidRDefault="00614053" w:rsidP="00355397">
                      <w:pPr>
                        <w:pStyle w:val="Beschriftung"/>
                        <w:rPr>
                          <w:noProof/>
                        </w:rPr>
                      </w:pPr>
                      <w:bookmarkStart w:id="152" w:name="_Ref32945504"/>
                      <w:bookmarkStart w:id="153" w:name="_Toc35849490"/>
                      <w:r>
                        <w:t xml:space="preserve">Abbildung </w:t>
                      </w:r>
                      <w:fldSimple w:instr=" SEQ Abbildung \* ARABIC ">
                        <w:r>
                          <w:rPr>
                            <w:noProof/>
                          </w:rPr>
                          <w:t>29</w:t>
                        </w:r>
                      </w:fldSimple>
                      <w:bookmarkEnd w:id="152"/>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3"/>
                    </w:p>
                  </w:txbxContent>
                </v:textbox>
                <w10:wrap type="topAndBottom"/>
              </v:shape>
            </w:pict>
          </mc:Fallback>
        </mc:AlternateContent>
      </w:r>
      <w:r w:rsidRPr="0041501C">
        <w:rPr>
          <w:noProof/>
        </w:rPr>
        <w:drawing>
          <wp:anchor distT="0" distB="0" distL="114300" distR="114300" simplePos="0" relativeHeight="251598848" behindDoc="0" locked="0" layoutInCell="1" allowOverlap="1" wp14:anchorId="40A33467" wp14:editId="1BA95DAC">
            <wp:simplePos x="0" y="0"/>
            <wp:positionH relativeFrom="column">
              <wp:posOffset>-3175</wp:posOffset>
            </wp:positionH>
            <wp:positionV relativeFrom="paragraph">
              <wp:posOffset>2520315</wp:posOffset>
            </wp:positionV>
            <wp:extent cx="3449320" cy="1485900"/>
            <wp:effectExtent l="0" t="0" r="0" b="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7" cstate="print">
                      <a:extLst>
                        <a:ext uri="{28A0092B-C50C-407E-A947-70E740481C1C}">
                          <a14:useLocalDpi xmlns:a14="http://schemas.microsoft.com/office/drawing/2010/main" val="0"/>
                        </a:ext>
                      </a:extLst>
                    </a:blip>
                    <a:srcRect b="50948"/>
                    <a:stretch/>
                  </pic:blipFill>
                  <pic:spPr>
                    <a:xfrm>
                      <a:off x="0" y="0"/>
                      <a:ext cx="3449320" cy="1485900"/>
                    </a:xfrm>
                    <a:prstGeom prst="rect">
                      <a:avLst/>
                    </a:prstGeom>
                  </pic:spPr>
                </pic:pic>
              </a:graphicData>
            </a:graphic>
            <wp14:sizeRelH relativeFrom="margin">
              <wp14:pctWidth>0</wp14:pctWidth>
            </wp14:sizeRelH>
            <wp14:sizeRelV relativeFrom="margin">
              <wp14:pctHeight>0</wp14:pctHeight>
            </wp14:sizeRelV>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 xml:space="preserve">dazu </w:t>
      </w:r>
      <w:r w:rsidR="00B22A1A">
        <w:t>verwendet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w:t>
      </w:r>
      <w:r w:rsidR="00DB2A88">
        <w:t>der</w:t>
      </w:r>
      <w:r w:rsidR="00355397" w:rsidRPr="005D12D9">
        <w:t xml:space="preserve">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6E041CF9"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w:t>
      </w:r>
      <w:r>
        <w:lastRenderedPageBreak/>
        <w:t xml:space="preserve">die Datei aus dem Zweig, welcher mit "Mine" zusammengeführt werden soll. "Base" stellt den gemeinsamen Vorfahren da. In Zeile 30, der ersten Zeile der Darstellung, enthält die Datei "Yours" die Abweichung zu "Base" und "Mine". Dies ist für Git die zu übernehmende Änderungen. Dabei ist </w:t>
      </w:r>
      <w:r w:rsidR="00642231">
        <w:t>der</w:t>
      </w:r>
      <w:r>
        <w:t xml:space="preserve">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w:t>
      </w:r>
      <w:r w:rsidR="00917FA0">
        <w:t xml:space="preserve"> entweder die Version</w:t>
      </w:r>
      <w:r>
        <w:t xml:space="preserve"> "Mine" oder "Yours" sein. </w:t>
      </w:r>
    </w:p>
    <w:p w14:paraId="307FD381" w14:textId="7202BA6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w:t>
      </w:r>
      <w:r w:rsidR="00995252">
        <w:t>ach</w:t>
      </w:r>
      <w:r w:rsidRPr="005D12D9">
        <w:t xml:space="preserve">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w:t>
      </w:r>
      <w:r w:rsidR="00765596">
        <w:t>dies</w:t>
      </w:r>
      <w:r w:rsidRPr="005D12D9">
        <w:t xml:space="preserve"> zu unterbinden und immer einen dedizierten Commit zu erstellen wird die Option </w:t>
      </w:r>
      <w:r w:rsidRPr="005D12D9">
        <w:rPr>
          <w:b/>
          <w:bCs/>
          <w:i/>
          <w:iCs/>
        </w:rPr>
        <w:t>-</w:t>
      </w:r>
      <w:r w:rsidR="00762B10">
        <w:rPr>
          <w:b/>
          <w:bCs/>
          <w:i/>
          <w:iCs/>
        </w:rPr>
        <w:t>-</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w:t>
      </w:r>
      <w:r w:rsidR="00762B10">
        <w:rPr>
          <w:b/>
          <w:bCs/>
          <w:i/>
          <w:iCs/>
        </w:rPr>
        <w:t>-</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w:t>
      </w:r>
      <w:r w:rsidR="00895BFD">
        <w:t xml:space="preserve"> mit </w:t>
      </w:r>
      <w:r w:rsidR="00895BFD" w:rsidRPr="00895BFD">
        <w:rPr>
          <w:b/>
          <w:bCs/>
          <w:i/>
          <w:iCs/>
        </w:rPr>
        <w:t>git merge --continue</w:t>
      </w:r>
      <w:r>
        <w:t xml:space="preserve">.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sidRPr="008C07C5">
        <w:rPr>
          <w:b/>
          <w:bCs/>
          <w:i/>
          <w:iCs/>
        </w:rPr>
        <w:t>-</w:t>
      </w:r>
      <w:r w:rsidR="00E11781" w:rsidRPr="008C07C5">
        <w:rPr>
          <w:b/>
          <w:bCs/>
          <w:i/>
          <w:iCs/>
        </w:rPr>
        <w:t>-</w:t>
      </w:r>
      <w:r w:rsidRPr="008C07C5">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w:t>
      </w:r>
      <w:r w:rsidR="00C04380">
        <w:t>somit</w:t>
      </w:r>
      <w:r w:rsidR="000F3F24">
        <w:t xml:space="preserve"> </w:t>
      </w:r>
      <w:r>
        <w:t xml:space="preserve">überprüft werden. Eine weitere nutzvolle Option bietet </w:t>
      </w:r>
      <w:r>
        <w:rPr>
          <w:b/>
          <w:bCs/>
          <w:i/>
          <w:iCs/>
        </w:rPr>
        <w:t>--squash</w:t>
      </w:r>
      <w:r>
        <w:t xml:space="preserve">. Hierdurch werden alle Änderungen, welche in die Zusammenführung einfließen zu einem </w:t>
      </w:r>
      <w:r>
        <w:lastRenderedPageBreak/>
        <w:t xml:space="preserve">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EndPr/>
        <w:sdtContent>
          <w:r>
            <w:fldChar w:fldCharType="begin"/>
          </w:r>
          <w:r w:rsidR="00452AE1">
            <w:rPr>
              <w:lang w:val="en-US"/>
            </w:rPr>
            <w:instrText xml:space="preserve">CITATION Pab19 \l 1033 </w:instrText>
          </w:r>
          <w:r>
            <w:fldChar w:fldCharType="separate"/>
          </w:r>
          <w:r w:rsidR="00452AE1">
            <w:rPr>
              <w:noProof/>
              <w:lang w:val="en-US"/>
            </w:rPr>
            <w:t>(13)</w:t>
          </w:r>
          <w:r>
            <w:fldChar w:fldCharType="end"/>
          </w:r>
        </w:sdtContent>
      </w:sdt>
      <w:r>
        <w:t>.</w:t>
      </w:r>
      <w:r w:rsidR="000F3F24">
        <w:t xml:space="preserve"> </w:t>
      </w:r>
    </w:p>
    <w:p w14:paraId="32E1BC4E" w14:textId="77777777" w:rsidR="00F965F3" w:rsidRDefault="00F965F3" w:rsidP="00F965F3">
      <w:pPr>
        <w:pStyle w:val="berschrift3"/>
      </w:pPr>
      <w:bookmarkStart w:id="154" w:name="_Toc36379928"/>
      <w:r>
        <w:t>Partielle Zusammenführung von Zweigen</w:t>
      </w:r>
      <w:bookmarkEnd w:id="154"/>
    </w:p>
    <w:p w14:paraId="1901B7E8" w14:textId="31894419"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715151">
        <w:rPr>
          <w:b/>
          <w:bCs/>
          <w:i/>
          <w:iCs/>
        </w:rPr>
        <w:t>git merge --no-ff --no-commit -s ours &lt;Quellzweig&gt;</w:t>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sidRPr="00715151">
        <w:rPr>
          <w:b/>
          <w:bCs/>
          <w:i/>
          <w:iCs/>
        </w:rPr>
        <w:t>git checkout &lt;Quellzweig&gt; &lt;Datei[pfad]&gt;</w:t>
      </w:r>
      <w:r w:rsidR="005C33FB">
        <w:rPr>
          <w:i/>
          <w:iCs/>
        </w:rPr>
        <w:t xml:space="preserve">. </w:t>
      </w:r>
      <w:r w:rsidR="005C33FB">
        <w:t xml:space="preserve">Damit wird die vorhandene Datei durch die gewünschte </w:t>
      </w:r>
      <w:r w:rsidR="004D1E5E">
        <w:t xml:space="preserve">Datei </w:t>
      </w:r>
      <w:r w:rsidR="005C33FB">
        <w:t xml:space="preserve">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EndPr/>
        <w:sdtContent>
          <w:r w:rsidR="00CF2B8B">
            <w:fldChar w:fldCharType="begin"/>
          </w:r>
          <w:r w:rsidR="00452AE1">
            <w:rPr>
              <w:lang w:val="en-US"/>
            </w:rPr>
            <w:instrText xml:space="preserve">CITATION jej20 \l 1033 </w:instrText>
          </w:r>
          <w:r w:rsidR="00CF2B8B">
            <w:fldChar w:fldCharType="separate"/>
          </w:r>
          <w:r w:rsidR="00452AE1">
            <w:rPr>
              <w:noProof/>
              <w:lang w:val="en-US"/>
            </w:rPr>
            <w:t>(14)</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629568" behindDoc="0" locked="0" layoutInCell="1" allowOverlap="1" wp14:anchorId="3298392E" wp14:editId="4B7B4DE6">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614053" w:rsidRPr="006B3E85" w:rsidRDefault="00614053" w:rsidP="00D5128A">
                            <w:pPr>
                              <w:pStyle w:val="Beschriftung"/>
                              <w:rPr>
                                <w:noProof/>
                              </w:rPr>
                            </w:pPr>
                            <w:bookmarkStart w:id="155"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614053" w:rsidRPr="006B3E85" w:rsidRDefault="00614053" w:rsidP="00D5128A">
                      <w:pPr>
                        <w:pStyle w:val="Beschriftung"/>
                        <w:rPr>
                          <w:noProof/>
                        </w:rPr>
                      </w:pPr>
                      <w:bookmarkStart w:id="156"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6"/>
                    </w:p>
                  </w:txbxContent>
                </v:textbox>
                <w10:wrap type="topAndBottom"/>
              </v:shape>
            </w:pict>
          </mc:Fallback>
        </mc:AlternateContent>
      </w:r>
      <w:r w:rsidR="00D5128A">
        <w:rPr>
          <w:noProof/>
        </w:rPr>
        <w:drawing>
          <wp:anchor distT="0" distB="0" distL="114300" distR="114300" simplePos="0" relativeHeight="251582464" behindDoc="0" locked="0" layoutInCell="1" allowOverlap="1" wp14:anchorId="0301AF8D" wp14:editId="54685628">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81792" behindDoc="0" locked="0" layoutInCell="1" allowOverlap="1" wp14:anchorId="29B3B594" wp14:editId="41BE220F">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614053" w:rsidRPr="002D5451" w:rsidRDefault="00614053" w:rsidP="00D5128A">
                            <w:pPr>
                              <w:pStyle w:val="Beschriftung"/>
                              <w:rPr>
                                <w:noProof/>
                              </w:rPr>
                            </w:pPr>
                            <w:bookmarkStart w:id="157" w:name="_Ref33462648"/>
                            <w:bookmarkStart w:id="158" w:name="_Ref33462625"/>
                            <w:bookmarkStart w:id="159" w:name="_Toc35849492"/>
                            <w:r>
                              <w:t xml:space="preserve">Abbildung </w:t>
                            </w:r>
                            <w:fldSimple w:instr=" SEQ Abbildung \* ARABIC ">
                              <w:r>
                                <w:rPr>
                                  <w:noProof/>
                                </w:rPr>
                                <w:t>31</w:t>
                              </w:r>
                            </w:fldSimple>
                            <w:bookmarkEnd w:id="157"/>
                            <w:r>
                              <w:t xml:space="preserve">: Projekt Historie nach erfolgreicher Integration von </w:t>
                            </w:r>
                            <w:r w:rsidRPr="00D5128A">
                              <w:rPr>
                                <w:i/>
                                <w:iCs/>
                              </w:rPr>
                              <w:t>newshape</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614053" w:rsidRPr="002D5451" w:rsidRDefault="00614053" w:rsidP="00D5128A">
                      <w:pPr>
                        <w:pStyle w:val="Beschriftung"/>
                        <w:rPr>
                          <w:noProof/>
                        </w:rPr>
                      </w:pPr>
                      <w:bookmarkStart w:id="160" w:name="_Ref33462648"/>
                      <w:bookmarkStart w:id="161" w:name="_Ref33462625"/>
                      <w:bookmarkStart w:id="162" w:name="_Toc35849492"/>
                      <w:r>
                        <w:t xml:space="preserve">Abbildung </w:t>
                      </w:r>
                      <w:fldSimple w:instr=" SEQ Abbildung \* ARABIC ">
                        <w:r>
                          <w:rPr>
                            <w:noProof/>
                          </w:rPr>
                          <w:t>31</w:t>
                        </w:r>
                      </w:fldSimple>
                      <w:bookmarkEnd w:id="160"/>
                      <w:r>
                        <w:t xml:space="preserve">: Projekt Historie nach erfolgreicher Integration von </w:t>
                      </w:r>
                      <w:r w:rsidRPr="00D5128A">
                        <w:rPr>
                          <w:i/>
                          <w:iCs/>
                        </w:rPr>
                        <w:t>newshape</w:t>
                      </w:r>
                      <w:bookmarkEnd w:id="161"/>
                      <w:bookmarkEnd w:id="162"/>
                    </w:p>
                  </w:txbxContent>
                </v:textbox>
                <w10:wrap type="topAndBottom"/>
              </v:shape>
            </w:pict>
          </mc:Fallback>
        </mc:AlternateContent>
      </w:r>
      <w:r>
        <w:rPr>
          <w:noProof/>
        </w:rPr>
        <w:drawing>
          <wp:anchor distT="0" distB="0" distL="114300" distR="114300" simplePos="0" relativeHeight="251692032" behindDoc="0" locked="0" layoutInCell="1" allowOverlap="1" wp14:anchorId="1F00BB3A" wp14:editId="362D7802">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9">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63" w:name="_Toc36379929"/>
      <w:r>
        <w:t>Git rebase</w:t>
      </w:r>
      <w:bookmarkEnd w:id="163"/>
    </w:p>
    <w:p w14:paraId="664F434E" w14:textId="1A5F45E1" w:rsidR="00D5128A" w:rsidRDefault="00FC1942" w:rsidP="00D5128A">
      <w:r>
        <w:rPr>
          <w:noProof/>
        </w:rPr>
        <mc:AlternateContent>
          <mc:Choice Requires="wps">
            <w:drawing>
              <wp:anchor distT="0" distB="0" distL="114300" distR="114300" simplePos="0" relativeHeight="251755520" behindDoc="0" locked="0" layoutInCell="1" allowOverlap="1" wp14:anchorId="056C7305" wp14:editId="0961C769">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v:textbox>
              </v:shape>
            </w:pict>
          </mc:Fallback>
        </mc:AlternateContent>
      </w:r>
      <w:r>
        <w:rPr>
          <w:noProof/>
        </w:rPr>
        <w:drawing>
          <wp:anchor distT="0" distB="0" distL="114300" distR="114300" simplePos="0" relativeHeight="251578368" behindDoc="0" locked="0" layoutInCell="1" allowOverlap="1" wp14:anchorId="0B963DE4" wp14:editId="072BC317">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570176" behindDoc="0" locked="0" layoutInCell="1" allowOverlap="1" wp14:anchorId="775CC9A4" wp14:editId="34E808D2">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614053" w:rsidRPr="009908E1" w:rsidRDefault="00614053" w:rsidP="00D5128A">
                            <w:pPr>
                              <w:pStyle w:val="Beschriftung"/>
                              <w:rPr>
                                <w:noProof/>
                              </w:rPr>
                            </w:pPr>
                            <w:bookmarkStart w:id="164" w:name="_Ref32945755"/>
                            <w:bookmarkStart w:id="165" w:name="_Toc35849493"/>
                            <w:r>
                              <w:t xml:space="preserve">Abbildung </w:t>
                            </w:r>
                            <w:fldSimple w:instr=" SEQ Abbildung \* ARABIC ">
                              <w:r>
                                <w:rPr>
                                  <w:noProof/>
                                </w:rPr>
                                <w:t>32</w:t>
                              </w:r>
                            </w:fldSimple>
                            <w:bookmarkEnd w:id="164"/>
                            <w:r>
                              <w:t xml:space="preserve">: Auswirkung des Befehls </w:t>
                            </w:r>
                            <w:r w:rsidRPr="00D5128A">
                              <w:rPr>
                                <w:i/>
                                <w:iCs/>
                              </w:rPr>
                              <w:t>rebase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614053" w:rsidRPr="009908E1" w:rsidRDefault="00614053" w:rsidP="00D5128A">
                      <w:pPr>
                        <w:pStyle w:val="Beschriftung"/>
                        <w:rPr>
                          <w:noProof/>
                        </w:rPr>
                      </w:pPr>
                      <w:bookmarkStart w:id="166" w:name="_Ref32945755"/>
                      <w:bookmarkStart w:id="167" w:name="_Toc35849493"/>
                      <w:r>
                        <w:t xml:space="preserve">Abbildung </w:t>
                      </w:r>
                      <w:fldSimple w:instr=" SEQ Abbildung \* ARABIC ">
                        <w:r>
                          <w:rPr>
                            <w:noProof/>
                          </w:rPr>
                          <w:t>32</w:t>
                        </w:r>
                      </w:fldSimple>
                      <w:bookmarkEnd w:id="166"/>
                      <w:r>
                        <w:t xml:space="preserve">: Auswirkung des Befehls </w:t>
                      </w:r>
                      <w:r w:rsidRPr="00D5128A">
                        <w:rPr>
                          <w:i/>
                          <w:iCs/>
                        </w:rPr>
                        <w:t>rebase</w:t>
                      </w:r>
                      <w:bookmarkEnd w:id="167"/>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w:t>
      </w:r>
      <w:r w:rsidR="00441C55" w:rsidRPr="0008618D">
        <w:t>Verfügung,</w:t>
      </w:r>
      <w:r w:rsidR="00D5128A" w:rsidRPr="0008618D">
        <w:t xml:space="preserve">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614053" w:rsidRPr="00614053">
        <w:t>,</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441C55">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441C55">
        <w: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9949B34"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w:t>
      </w:r>
      <w:r w:rsidR="00085F8F">
        <w:t>der Z</w:t>
      </w:r>
      <w:r w:rsidR="007669EC">
        <w:t xml:space="preserve">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435284">
        <w:t>R</w:t>
      </w:r>
      <w:r w:rsidRPr="00435284">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A17F1D">
            <w:rPr>
              <w:noProof/>
              <w:lang w:val="en-US"/>
            </w:rPr>
            <w:t>(6 p. Kap. 4)</w:t>
          </w:r>
          <w:r w:rsidR="00162426">
            <w:fldChar w:fldCharType="end"/>
          </w:r>
        </w:sdtContent>
      </w:sdt>
      <w:r w:rsidR="00162426">
        <w:t>.</w:t>
      </w:r>
      <w:r>
        <w:t xml:space="preserve"> </w:t>
      </w:r>
    </w:p>
    <w:p w14:paraId="7139FE55" w14:textId="4F2C2797" w:rsidR="00D5128A" w:rsidRDefault="00695093" w:rsidP="00D5128A">
      <w:r>
        <w:rPr>
          <w:noProof/>
        </w:rPr>
        <mc:AlternateContent>
          <mc:Choice Requires="wps">
            <w:drawing>
              <wp:anchor distT="0" distB="0" distL="114300" distR="114300" simplePos="0" relativeHeight="251611136" behindDoc="0" locked="0" layoutInCell="1" allowOverlap="1" wp14:anchorId="3C017579" wp14:editId="44A7345C">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614053" w:rsidRPr="00960884" w:rsidRDefault="00614053" w:rsidP="00137704">
                            <w:pPr>
                              <w:pStyle w:val="Beschriftung"/>
                              <w:rPr>
                                <w:noProof/>
                              </w:rPr>
                            </w:pPr>
                            <w:bookmarkStart w:id="168" w:name="_Toc35849494"/>
                            <w:r>
                              <w:t xml:space="preserve">Abbildung </w:t>
                            </w:r>
                            <w:fldSimple w:instr=" SEQ Abbildung \* ARABIC ">
                              <w:r>
                                <w:rPr>
                                  <w:noProof/>
                                </w:rPr>
                                <w:t>33</w:t>
                              </w:r>
                            </w:fldSimple>
                            <w:r>
                              <w:t>: Konfliktbehaftete Durchführung des Kommandos rebase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614053" w:rsidRPr="00960884" w:rsidRDefault="00614053" w:rsidP="00137704">
                      <w:pPr>
                        <w:pStyle w:val="Beschriftung"/>
                        <w:rPr>
                          <w:noProof/>
                        </w:rPr>
                      </w:pPr>
                      <w:bookmarkStart w:id="169" w:name="_Toc35849494"/>
                      <w:r>
                        <w:t xml:space="preserve">Abbildung </w:t>
                      </w:r>
                      <w:fldSimple w:instr=" SEQ Abbildung \* ARABIC ">
                        <w:r>
                          <w:rPr>
                            <w:noProof/>
                          </w:rPr>
                          <w:t>33</w:t>
                        </w:r>
                      </w:fldSimple>
                      <w:r>
                        <w:t>: Konfliktbehaftete Durchführung des Kommandos rebase</w:t>
                      </w:r>
                      <w:bookmarkEnd w:id="169"/>
                    </w:p>
                  </w:txbxContent>
                </v:textbox>
                <w10:wrap type="topAndBottom"/>
              </v:shape>
            </w:pict>
          </mc:Fallback>
        </mc:AlternateContent>
      </w:r>
      <w:r>
        <w:rPr>
          <w:noProof/>
        </w:rPr>
        <w:drawing>
          <wp:anchor distT="0" distB="0" distL="114300" distR="114300" simplePos="0" relativeHeight="251656192" behindDoc="0" locked="0" layoutInCell="1" allowOverlap="1" wp14:anchorId="06EA35AD" wp14:editId="5D907F9E">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70" w:name="_Ref32946162"/>
      <w:bookmarkStart w:id="171" w:name="_Ref32946179"/>
      <w:bookmarkStart w:id="172" w:name="_Toc36379930"/>
      <w:r>
        <w:t>Behebung von Konflikten</w:t>
      </w:r>
      <w:bookmarkEnd w:id="170"/>
      <w:bookmarkEnd w:id="171"/>
      <w:bookmarkEnd w:id="172"/>
    </w:p>
    <w:p w14:paraId="7811A4D1" w14:textId="1AC7148E" w:rsidR="00137704" w:rsidRDefault="00137704" w:rsidP="00137704">
      <w:r>
        <w:t>Konflikte entstehen unter Umständen bei</w:t>
      </w:r>
      <w:r w:rsidR="00364AF2">
        <w:t xml:space="preserve"> Zusammenführungen, zum Beispiel dem</w:t>
      </w:r>
      <w:r>
        <w:t xml:space="preserve">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w:t>
      </w:r>
      <w:r w:rsidR="00E430F3">
        <w:t>Tritt dieser Fall ein,</w:t>
      </w:r>
      <w:r>
        <w:t xml:space="preserve"> wird </w:t>
      </w:r>
      <w:r w:rsidR="00E430F3">
        <w:t>die Zusammenführung</w:t>
      </w:r>
      <w:r>
        <w:rPr>
          <w:i/>
          <w:iCs/>
        </w:rPr>
        <w:t xml:space="preserv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2E35F8">
        <w:t>n</w:t>
      </w:r>
      <w:r w:rsidR="003D7344">
        <w:t xml:space="preserve"> diese </w:t>
      </w:r>
      <w:r>
        <w:t>mit "</w:t>
      </w:r>
      <w:r w:rsidRPr="00CB2E1E">
        <w:t>&lt;&lt;&lt;&lt;&lt;&lt;&lt; HEAD</w:t>
      </w:r>
      <w:r>
        <w:t>". Die Version des Quell</w:t>
      </w:r>
      <w:r w:rsidR="007A4C0B">
        <w:t>zweigs</w:t>
      </w:r>
      <w:r>
        <w:t xml:space="preserve">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EndPr/>
        <w:sdtContent>
          <w:r w:rsidR="00C76260">
            <w:fldChar w:fldCharType="begin"/>
          </w:r>
          <w:r w:rsidR="00A17F1D">
            <w:rPr>
              <w:lang w:val="en-US"/>
            </w:rPr>
            <w:instrText xml:space="preserve">CITATION Git19 \l 1033 </w:instrText>
          </w:r>
          <w:r w:rsidR="00C76260">
            <w:fldChar w:fldCharType="separate"/>
          </w:r>
          <w:r w:rsidR="00A17F1D">
            <w:rPr>
              <w:noProof/>
              <w:lang w:val="en-US"/>
            </w:rPr>
            <w:t>(15)</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73" w:name="_Toc36379931"/>
      <w:r>
        <w:lastRenderedPageBreak/>
        <w:t>Git mergetool</w:t>
      </w:r>
      <w:bookmarkEnd w:id="173"/>
    </w:p>
    <w:p w14:paraId="450AE521" w14:textId="3C537C53" w:rsidR="00137704" w:rsidRPr="00A96C62" w:rsidRDefault="00137704" w:rsidP="00137704">
      <w:r>
        <w:t>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w:t>
      </w:r>
      <w:r w:rsidR="002B7A36">
        <w:t>en</w:t>
      </w:r>
      <w:r>
        <w:t xml:space="preserve">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00471273">
        <w:rPr>
          <w:i/>
          <w:iCs/>
        </w:rPr>
        <w:t>merge</w:t>
      </w:r>
      <w:r w:rsidRPr="00624C3A">
        <w:rPr>
          <w:i/>
          <w:iCs/>
        </w:rPr>
        <w:t>-marker</w:t>
      </w:r>
      <w:r>
        <w:t xml:space="preserve">, welche den Konflikt </w:t>
      </w:r>
      <w:r w:rsidR="00F47D1A">
        <w:t>eingrenzen</w:t>
      </w:r>
      <w:r>
        <w:t xml:space="preserve">.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694080" behindDoc="0" locked="0" layoutInCell="1" allowOverlap="1" wp14:anchorId="188F402D" wp14:editId="0B7CB435">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614053" w:rsidRPr="00EC4F73" w:rsidRDefault="00614053" w:rsidP="00137704">
                            <w:pPr>
                              <w:pStyle w:val="Beschriftung"/>
                              <w:rPr>
                                <w:noProof/>
                              </w:rPr>
                            </w:pPr>
                            <w:bookmarkStart w:id="174" w:name="_Ref32946027"/>
                            <w:bookmarkStart w:id="175" w:name="_Toc35849495"/>
                            <w:r>
                              <w:t xml:space="preserve">Abbildung </w:t>
                            </w:r>
                            <w:fldSimple w:instr=" SEQ Abbildung \* ARABIC ">
                              <w:r>
                                <w:rPr>
                                  <w:noProof/>
                                </w:rPr>
                                <w:t>34</w:t>
                              </w:r>
                            </w:fldSimple>
                            <w:bookmarkEnd w:id="174"/>
                            <w:r>
                              <w:t>: Ausführung des Git hinterlegten merge tool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614053" w:rsidRPr="00EC4F73" w:rsidRDefault="00614053" w:rsidP="00137704">
                      <w:pPr>
                        <w:pStyle w:val="Beschriftung"/>
                        <w:rPr>
                          <w:noProof/>
                        </w:rPr>
                      </w:pPr>
                      <w:bookmarkStart w:id="176" w:name="_Ref32946027"/>
                      <w:bookmarkStart w:id="177" w:name="_Toc35849495"/>
                      <w:r>
                        <w:t xml:space="preserve">Abbildung </w:t>
                      </w:r>
                      <w:fldSimple w:instr=" SEQ Abbildung \* ARABIC ">
                        <w:r>
                          <w:rPr>
                            <w:noProof/>
                          </w:rPr>
                          <w:t>34</w:t>
                        </w:r>
                      </w:fldSimple>
                      <w:bookmarkEnd w:id="176"/>
                      <w:r>
                        <w:t>: Ausführung des Git hinterlegten merge tool</w:t>
                      </w:r>
                      <w:bookmarkEnd w:id="177"/>
                    </w:p>
                  </w:txbxContent>
                </v:textbox>
                <w10:wrap type="topAndBottom"/>
              </v:shape>
            </w:pict>
          </mc:Fallback>
        </mc:AlternateContent>
      </w:r>
      <w:r>
        <w:rPr>
          <w:noProof/>
        </w:rPr>
        <w:drawing>
          <wp:anchor distT="0" distB="0" distL="114300" distR="114300" simplePos="0" relativeHeight="251650048" behindDoc="0" locked="0" layoutInCell="1" allowOverlap="1" wp14:anchorId="21C6BA47" wp14:editId="4A1A06A2">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16AC4F6B" w:rsidR="00137704" w:rsidRDefault="009140F0" w:rsidP="00137704">
      <w:r>
        <w:rPr>
          <w:noProof/>
        </w:rPr>
        <w:lastRenderedPageBreak/>
        <mc:AlternateContent>
          <mc:Choice Requires="wpg">
            <w:drawing>
              <wp:anchor distT="0" distB="0" distL="114300" distR="114300" simplePos="0" relativeHeight="251652096" behindDoc="0" locked="0" layoutInCell="1" allowOverlap="1" wp14:anchorId="7050A944" wp14:editId="637D433A">
                <wp:simplePos x="0" y="0"/>
                <wp:positionH relativeFrom="column">
                  <wp:posOffset>-15240</wp:posOffset>
                </wp:positionH>
                <wp:positionV relativeFrom="paragraph">
                  <wp:posOffset>747395</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2626E1D2" id="Gruppieren 138" o:spid="_x0000_s1026" style="position:absolute;margin-left:-1.2pt;margin-top:58.85pt;width:425.25pt;height:241.5pt;z-index:25165209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5"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6" o:title=""/>
                </v:shape>
                <w10:wrap type="topAndBottom"/>
              </v:group>
            </w:pict>
          </mc:Fallback>
        </mc:AlternateContent>
      </w:r>
      <w:r w:rsidR="00771DA3">
        <w:rPr>
          <w:noProof/>
        </w:rPr>
        <mc:AlternateContent>
          <mc:Choice Requires="wps">
            <w:drawing>
              <wp:anchor distT="0" distB="0" distL="114300" distR="114300" simplePos="0" relativeHeight="251781120" behindDoc="0" locked="0" layoutInCell="1" allowOverlap="1" wp14:anchorId="412AE949" wp14:editId="5788E1C2">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614053" w:rsidRPr="00C93C66" w:rsidRDefault="00614053" w:rsidP="00205B16">
                            <w:pPr>
                              <w:pStyle w:val="Beschriftung"/>
                              <w:rPr>
                                <w:noProof/>
                              </w:rPr>
                            </w:pPr>
                            <w:bookmarkStart w:id="178" w:name="_Ref34114409"/>
                            <w:bookmarkStart w:id="179" w:name="_Toc35849496"/>
                            <w:r>
                              <w:t xml:space="preserve">Abbildung </w:t>
                            </w:r>
                            <w:fldSimple w:instr=" SEQ Abbildung \* ARABIC ">
                              <w:r>
                                <w:rPr>
                                  <w:noProof/>
                                </w:rPr>
                                <w:t>35</w:t>
                              </w:r>
                            </w:fldSimple>
                            <w:bookmarkEnd w:id="178"/>
                            <w:r>
                              <w:t xml:space="preserve">: </w:t>
                            </w:r>
                            <w:r w:rsidRPr="00E24460">
                              <w:t>Gelöster Konflikt durch das Programm meld</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614053" w:rsidRPr="00C93C66" w:rsidRDefault="00614053" w:rsidP="00205B16">
                      <w:pPr>
                        <w:pStyle w:val="Beschriftung"/>
                        <w:rPr>
                          <w:noProof/>
                        </w:rPr>
                      </w:pPr>
                      <w:bookmarkStart w:id="180" w:name="_Ref34114409"/>
                      <w:bookmarkStart w:id="181" w:name="_Toc35849496"/>
                      <w:r>
                        <w:t xml:space="preserve">Abbildung </w:t>
                      </w:r>
                      <w:fldSimple w:instr=" SEQ Abbildung \* ARABIC ">
                        <w:r>
                          <w:rPr>
                            <w:noProof/>
                          </w:rPr>
                          <w:t>35</w:t>
                        </w:r>
                      </w:fldSimple>
                      <w:bookmarkEnd w:id="180"/>
                      <w:r>
                        <w:t xml:space="preserve">: </w:t>
                      </w:r>
                      <w:r w:rsidRPr="00E24460">
                        <w:t>Gelöster Konflikt durch das Programm meld</w:t>
                      </w:r>
                      <w:bookmarkEnd w:id="181"/>
                    </w:p>
                  </w:txbxContent>
                </v:textbox>
                <w10:wrap type="topAndBottom"/>
              </v:shape>
            </w:pict>
          </mc:Fallback>
        </mc:AlternateContent>
      </w:r>
      <w:r w:rsidR="00205B16">
        <w:rPr>
          <w:noProof/>
        </w:rPr>
        <mc:AlternateContent>
          <mc:Choice Requires="wps">
            <w:drawing>
              <wp:anchor distT="0" distB="0" distL="114300" distR="114300" simplePos="0" relativeHeight="251714560" behindDoc="0" locked="0" layoutInCell="1" allowOverlap="1" wp14:anchorId="2967A287" wp14:editId="3949B993">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614053" w:rsidRPr="00F76C03" w:rsidRDefault="00614053"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614053" w:rsidRPr="00F76C03" w:rsidRDefault="00614053"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Dabei steht links die Version </w:t>
      </w:r>
      <w:r w:rsidR="00797E7A">
        <w:t xml:space="preserve">des </w:t>
      </w:r>
      <w:r w:rsidR="00137704">
        <w:t>Zweig</w:t>
      </w:r>
      <w:r w:rsidR="00797E7A">
        <w:t>s</w:t>
      </w:r>
      <w:r w:rsidR="00137704">
        <w:t xml:space="preserve">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14:paraId="760B0D97" w14:textId="7BD538FC" w:rsidR="009140F0" w:rsidRDefault="00975144" w:rsidP="00137704">
      <w:r>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xml:space="preserve">. </w:t>
      </w:r>
      <w:r w:rsidR="00797E7A">
        <w:t>Der untere Teil der Abbildung zeigt die behobene Datei an.</w:t>
      </w:r>
    </w:p>
    <w:p w14:paraId="4D4DDA2F" w14:textId="5E39FBFF" w:rsidR="009140F0" w:rsidRDefault="009140F0"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w:t>
      </w:r>
      <w:r w:rsidR="00614053">
        <w:t>,</w:t>
      </w:r>
      <w:r>
        <w:t xml:space="preserve"> um im Notfall auf diese zurückgreifen zu können. Diese Dateien beinhalten beide Versionen, getrennt durch die zuvor eingeführten Konfliktmarker, beschrieben in Kapitel </w:t>
      </w:r>
      <w:r>
        <w:fldChar w:fldCharType="begin"/>
      </w:r>
      <w:r>
        <w:instrText xml:space="preserve"> REF _Ref32946179 \r \h </w:instrText>
      </w:r>
      <w:r>
        <w:fldChar w:fldCharType="separate"/>
      </w:r>
      <w:r>
        <w:t>4.6.4</w:t>
      </w:r>
      <w:r>
        <w:fldChar w:fldCharType="end"/>
      </w:r>
      <w:r>
        <w:t xml:space="preserve">. Die Projektarchiv Historie nach der Durchführung des Konflikts wird in </w:t>
      </w:r>
      <w:r>
        <w:fldChar w:fldCharType="begin"/>
      </w:r>
      <w:r>
        <w:instrText xml:space="preserve"> REF _Ref32946273 \h </w:instrText>
      </w:r>
      <w:r>
        <w:fldChar w:fldCharType="separate"/>
      </w:r>
      <w:r>
        <w:t xml:space="preserve">Abbildung </w:t>
      </w:r>
      <w:r>
        <w:rPr>
          <w:noProof/>
        </w:rPr>
        <w:t>36</w:t>
      </w:r>
      <w:r>
        <w:fldChar w:fldCharType="end"/>
      </w:r>
      <w:r>
        <w:t xml:space="preserve"> 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025CE3E8" w:rsidR="004C2610" w:rsidRDefault="009140F0" w:rsidP="003A5C10">
      <w:r>
        <w:rPr>
          <w:noProof/>
        </w:rPr>
        <w:lastRenderedPageBreak/>
        <mc:AlternateContent>
          <mc:Choice Requires="wps">
            <w:drawing>
              <wp:anchor distT="0" distB="0" distL="114300" distR="114300" simplePos="0" relativeHeight="251586560" behindDoc="0" locked="0" layoutInCell="1" allowOverlap="1" wp14:anchorId="652D980A" wp14:editId="5C611E08">
                <wp:simplePos x="0" y="0"/>
                <wp:positionH relativeFrom="column">
                  <wp:posOffset>-3175</wp:posOffset>
                </wp:positionH>
                <wp:positionV relativeFrom="paragraph">
                  <wp:posOffset>1924050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614053" w:rsidRPr="003F7697" w:rsidRDefault="00614053" w:rsidP="00203710">
                            <w:pPr>
                              <w:pStyle w:val="Beschriftung"/>
                              <w:rPr>
                                <w:noProof/>
                              </w:rPr>
                            </w:pPr>
                            <w:bookmarkStart w:id="182" w:name="_Ref32946273"/>
                            <w:bookmarkStart w:id="183" w:name="_Toc35849497"/>
                            <w:r>
                              <w:t xml:space="preserve">Abbildung </w:t>
                            </w:r>
                            <w:fldSimple w:instr=" SEQ Abbildung \* ARABIC ">
                              <w:r>
                                <w:rPr>
                                  <w:noProof/>
                                </w:rPr>
                                <w:t>36</w:t>
                              </w:r>
                            </w:fldSimple>
                            <w:bookmarkEnd w:id="182"/>
                            <w:r>
                              <w:t xml:space="preserve">: Weiterführung des Befehls </w:t>
                            </w:r>
                            <w:r w:rsidRPr="00203710">
                              <w:rPr>
                                <w:i/>
                                <w:iCs/>
                              </w:rPr>
                              <w:t>rebase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151.5pt;width:303.55pt;height:31.5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" stroked="f">
                <v:textbox inset="0,0,0,0">
                  <w:txbxContent>
                    <w:p w14:paraId="7B19FDD3" w14:textId="1FB46555" w:rsidR="00614053" w:rsidRPr="003F7697" w:rsidRDefault="00614053" w:rsidP="00203710">
                      <w:pPr>
                        <w:pStyle w:val="Beschriftung"/>
                        <w:rPr>
                          <w:noProof/>
                        </w:rPr>
                      </w:pPr>
                      <w:bookmarkStart w:id="184" w:name="_Ref32946273"/>
                      <w:bookmarkStart w:id="185" w:name="_Toc35849497"/>
                      <w:r>
                        <w:t xml:space="preserve">Abbildung </w:t>
                      </w:r>
                      <w:fldSimple w:instr=" SEQ Abbildung \* ARABIC ">
                        <w:r>
                          <w:rPr>
                            <w:noProof/>
                          </w:rPr>
                          <w:t>36</w:t>
                        </w:r>
                      </w:fldSimple>
                      <w:bookmarkEnd w:id="184"/>
                      <w:r>
                        <w:t xml:space="preserve">: Weiterführung des Befehls </w:t>
                      </w:r>
                      <w:r w:rsidRPr="00203710">
                        <w:rPr>
                          <w:i/>
                          <w:iCs/>
                        </w:rPr>
                        <w:t>rebase</w:t>
                      </w:r>
                      <w:bookmarkEnd w:id="185"/>
                    </w:p>
                  </w:txbxContent>
                </v:textbox>
                <w10:wrap type="topAndBottom"/>
              </v:shape>
            </w:pict>
          </mc:Fallback>
        </mc:AlternateContent>
      </w:r>
      <w:r>
        <w:rPr>
          <w:noProof/>
        </w:rPr>
        <w:drawing>
          <wp:anchor distT="0" distB="0" distL="114300" distR="114300" simplePos="0" relativeHeight="251687936" behindDoc="0" locked="0" layoutInCell="1" allowOverlap="1" wp14:anchorId="16ABB14C" wp14:editId="14CA0CC0">
            <wp:simplePos x="0" y="0"/>
            <wp:positionH relativeFrom="column">
              <wp:posOffset>584835</wp:posOffset>
            </wp:positionH>
            <wp:positionV relativeFrom="paragraph">
              <wp:posOffset>-5080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14:sizeRelH relativeFrom="margin">
              <wp14:pctWidth>0</wp14:pctWidth>
            </wp14:sizeRelH>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w:t>
      </w:r>
      <w:r>
        <w:rPr>
          <w:i/>
          <w:iCs/>
        </w:rPr>
        <w:t>r</w:t>
      </w:r>
      <w:r w:rsidR="00137704" w:rsidRPr="009140F0">
        <w:rPr>
          <w:i/>
          <w:iCs/>
        </w:rPr>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31300076" w:rsidR="003A5C10" w:rsidRPr="003A5C10" w:rsidRDefault="009140F0" w:rsidP="003A5C10">
      <w:pPr>
        <w:spacing w:before="0" w:line="240" w:lineRule="auto"/>
        <w:jc w:val="left"/>
      </w:pPr>
      <w:r>
        <w:rPr>
          <w:noProof/>
        </w:rPr>
        <w:drawing>
          <wp:anchor distT="0" distB="0" distL="114300" distR="114300" simplePos="0" relativeHeight="251737088" behindDoc="0" locked="0" layoutInCell="1" allowOverlap="1" wp14:anchorId="63BF25C8" wp14:editId="2657CE2F">
            <wp:simplePos x="0" y="0"/>
            <wp:positionH relativeFrom="column">
              <wp:posOffset>440055</wp:posOffset>
            </wp:positionH>
            <wp:positionV relativeFrom="paragraph">
              <wp:posOffset>351155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2792452E" wp14:editId="118DAFE7">
                <wp:simplePos x="0" y="0"/>
                <wp:positionH relativeFrom="column">
                  <wp:posOffset>-3175</wp:posOffset>
                </wp:positionH>
                <wp:positionV relativeFrom="paragraph">
                  <wp:posOffset>1205865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614053" w:rsidRPr="00300AA5" w:rsidRDefault="00614053" w:rsidP="008F215B">
                            <w:pPr>
                              <w:pStyle w:val="Beschriftung"/>
                              <w:rPr>
                                <w:noProof/>
                              </w:rPr>
                            </w:pPr>
                            <w:bookmarkStart w:id="186" w:name="_Ref32946433"/>
                            <w:bookmarkStart w:id="187" w:name="_Toc35849498"/>
                            <w:r>
                              <w:t xml:space="preserve">Abbildung </w:t>
                            </w:r>
                            <w:fldSimple w:instr=" SEQ Abbildung \* ARABIC ">
                              <w:r>
                                <w:rPr>
                                  <w:noProof/>
                                </w:rPr>
                                <w:t>37</w:t>
                              </w:r>
                            </w:fldSimple>
                            <w:bookmarkEnd w:id="186"/>
                            <w:r>
                              <w:t xml:space="preserve">: Zusammenführung zweier Zweige über das Kommando </w:t>
                            </w:r>
                            <w:r w:rsidRPr="0057550E">
                              <w:rPr>
                                <w:i/>
                                <w:iCs/>
                              </w:rPr>
                              <w:t>rebase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margin-left:-.25pt;margin-top:94.95pt;width:396.75pt;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" stroked="f">
                <v:textbox style="mso-fit-shape-to-text:t" inset="0,0,0,0">
                  <w:txbxContent>
                    <w:p w14:paraId="3486289E" w14:textId="50B65AE0" w:rsidR="00614053" w:rsidRPr="00300AA5" w:rsidRDefault="00614053" w:rsidP="008F215B">
                      <w:pPr>
                        <w:pStyle w:val="Beschriftung"/>
                        <w:rPr>
                          <w:noProof/>
                        </w:rPr>
                      </w:pPr>
                      <w:bookmarkStart w:id="188" w:name="_Ref32946433"/>
                      <w:bookmarkStart w:id="189" w:name="_Toc35849498"/>
                      <w:r>
                        <w:t xml:space="preserve">Abbildung </w:t>
                      </w:r>
                      <w:fldSimple w:instr=" SEQ Abbildung \* ARABIC ">
                        <w:r>
                          <w:rPr>
                            <w:noProof/>
                          </w:rPr>
                          <w:t>37</w:t>
                        </w:r>
                      </w:fldSimple>
                      <w:bookmarkEnd w:id="188"/>
                      <w:r>
                        <w:t xml:space="preserve">: Zusammenführung zweier Zweige über das Kommando </w:t>
                      </w:r>
                      <w:r w:rsidRPr="0057550E">
                        <w:rPr>
                          <w:i/>
                          <w:iCs/>
                        </w:rPr>
                        <w:t>rebase</w:t>
                      </w:r>
                      <w:bookmarkEnd w:id="189"/>
                    </w:p>
                  </w:txbxContent>
                </v:textbox>
                <w10:wrap type="topAndBottom"/>
              </v:shape>
            </w:pict>
          </mc:Fallback>
        </mc:AlternateContent>
      </w:r>
    </w:p>
    <w:p w14:paraId="451B4BFF" w14:textId="5118EEBB" w:rsidR="009140F0" w:rsidRDefault="009140F0">
      <w:pPr>
        <w:spacing w:before="0" w:line="240" w:lineRule="auto"/>
        <w:jc w:val="left"/>
        <w:rPr>
          <w:b/>
          <w:kern w:val="28"/>
          <w:sz w:val="28"/>
        </w:rPr>
      </w:pPr>
      <w:bookmarkStart w:id="190" w:name="_Ref34550112"/>
      <w:r>
        <w:br w:type="page"/>
      </w:r>
    </w:p>
    <w:p w14:paraId="4A15A3CC" w14:textId="13733094" w:rsidR="008F6A83" w:rsidRDefault="008F6A83" w:rsidP="004C2610">
      <w:pPr>
        <w:pStyle w:val="berschrift2"/>
      </w:pPr>
      <w:bookmarkStart w:id="191" w:name="_Toc36379932"/>
      <w:r>
        <w:lastRenderedPageBreak/>
        <w:t>Synchronisierung von Archiven</w:t>
      </w:r>
      <w:bookmarkEnd w:id="190"/>
      <w:bookmarkEnd w:id="191"/>
    </w:p>
    <w:p w14:paraId="3B39B8AE" w14:textId="4FE56DDA" w:rsidR="009C5EA1" w:rsidRDefault="009C5EA1" w:rsidP="009C5EA1">
      <w:r>
        <w:t>Nun wird das Zusammenspiel mit anderen Entwicklern beleuchtet. Bisher wurde das Projektarchiv nur lokal v</w:t>
      </w:r>
      <w:r w:rsidR="009140F0">
        <w:t>erwendet</w:t>
      </w:r>
      <w:r>
        <w:t>.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89984" behindDoc="0" locked="0" layoutInCell="1" allowOverlap="1" wp14:anchorId="5F8FAD30" wp14:editId="62CF6DE9">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693BC046" w:rsidR="00614053" w:rsidRPr="006C2833" w:rsidRDefault="00614053" w:rsidP="009C5EA1">
                            <w:pPr>
                              <w:pStyle w:val="Beschriftung"/>
                              <w:rPr>
                                <w:noProof/>
                              </w:rPr>
                            </w:pPr>
                            <w:bookmarkStart w:id="192" w:name="_Ref33113670"/>
                            <w:bookmarkStart w:id="193" w:name="_Toc35849499"/>
                            <w:r>
                              <w:t xml:space="preserve">Abbildung </w:t>
                            </w:r>
                            <w:fldSimple w:instr=" SEQ Abbildung \* ARABIC ">
                              <w:r>
                                <w:rPr>
                                  <w:noProof/>
                                </w:rPr>
                                <w:t>38</w:t>
                              </w:r>
                            </w:fldSimple>
                            <w:bookmarkEnd w:id="192"/>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693BC046" w:rsidR="00614053" w:rsidRPr="006C2833" w:rsidRDefault="00614053" w:rsidP="009C5EA1">
                      <w:pPr>
                        <w:pStyle w:val="Beschriftung"/>
                        <w:rPr>
                          <w:noProof/>
                        </w:rPr>
                      </w:pPr>
                      <w:bookmarkStart w:id="194" w:name="_Ref33113670"/>
                      <w:bookmarkStart w:id="195" w:name="_Toc35849499"/>
                      <w:r>
                        <w:t xml:space="preserve">Abbildung </w:t>
                      </w:r>
                      <w:fldSimple w:instr=" SEQ Abbildung \* ARABIC ">
                        <w:r>
                          <w:rPr>
                            <w:noProof/>
                          </w:rPr>
                          <w:t>38</w:t>
                        </w:r>
                      </w:fldSimple>
                      <w:bookmarkEnd w:id="194"/>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5"/>
                    </w:p>
                  </w:txbxContent>
                </v:textbox>
                <w10:wrap type="topAndBottom"/>
              </v:shape>
            </w:pict>
          </mc:Fallback>
        </mc:AlternateContent>
      </w:r>
      <w:r>
        <w:rPr>
          <w:noProof/>
        </w:rPr>
        <w:drawing>
          <wp:anchor distT="0" distB="0" distL="114300" distR="114300" simplePos="0" relativeHeight="251683840" behindDoc="0" locked="0" layoutInCell="1" allowOverlap="1" wp14:anchorId="186C8AC3" wp14:editId="4AB8716A">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196" w:name="_Ref34550311"/>
      <w:bookmarkStart w:id="197" w:name="_Toc36379933"/>
      <w:r>
        <w:t>Git remote</w:t>
      </w:r>
      <w:bookmarkEnd w:id="196"/>
      <w:bookmarkEnd w:id="197"/>
    </w:p>
    <w:p w14:paraId="74571D25" w14:textId="4BBF7B4C"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w:t>
      </w:r>
      <w:r w:rsidR="00C20566">
        <w:t>einkommende</w:t>
      </w:r>
      <w:r w:rsidR="00C44071">
        <w:t xml:space="preserve"> </w:t>
      </w:r>
      <w:r>
        <w:t>Synchronisation Kommando</w:t>
      </w:r>
      <w:r w:rsidR="0034112D">
        <w:t>s</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w:t>
      </w:r>
      <w:r w:rsidR="00C44071">
        <w:t>en</w:t>
      </w:r>
      <w:r>
        <w:t xml:space="preserve">. Dies wird zum Beispiel verwendet, um Änderungen von einem Hauptarchiv zu erhalten aber </w:t>
      </w:r>
      <w:r w:rsidR="008D5210">
        <w:t xml:space="preserve">eigene Entwicklungen einem eigenen Referenzarchiv hinzuzufügen. </w:t>
      </w:r>
      <w:r w:rsidR="00331DC5">
        <w:t>Dasselbe</w:t>
      </w:r>
      <w:r w:rsidR="008D5210">
        <w:t xml:space="preserve"> wird zum Beispiel bei sogenannten Forks verwendet.</w:t>
      </w:r>
      <w:r>
        <w:t xml:space="preserve"> Bei größeren Projekten können Untermodule ein eigenes Projektarchiv besitzen</w:t>
      </w:r>
      <w:sdt>
        <w:sdtPr>
          <w:id w:val="766039585"/>
          <w:citation/>
        </w:sdtPr>
        <w:sdtEndPr/>
        <w:sdtContent>
          <w:r w:rsidR="00966E1C">
            <w:fldChar w:fldCharType="begin"/>
          </w:r>
          <w:r w:rsidR="00A17F1D">
            <w:rPr>
              <w:lang w:val="en-US"/>
            </w:rPr>
            <w:instrText xml:space="preserve">CITATION Atl193 \l 1033 </w:instrText>
          </w:r>
          <w:r w:rsidR="00966E1C">
            <w:fldChar w:fldCharType="separate"/>
          </w:r>
          <w:r w:rsidR="00A17F1D">
            <w:rPr>
              <w:noProof/>
              <w:lang w:val="en-US"/>
            </w:rPr>
            <w:t xml:space="preserve"> (16)</w:t>
          </w:r>
          <w:r w:rsidR="00966E1C">
            <w:fldChar w:fldCharType="end"/>
          </w:r>
        </w:sdtContent>
      </w:sdt>
      <w:r w:rsidR="003D0079">
        <w:t>.</w:t>
      </w:r>
    </w:p>
    <w:p w14:paraId="4D061518" w14:textId="45A43CEF" w:rsidR="0057550E" w:rsidRDefault="005F7A16" w:rsidP="0057550E">
      <w:r>
        <w:rPr>
          <w:noProof/>
        </w:rPr>
        <w:lastRenderedPageBreak/>
        <w:drawing>
          <wp:anchor distT="0" distB="0" distL="114300" distR="114300" simplePos="0" relativeHeight="251759616" behindDoc="0" locked="0" layoutInCell="1" allowOverlap="1" wp14:anchorId="1FF8A7EA" wp14:editId="20E3CD52">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641856" behindDoc="0" locked="0" layoutInCell="1" allowOverlap="1" wp14:anchorId="770DD1BE" wp14:editId="5E488626">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614053" w:rsidRPr="00983EBD" w:rsidRDefault="00614053" w:rsidP="0057550E">
                            <w:pPr>
                              <w:pStyle w:val="Beschriftung"/>
                              <w:rPr>
                                <w:noProof/>
                              </w:rPr>
                            </w:pPr>
                            <w:bookmarkStart w:id="198" w:name="_Ref32946541"/>
                            <w:bookmarkStart w:id="199" w:name="_Toc35849500"/>
                            <w:r>
                              <w:t xml:space="preserve">Abbildung </w:t>
                            </w:r>
                            <w:fldSimple w:instr=" SEQ Abbildung \* ARABIC ">
                              <w:r>
                                <w:rPr>
                                  <w:noProof/>
                                </w:rPr>
                                <w:t>39</w:t>
                              </w:r>
                            </w:fldSimple>
                            <w:bookmarkEnd w:id="198"/>
                            <w:r>
                              <w:t>: Hinzufügen eines Referenzarchivs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614053" w:rsidRPr="00983EBD" w:rsidRDefault="00614053" w:rsidP="0057550E">
                      <w:pPr>
                        <w:pStyle w:val="Beschriftung"/>
                        <w:rPr>
                          <w:noProof/>
                        </w:rPr>
                      </w:pPr>
                      <w:bookmarkStart w:id="200" w:name="_Ref32946541"/>
                      <w:bookmarkStart w:id="201" w:name="_Toc35849500"/>
                      <w:r>
                        <w:t xml:space="preserve">Abbildung </w:t>
                      </w:r>
                      <w:fldSimple w:instr=" SEQ Abbildung \* ARABIC ">
                        <w:r>
                          <w:rPr>
                            <w:noProof/>
                          </w:rPr>
                          <w:t>39</w:t>
                        </w:r>
                      </w:fldSimple>
                      <w:bookmarkEnd w:id="200"/>
                      <w:r>
                        <w:t>: Hinzufügen eines Referenzarchivs</w:t>
                      </w:r>
                      <w:bookmarkEnd w:id="201"/>
                    </w:p>
                  </w:txbxContent>
                </v:textbox>
                <w10:wrap type="topAndBottom"/>
              </v:shape>
            </w:pict>
          </mc:Fallback>
        </mc:AlternateContent>
      </w:r>
      <w:r w:rsidR="0057550E">
        <w:t>Im voranschreitenden Beispielprojekt wird ein neues</w:t>
      </w:r>
      <w:r w:rsidR="005E51DC">
        <w:t>,</w:t>
      </w:r>
      <w:r w:rsidR="0057550E">
        <w:t xml:space="preserve">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2" w:name="_Toc36379934"/>
      <w:r>
        <w:t>Git push</w:t>
      </w:r>
      <w:bookmarkEnd w:id="202"/>
    </w:p>
    <w:p w14:paraId="597BD5EE" w14:textId="6815EF3A"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xml:space="preserve">, beziehungsweise </w:t>
      </w:r>
      <w:r w:rsidR="005C0F82">
        <w:t xml:space="preserve">auf </w:t>
      </w:r>
      <w:r>
        <w:t>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w:t>
      </w:r>
      <w:r w:rsidR="00192D8D">
        <w:t xml:space="preserve">der Anhang </w:t>
      </w:r>
      <w:r w:rsidR="00192D8D" w:rsidRPr="00192D8D">
        <w:rPr>
          <w:b/>
          <w:bCs/>
          <w:i/>
          <w:iCs/>
        </w:rPr>
        <w:t>-f</w:t>
      </w:r>
      <w:r w:rsidRPr="00192D8D">
        <w:rPr>
          <w:b/>
          <w:bCs/>
          <w:i/>
          <w:iCs/>
        </w:rPr>
        <w:t xml:space="preserve"> </w:t>
      </w:r>
      <w:r>
        <w:t xml:space="preserve">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64384" behindDoc="0" locked="0" layoutInCell="1" allowOverlap="1" wp14:anchorId="3C8D78E4" wp14:editId="1F4F44F6">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614053" w:rsidRPr="00EE7266" w:rsidRDefault="00614053" w:rsidP="00966E1C">
                            <w:pPr>
                              <w:pStyle w:val="Beschriftung"/>
                              <w:rPr>
                                <w:noProof/>
                              </w:rPr>
                            </w:pPr>
                            <w:bookmarkStart w:id="203" w:name="_Toc35849501"/>
                            <w:r>
                              <w:t xml:space="preserve">Abbildung </w:t>
                            </w:r>
                            <w:fldSimple w:instr=" SEQ Abbildung \* ARABIC ">
                              <w:r>
                                <w:rPr>
                                  <w:noProof/>
                                </w:rPr>
                                <w:t>40</w:t>
                              </w:r>
                            </w:fldSimple>
                            <w:r>
                              <w:t>: Lokalen Stand als Referenz setzen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614053" w:rsidRPr="00EE7266" w:rsidRDefault="00614053" w:rsidP="00966E1C">
                      <w:pPr>
                        <w:pStyle w:val="Beschriftung"/>
                        <w:rPr>
                          <w:noProof/>
                        </w:rPr>
                      </w:pPr>
                      <w:bookmarkStart w:id="204" w:name="_Toc35849501"/>
                      <w:r>
                        <w:t xml:space="preserve">Abbildung </w:t>
                      </w:r>
                      <w:fldSimple w:instr=" SEQ Abbildung \* ARABIC ">
                        <w:r>
                          <w:rPr>
                            <w:noProof/>
                          </w:rPr>
                          <w:t>40</w:t>
                        </w:r>
                      </w:fldSimple>
                      <w:r>
                        <w:t>: Lokalen Stand als Referenz setzen</w:t>
                      </w:r>
                      <w:bookmarkEnd w:id="204"/>
                    </w:p>
                  </w:txbxContent>
                </v:textbox>
                <w10:wrap type="topAndBottom"/>
              </v:shape>
            </w:pict>
          </mc:Fallback>
        </mc:AlternateContent>
      </w:r>
      <w:r>
        <w:rPr>
          <w:noProof/>
        </w:rPr>
        <w:drawing>
          <wp:anchor distT="0" distB="0" distL="114300" distR="114300" simplePos="0" relativeHeight="251761664" behindDoc="0" locked="0" layoutInCell="1" allowOverlap="1" wp14:anchorId="44265609" wp14:editId="3F154D1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1BF59C1E" w:rsidR="00E27DC9" w:rsidRDefault="00966E1C" w:rsidP="00E27DC9">
      <w:r>
        <w:t>Da das Archiv nun auch für andere Entwickler zur Verfügung steht, finden nun auch unabhängig der lokalen Kopie Änderungen statt und das Projekt</w:t>
      </w:r>
      <w:r w:rsidR="00192D8D">
        <w:t>a</w:t>
      </w:r>
      <w:r>
        <w:t xml:space="preserve">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w:t>
      </w:r>
      <w:r w:rsidR="00446A7A">
        <w:t>nänderung einem Autor zuordnen</w:t>
      </w:r>
      <w:r>
        <w:t xml:space="preserve"> zu </w:t>
      </w:r>
      <w:r w:rsidR="00446A7A">
        <w:t>können</w:t>
      </w:r>
      <w:r>
        <w:t xml:space="preserve">, hilft das Kommando </w:t>
      </w:r>
      <w:r>
        <w:rPr>
          <w:i/>
          <w:iCs/>
        </w:rPr>
        <w:t xml:space="preserve">blame </w:t>
      </w:r>
      <w:r>
        <w:t xml:space="preserve">dabei, den </w:t>
      </w:r>
      <w:r w:rsidR="00A705E3">
        <w:t xml:space="preserve">jeweiligen </w:t>
      </w:r>
      <w:r>
        <w:t>Autor dieser Zeile</w:t>
      </w:r>
      <w:r w:rsidR="00C34D30">
        <w:t>n</w:t>
      </w:r>
      <w:r>
        <w:t xml:space="preserv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05" w:name="_Toc36379935"/>
      <w:r>
        <w:lastRenderedPageBreak/>
        <w:t>Git blame</w:t>
      </w:r>
      <w:bookmarkEnd w:id="205"/>
    </w:p>
    <w:p w14:paraId="6495582C" w14:textId="616C5B63" w:rsidR="00966E1C" w:rsidRDefault="00AE6F50" w:rsidP="00966E1C">
      <w:r>
        <w:rPr>
          <w:noProof/>
        </w:rPr>
        <w:drawing>
          <wp:anchor distT="0" distB="0" distL="114300" distR="114300" simplePos="0" relativeHeight="251763712" behindDoc="0" locked="0" layoutInCell="1" allowOverlap="1" wp14:anchorId="6E279B35" wp14:editId="2F3B15EB">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66432" behindDoc="0" locked="0" layoutInCell="1" allowOverlap="1" wp14:anchorId="3532B998" wp14:editId="08C4927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614053" w:rsidRPr="00A71021" w:rsidRDefault="00614053" w:rsidP="00966E1C">
                            <w:pPr>
                              <w:pStyle w:val="Beschriftung"/>
                            </w:pPr>
                            <w:bookmarkStart w:id="206" w:name="_Ref32946929"/>
                            <w:bookmarkStart w:id="207" w:name="_Toc35849502"/>
                            <w:r>
                              <w:t xml:space="preserve">Abbildung </w:t>
                            </w:r>
                            <w:fldSimple w:instr=" SEQ Abbildung \* ARABIC ">
                              <w:r>
                                <w:rPr>
                                  <w:noProof/>
                                </w:rPr>
                                <w:t>41</w:t>
                              </w:r>
                            </w:fldSimple>
                            <w:bookmarkEnd w:id="206"/>
                            <w:r>
                              <w:t xml:space="preserve">: Ansicht nach Ausführung des Befehls </w:t>
                            </w:r>
                            <w:r w:rsidRPr="00966E1C">
                              <w:rPr>
                                <w:i/>
                                <w:iCs/>
                              </w:rPr>
                              <w:t>blame</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614053" w:rsidRPr="00A71021" w:rsidRDefault="00614053" w:rsidP="00966E1C">
                      <w:pPr>
                        <w:pStyle w:val="Beschriftung"/>
                      </w:pPr>
                      <w:bookmarkStart w:id="208" w:name="_Ref32946929"/>
                      <w:bookmarkStart w:id="209" w:name="_Toc35849502"/>
                      <w:r>
                        <w:t xml:space="preserve">Abbildung </w:t>
                      </w:r>
                      <w:fldSimple w:instr=" SEQ Abbildung \* ARABIC ">
                        <w:r>
                          <w:rPr>
                            <w:noProof/>
                          </w:rPr>
                          <w:t>41</w:t>
                        </w:r>
                      </w:fldSimple>
                      <w:bookmarkEnd w:id="208"/>
                      <w:r>
                        <w:t xml:space="preserve">: Ansicht nach Ausführung des Befehls </w:t>
                      </w:r>
                      <w:r w:rsidRPr="00966E1C">
                        <w:rPr>
                          <w:i/>
                          <w:iCs/>
                        </w:rPr>
                        <w:t>blame</w:t>
                      </w:r>
                      <w:bookmarkEnd w:id="209"/>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r w:rsidR="0091392C">
        <w:t xml:space="preserve"> festgestellt</w:t>
      </w:r>
      <w:sdt>
        <w:sdtPr>
          <w:id w:val="-2023001744"/>
          <w:citation/>
        </w:sdtPr>
        <w:sdtEndPr/>
        <w:sdtContent>
          <w:r w:rsidR="00966E1C">
            <w:fldChar w:fldCharType="begin"/>
          </w:r>
          <w:r w:rsidR="00A17F1D">
            <w:rPr>
              <w:lang w:val="en-US"/>
            </w:rPr>
            <w:instrText xml:space="preserve">CITATION Atl196 \l 1033 </w:instrText>
          </w:r>
          <w:r w:rsidR="00966E1C">
            <w:fldChar w:fldCharType="separate"/>
          </w:r>
          <w:r w:rsidR="00A17F1D">
            <w:rPr>
              <w:noProof/>
              <w:lang w:val="en-US"/>
            </w:rPr>
            <w:t xml:space="preserve"> (17)</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10" w:name="_Toc36379936"/>
      <w:r>
        <w:t>Git fetch</w:t>
      </w:r>
      <w:bookmarkEnd w:id="210"/>
    </w:p>
    <w:p w14:paraId="64BD81BD" w14:textId="18552434"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1" w:name="_Ref34550281"/>
      <w:bookmarkStart w:id="212" w:name="_Toc36379937"/>
      <w:r>
        <w:lastRenderedPageBreak/>
        <w:t>Git pull</w:t>
      </w:r>
      <w:bookmarkEnd w:id="211"/>
      <w:bookmarkEnd w:id="212"/>
    </w:p>
    <w:p w14:paraId="60494946" w14:textId="2B3BA559"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003E2426">
        <w:t>,</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eine frische Arbeitskopie </w:t>
      </w:r>
      <w:r w:rsidR="003E2426">
        <w:t>existiert</w:t>
      </w:r>
      <w:r w:rsidRPr="00524841">
        <w:t xml:space="preserve">, beziehungsweise, alle Änderungen </w:t>
      </w:r>
      <w:r>
        <w:t>zuvor einem Commit hinzugefügt</w:t>
      </w:r>
      <w:r w:rsidRPr="00524841">
        <w:t xml:space="preserve"> </w:t>
      </w:r>
      <w:r w:rsidR="003E2426">
        <w:t>wurden</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synchronisiert werden. Dies ist der Zusammenführung vorzuziehen, da mit dieser Variante keine zusätzlichen Commits benötigt werden, sobald sich der Referenzzweig ändert</w:t>
      </w:r>
      <w:r w:rsidR="006F4F21">
        <w:t>. Allerdings ändern sich die Metadaten der lokalen Commits, was nicht weiter schlimm sein sollte</w:t>
      </w:r>
      <w:r w:rsidR="005C4BB4">
        <w:t>, da diese nur lokal vorhanden sind</w:t>
      </w:r>
      <w:r w:rsidR="006F4F21">
        <w:t xml:space="preserve"> </w:t>
      </w:r>
      <w:sdt>
        <w:sdtPr>
          <w:id w:val="19291577"/>
          <w:citation/>
        </w:sdtPr>
        <w:sdtEndPr/>
        <w:sdtContent>
          <w:r>
            <w:fldChar w:fldCharType="begin"/>
          </w:r>
          <w:r w:rsidR="00A17F1D">
            <w:rPr>
              <w:lang w:val="en-US"/>
            </w:rPr>
            <w:instrText xml:space="preserve">CITATION Atl20 \l 1033 </w:instrText>
          </w:r>
          <w:r>
            <w:fldChar w:fldCharType="separate"/>
          </w:r>
          <w:r w:rsidR="00A17F1D">
            <w:rPr>
              <w:noProof/>
              <w:lang w:val="en-US"/>
            </w:rPr>
            <w:t>(18)</w:t>
          </w:r>
          <w:r>
            <w:fldChar w:fldCharType="end"/>
          </w:r>
        </w:sdtContent>
      </w:sdt>
      <w:r>
        <w:t>.</w:t>
      </w:r>
    </w:p>
    <w:p w14:paraId="768CFC2F" w14:textId="5CE3F502" w:rsidR="006B168D" w:rsidRDefault="006B168D" w:rsidP="006B168D">
      <w:r>
        <w:rPr>
          <w:noProof/>
        </w:rPr>
        <mc:AlternateContent>
          <mc:Choice Requires="wps">
            <w:drawing>
              <wp:anchor distT="0" distB="0" distL="114300" distR="114300" simplePos="0" relativeHeight="251669504" behindDoc="0" locked="0" layoutInCell="1" allowOverlap="1" wp14:anchorId="569F6D10" wp14:editId="7832CA1F">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614053" w:rsidRPr="005C7D97" w:rsidRDefault="00614053" w:rsidP="006B168D">
                            <w:pPr>
                              <w:pStyle w:val="Beschriftung"/>
                              <w:rPr>
                                <w:noProof/>
                              </w:rPr>
                            </w:pPr>
                            <w:bookmarkStart w:id="213" w:name="_Ref32947071"/>
                            <w:bookmarkStart w:id="214" w:name="_Toc35849503"/>
                            <w:r>
                              <w:t xml:space="preserve">Abbildung </w:t>
                            </w:r>
                            <w:fldSimple w:instr=" SEQ Abbildung \* ARABIC ">
                              <w:r>
                                <w:rPr>
                                  <w:noProof/>
                                </w:rPr>
                                <w:t>42</w:t>
                              </w:r>
                            </w:fldSimple>
                            <w:bookmarkEnd w:id="213"/>
                            <w:r>
                              <w:t>: Synchronisierung mit dem Referenzarchiv (</w:t>
                            </w:r>
                            <w:r w:rsidRPr="006B168D">
                              <w:rPr>
                                <w:i/>
                                <w:iCs/>
                              </w:rPr>
                              <w:t>fetch</w:t>
                            </w:r>
                            <w:r>
                              <w: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614053" w:rsidRPr="005C7D97" w:rsidRDefault="00614053" w:rsidP="006B168D">
                      <w:pPr>
                        <w:pStyle w:val="Beschriftung"/>
                        <w:rPr>
                          <w:noProof/>
                        </w:rPr>
                      </w:pPr>
                      <w:bookmarkStart w:id="215" w:name="_Ref32947071"/>
                      <w:bookmarkStart w:id="216" w:name="_Toc35849503"/>
                      <w:r>
                        <w:t xml:space="preserve">Abbildung </w:t>
                      </w:r>
                      <w:fldSimple w:instr=" SEQ Abbildung \* ARABIC ">
                        <w:r>
                          <w:rPr>
                            <w:noProof/>
                          </w:rPr>
                          <w:t>42</w:t>
                        </w:r>
                      </w:fldSimple>
                      <w:bookmarkEnd w:id="215"/>
                      <w:r>
                        <w:t>: Synchronisierung mit dem Referenzarchiv (</w:t>
                      </w:r>
                      <w:r w:rsidRPr="006B168D">
                        <w:rPr>
                          <w:i/>
                          <w:iCs/>
                        </w:rPr>
                        <w:t>fetch</w:t>
                      </w:r>
                      <w:r>
                        <w:t>)</w:t>
                      </w:r>
                      <w:bookmarkEnd w:id="216"/>
                    </w:p>
                  </w:txbxContent>
                </v:textbox>
                <w10:wrap type="topAndBottom"/>
              </v:shape>
            </w:pict>
          </mc:Fallback>
        </mc:AlternateContent>
      </w:r>
      <w:r>
        <w:rPr>
          <w:noProof/>
        </w:rPr>
        <w:drawing>
          <wp:anchor distT="0" distB="0" distL="114300" distR="114300" simplePos="0" relativeHeight="251716608" behindDoc="0" locked="0" layoutInCell="1" allowOverlap="1" wp14:anchorId="3F52D1F3" wp14:editId="4F80F5A1">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2">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w:t>
      </w:r>
      <w:r w:rsidR="00631CC3">
        <w:t>nun auch lokal gesichtet werden</w:t>
      </w:r>
      <w:r>
        <w:t xml:space="preserve">.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03D3DBAB" w14:textId="77777777" w:rsidR="009D69BB" w:rsidRDefault="006B168D" w:rsidP="009D69BB">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 xml:space="preserve">verwendet. </w:t>
      </w:r>
    </w:p>
    <w:p w14:paraId="52C2791D" w14:textId="77777777" w:rsidR="009D69BB" w:rsidRDefault="009D69BB" w:rsidP="009D69BB"/>
    <w:p w14:paraId="78DFE753" w14:textId="65A410C1" w:rsidR="006B168D" w:rsidRDefault="006B168D" w:rsidP="006B168D">
      <w:r>
        <w:lastRenderedPageBreak/>
        <w:t>Mit dem Kommando:</w:t>
      </w:r>
      <w:r w:rsidR="009D69BB">
        <w:t xml:space="preserve"> </w:t>
      </w:r>
      <w:r>
        <w:rPr>
          <w:b/>
          <w:bCs/>
          <w:i/>
          <w:iCs/>
        </w:rPr>
        <w:t>git fetch . try:master</w:t>
      </w:r>
      <w:r w:rsidR="00197F25">
        <w:rPr>
          <w:noProof/>
        </w:rPr>
        <mc:AlternateContent>
          <mc:Choice Requires="wps">
            <w:drawing>
              <wp:anchor distT="0" distB="0" distL="114300" distR="114300" simplePos="0" relativeHeight="251685888" behindDoc="0" locked="0" layoutInCell="1" allowOverlap="1" wp14:anchorId="15E98E84" wp14:editId="215C10C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614053" w:rsidRPr="001016ED" w:rsidRDefault="00614053" w:rsidP="00197F25">
                            <w:pPr>
                              <w:pStyle w:val="Beschriftung"/>
                              <w:rPr>
                                <w:noProof/>
                              </w:rPr>
                            </w:pPr>
                            <w:bookmarkStart w:id="217"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614053" w:rsidRPr="001016ED" w:rsidRDefault="00614053" w:rsidP="00197F25">
                      <w:pPr>
                        <w:pStyle w:val="Beschriftung"/>
                        <w:rPr>
                          <w:noProof/>
                        </w:rPr>
                      </w:pPr>
                      <w:bookmarkStart w:id="218"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18"/>
                    </w:p>
                  </w:txbxContent>
                </v:textbox>
                <w10:wrap type="topAndBottom"/>
              </v:shape>
            </w:pict>
          </mc:Fallback>
        </mc:AlternateContent>
      </w:r>
      <w:r w:rsidR="00197F25">
        <w:rPr>
          <w:noProof/>
        </w:rPr>
        <w:drawing>
          <wp:anchor distT="0" distB="0" distL="114300" distR="114300" simplePos="0" relativeHeight="251718656" behindDoc="0" locked="0" layoutInCell="1" allowOverlap="1" wp14:anchorId="5CBB969F" wp14:editId="63FBB233">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3">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BB">
        <w:t xml:space="preserve"> </w:t>
      </w:r>
      <w:r>
        <w:t xml:space="preserve">werden alle Commits von </w:t>
      </w:r>
      <w:r w:rsidRPr="006F22AA">
        <w:rPr>
          <w:i/>
          <w:iCs/>
        </w:rPr>
        <w:t>try</w:t>
      </w:r>
      <w:r>
        <w:t xml:space="preserve">, welche nicht auf </w:t>
      </w:r>
      <w:r w:rsidRPr="006F22AA">
        <w:rPr>
          <w:i/>
          <w:iCs/>
        </w:rPr>
        <w:t>master</w:t>
      </w:r>
      <w:r>
        <w:t xml:space="preserve"> sind, </w:t>
      </w:r>
      <w:r>
        <w:rPr>
          <w:i/>
          <w:iCs/>
        </w:rPr>
        <w:t xml:space="preserve">master </w:t>
      </w:r>
      <w:r>
        <w:t xml:space="preserve">hinzugefügt. Der Punkt steht hierbei für das lokale Archiv, beziehungsweise woher er die Änderungen bezieht. Dies funktioniert, da der Entwickler den Zweig </w:t>
      </w:r>
      <w:r>
        <w:rPr>
          <w:i/>
          <w:iCs/>
        </w:rPr>
        <w:t xml:space="preserve">try </w:t>
      </w:r>
      <w:r>
        <w:t xml:space="preserve">durch das Kommando </w:t>
      </w:r>
      <w:r>
        <w:rPr>
          <w:i/>
          <w:iCs/>
        </w:rPr>
        <w:t>checkout</w:t>
      </w:r>
      <w:r>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19" w:name="_Toc36379938"/>
      <w:r>
        <w:t>Git request-pull</w:t>
      </w:r>
      <w:bookmarkEnd w:id="219"/>
    </w:p>
    <w:p w14:paraId="6EF03CA7" w14:textId="3DE4B4A8"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w:t>
      </w:r>
      <w:r w:rsidR="0071293A">
        <w:t>abgleichen</w:t>
      </w:r>
      <w:r>
        <w:t xml:space="preserve">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A17F1D">
            <w:rPr>
              <w:noProof/>
              <w:lang w:val="en-US"/>
            </w:rPr>
            <w:t>(19)</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1765760" behindDoc="0" locked="0" layoutInCell="1" allowOverlap="1" wp14:anchorId="05EA7A07" wp14:editId="49F0328E">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720704" behindDoc="0" locked="0" layoutInCell="1" allowOverlap="1" wp14:anchorId="23F43909" wp14:editId="1ED05E3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614053" w:rsidRPr="001F1740" w:rsidRDefault="00614053" w:rsidP="00CA6958">
                            <w:pPr>
                              <w:pStyle w:val="Beschriftung"/>
                              <w:rPr>
                                <w:noProof/>
                              </w:rPr>
                            </w:pPr>
                            <w:bookmarkStart w:id="220" w:name="_Toc35849505"/>
                            <w:r>
                              <w:t xml:space="preserve">Abbildung </w:t>
                            </w:r>
                            <w:fldSimple w:instr=" SEQ Abbildung \* ARABIC ">
                              <w:r>
                                <w:rPr>
                                  <w:noProof/>
                                </w:rPr>
                                <w:t>44</w:t>
                              </w:r>
                            </w:fldSimple>
                            <w:r>
                              <w:t xml:space="preserve">: Ausgabe des Kommandos </w:t>
                            </w:r>
                            <w:r w:rsidRPr="00CA6958">
                              <w:rPr>
                                <w:i/>
                                <w:iCs/>
                              </w:rPr>
                              <w:t>request-pull</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614053" w:rsidRPr="001F1740" w:rsidRDefault="00614053" w:rsidP="00CA6958">
                      <w:pPr>
                        <w:pStyle w:val="Beschriftung"/>
                        <w:rPr>
                          <w:noProof/>
                        </w:rPr>
                      </w:pPr>
                      <w:bookmarkStart w:id="221" w:name="_Toc35849505"/>
                      <w:r>
                        <w:t xml:space="preserve">Abbildung </w:t>
                      </w:r>
                      <w:fldSimple w:instr=" SEQ Abbildung \* ARABIC ">
                        <w:r>
                          <w:rPr>
                            <w:noProof/>
                          </w:rPr>
                          <w:t>44</w:t>
                        </w:r>
                      </w:fldSimple>
                      <w:r>
                        <w:t xml:space="preserve">: Ausgabe des Kommandos </w:t>
                      </w:r>
                      <w:r w:rsidRPr="00CA6958">
                        <w:rPr>
                          <w:i/>
                          <w:iCs/>
                        </w:rPr>
                        <w:t>request-pull</w:t>
                      </w:r>
                      <w:bookmarkEnd w:id="221"/>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1767808" behindDoc="1" locked="0" layoutInCell="1" allowOverlap="1" wp14:anchorId="59C5138C" wp14:editId="3ABBE5CF">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724800" behindDoc="0" locked="0" layoutInCell="1" allowOverlap="1" wp14:anchorId="6DFD3A53" wp14:editId="556C1103">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614053" w:rsidRPr="00AE2D22" w:rsidRDefault="00614053" w:rsidP="00CA6958">
                            <w:pPr>
                              <w:pStyle w:val="Beschriftung"/>
                              <w:rPr>
                                <w:noProof/>
                              </w:rPr>
                            </w:pPr>
                            <w:bookmarkStart w:id="222" w:name="_Ref32947585"/>
                            <w:bookmarkStart w:id="223" w:name="_Toc35849506"/>
                            <w:r>
                              <w:t xml:space="preserve">Abbildung </w:t>
                            </w:r>
                            <w:fldSimple w:instr=" SEQ Abbildung \* ARABIC ">
                              <w:r>
                                <w:rPr>
                                  <w:noProof/>
                                </w:rPr>
                                <w:t>45</w:t>
                              </w:r>
                            </w:fldSimple>
                            <w:bookmarkEnd w:id="222"/>
                            <w:r>
                              <w:t xml:space="preserve">: Integrierung von Änderungen über den Befehl </w:t>
                            </w:r>
                            <w:r w:rsidRPr="00CA6958">
                              <w:rPr>
                                <w:i/>
                                <w:iCs/>
                              </w:rPr>
                              <w:t>pull</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614053" w:rsidRPr="00AE2D22" w:rsidRDefault="00614053" w:rsidP="00CA6958">
                      <w:pPr>
                        <w:pStyle w:val="Beschriftung"/>
                        <w:rPr>
                          <w:noProof/>
                        </w:rPr>
                      </w:pPr>
                      <w:bookmarkStart w:id="224" w:name="_Ref32947585"/>
                      <w:bookmarkStart w:id="225" w:name="_Toc35849506"/>
                      <w:r>
                        <w:t xml:space="preserve">Abbildung </w:t>
                      </w:r>
                      <w:fldSimple w:instr=" SEQ Abbildung \* ARABIC ">
                        <w:r>
                          <w:rPr>
                            <w:noProof/>
                          </w:rPr>
                          <w:t>45</w:t>
                        </w:r>
                      </w:fldSimple>
                      <w:bookmarkEnd w:id="224"/>
                      <w:r>
                        <w:t xml:space="preserve">: Integrierung von Änderungen über den Befehl </w:t>
                      </w:r>
                      <w:r w:rsidRPr="00CA6958">
                        <w:rPr>
                          <w:i/>
                          <w:iCs/>
                        </w:rPr>
                        <w:t>pull</w:t>
                      </w:r>
                      <w:bookmarkEnd w:id="225"/>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96128" behindDoc="0" locked="0" layoutInCell="1" allowOverlap="1" wp14:anchorId="4E4F3DCE" wp14:editId="2DD57FA0">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614053" w:rsidRPr="00663A82" w:rsidRDefault="00614053" w:rsidP="00CA6958">
                            <w:pPr>
                              <w:pStyle w:val="Beschriftung"/>
                              <w:rPr>
                                <w:noProof/>
                              </w:rPr>
                            </w:pPr>
                            <w:bookmarkStart w:id="226"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614053" w:rsidRPr="00663A82" w:rsidRDefault="00614053" w:rsidP="00CA6958">
                      <w:pPr>
                        <w:pStyle w:val="Beschriftung"/>
                        <w:rPr>
                          <w:noProof/>
                        </w:rPr>
                      </w:pPr>
                      <w:bookmarkStart w:id="227"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27"/>
                    </w:p>
                  </w:txbxContent>
                </v:textbox>
                <w10:wrap type="topAndBottom"/>
              </v:shape>
            </w:pict>
          </mc:Fallback>
        </mc:AlternateContent>
      </w:r>
      <w:r>
        <w:rPr>
          <w:noProof/>
        </w:rPr>
        <w:drawing>
          <wp:anchor distT="0" distB="0" distL="114300" distR="114300" simplePos="0" relativeHeight="251722752" behindDoc="0" locked="0" layoutInCell="1" allowOverlap="1" wp14:anchorId="7A38F1BE" wp14:editId="728DE74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3509911B"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w:t>
      </w:r>
      <w:r w:rsidR="00D81B4C">
        <w:t>er</w:t>
      </w:r>
      <w:r>
        <w:t xml:space="preserve">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28" w:name="_Toc36379939"/>
      <w:r>
        <w:t>Veröffentlichungen kennzeichnen</w:t>
      </w:r>
      <w:bookmarkEnd w:id="228"/>
    </w:p>
    <w:p w14:paraId="1E1EF9E6" w14:textId="607858D7" w:rsidR="00DA6FE3" w:rsidRPr="00DA6FE3" w:rsidRDefault="00DA6FE3" w:rsidP="00DA6FE3">
      <w:r>
        <w:t xml:space="preserve">Für eine schnelle Wartung und Wiederherstellung produktiv </w:t>
      </w:r>
      <w:r w:rsidR="008647AF">
        <w:t>angewendeter</w:t>
      </w:r>
      <w:r>
        <w:t xml:space="preserve"> </w:t>
      </w:r>
      <w:r w:rsidR="00FE5E80">
        <w:t>Versionen</w:t>
      </w:r>
      <w:r>
        <w:t>, muss eine Referenz auf diese Stände leicht und schnell zu finden sein.</w:t>
      </w:r>
    </w:p>
    <w:p w14:paraId="2565A3B5" w14:textId="77777777" w:rsidR="008F6A83" w:rsidRDefault="008F6A83" w:rsidP="008F6A83">
      <w:pPr>
        <w:pStyle w:val="berschrift3"/>
      </w:pPr>
      <w:bookmarkStart w:id="229" w:name="_Toc36379940"/>
      <w:r>
        <w:t>Git tag</w:t>
      </w:r>
      <w:bookmarkEnd w:id="229"/>
    </w:p>
    <w:p w14:paraId="47460CA1" w14:textId="43ACCC82"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w:t>
      </w:r>
      <w:r w:rsidR="002E1D22">
        <w:t>das Etikett</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EndPr/>
        <w:sdtContent>
          <w:r>
            <w:fldChar w:fldCharType="begin"/>
          </w:r>
          <w:r w:rsidR="00A17F1D">
            <w:rPr>
              <w:lang w:val="en-US"/>
            </w:rPr>
            <w:instrText xml:space="preserve">CITATION atl19 \l 1033 </w:instrText>
          </w:r>
          <w:r>
            <w:fldChar w:fldCharType="separate"/>
          </w:r>
          <w:r w:rsidR="00A17F1D">
            <w:rPr>
              <w:noProof/>
              <w:lang w:val="en-US"/>
            </w:rPr>
            <w:t xml:space="preserve"> (20)</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1769856" behindDoc="0" locked="0" layoutInCell="1" allowOverlap="1" wp14:anchorId="654873A0" wp14:editId="48EF6E6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7">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700224" behindDoc="0" locked="0" layoutInCell="1" allowOverlap="1" wp14:anchorId="726AFD78" wp14:editId="246C5CBC">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614053" w:rsidRPr="00C7367B" w:rsidRDefault="00614053" w:rsidP="00015BC5">
                            <w:pPr>
                              <w:pStyle w:val="Beschriftung"/>
                              <w:rPr>
                                <w:noProof/>
                              </w:rPr>
                            </w:pPr>
                            <w:bookmarkStart w:id="230" w:name="_Ref33868997"/>
                            <w:bookmarkStart w:id="231" w:name="_Toc35849508"/>
                            <w:r>
                              <w:t xml:space="preserve">Abbildung </w:t>
                            </w:r>
                            <w:fldSimple w:instr=" SEQ Abbildung \* ARABIC ">
                              <w:r>
                                <w:rPr>
                                  <w:noProof/>
                                </w:rPr>
                                <w:t>47</w:t>
                              </w:r>
                            </w:fldSimple>
                            <w:bookmarkEnd w:id="230"/>
                            <w:r>
                              <w:t>: Erstellen eines Etiketts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614053" w:rsidRPr="00C7367B" w:rsidRDefault="00614053" w:rsidP="00015BC5">
                      <w:pPr>
                        <w:pStyle w:val="Beschriftung"/>
                        <w:rPr>
                          <w:noProof/>
                        </w:rPr>
                      </w:pPr>
                      <w:bookmarkStart w:id="232" w:name="_Ref33868997"/>
                      <w:bookmarkStart w:id="233" w:name="_Toc35849508"/>
                      <w:r>
                        <w:t xml:space="preserve">Abbildung </w:t>
                      </w:r>
                      <w:fldSimple w:instr=" SEQ Abbildung \* ARABIC ">
                        <w:r>
                          <w:rPr>
                            <w:noProof/>
                          </w:rPr>
                          <w:t>47</w:t>
                        </w:r>
                      </w:fldSimple>
                      <w:bookmarkEnd w:id="232"/>
                      <w:r>
                        <w:t>: Erstellen eines Etiketts</w:t>
                      </w:r>
                      <w:bookmarkEnd w:id="233"/>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34" w:name="_Toc36379941"/>
      <w:r>
        <w:lastRenderedPageBreak/>
        <w:t>Git show</w:t>
      </w:r>
      <w:bookmarkEnd w:id="234"/>
    </w:p>
    <w:p w14:paraId="0EB48D3F" w14:textId="3E1C8ECB" w:rsidR="00015BC5" w:rsidRDefault="00623E0C" w:rsidP="00015BC5">
      <w:r>
        <w:rPr>
          <w:noProof/>
        </w:rPr>
        <w:drawing>
          <wp:anchor distT="0" distB="0" distL="114300" distR="114300" simplePos="0" relativeHeight="251771904" behindDoc="0" locked="0" layoutInCell="1" allowOverlap="1" wp14:anchorId="11AA020C" wp14:editId="6C2E6BEA">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704320" behindDoc="0" locked="0" layoutInCell="1" allowOverlap="1" wp14:anchorId="14AAFBDB" wp14:editId="4BEEE51F">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614053" w:rsidRPr="00B70A83" w:rsidRDefault="00614053" w:rsidP="00015BC5">
                            <w:pPr>
                              <w:pStyle w:val="Beschriftung"/>
                            </w:pPr>
                            <w:bookmarkStart w:id="235" w:name="_Ref32947842"/>
                            <w:bookmarkStart w:id="236" w:name="_Toc35849509"/>
                            <w:r>
                              <w:t xml:space="preserve">Abbildung </w:t>
                            </w:r>
                            <w:fldSimple w:instr=" SEQ Abbildung \* ARABIC ">
                              <w:r>
                                <w:rPr>
                                  <w:noProof/>
                                </w:rPr>
                                <w:t>48</w:t>
                              </w:r>
                            </w:fldSimple>
                            <w:bookmarkEnd w:id="235"/>
                            <w:r>
                              <w:t xml:space="preserve">: Ausgabe eines Etiketts über das Kommando </w:t>
                            </w:r>
                            <w:r w:rsidRPr="00015BC5">
                              <w:rPr>
                                <w:i/>
                                <w:iCs/>
                              </w:rPr>
                              <w:t>show</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614053" w:rsidRPr="00B70A83" w:rsidRDefault="00614053" w:rsidP="00015BC5">
                      <w:pPr>
                        <w:pStyle w:val="Beschriftung"/>
                      </w:pPr>
                      <w:bookmarkStart w:id="237" w:name="_Ref32947842"/>
                      <w:bookmarkStart w:id="238" w:name="_Toc35849509"/>
                      <w:r>
                        <w:t xml:space="preserve">Abbildung </w:t>
                      </w:r>
                      <w:fldSimple w:instr=" SEQ Abbildung \* ARABIC ">
                        <w:r>
                          <w:rPr>
                            <w:noProof/>
                          </w:rPr>
                          <w:t>48</w:t>
                        </w:r>
                      </w:fldSimple>
                      <w:bookmarkEnd w:id="237"/>
                      <w:r>
                        <w:t xml:space="preserve">: Ausgabe eines Etiketts über das Kommando </w:t>
                      </w:r>
                      <w:r w:rsidRPr="00015BC5">
                        <w:rPr>
                          <w:i/>
                          <w:iCs/>
                        </w:rPr>
                        <w:t>show</w:t>
                      </w:r>
                      <w:bookmarkEnd w:id="238"/>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A17F1D">
            <w:rPr>
              <w:lang w:val="en-US"/>
            </w:rPr>
            <w:instrText xml:space="preserve">CITATION git191 \l 1033 </w:instrText>
          </w:r>
          <w:r w:rsidR="00015BC5">
            <w:fldChar w:fldCharType="separate"/>
          </w:r>
          <w:r w:rsidR="00A17F1D">
            <w:rPr>
              <w:noProof/>
              <w:lang w:val="en-US"/>
            </w:rPr>
            <w:t>(21)</w:t>
          </w:r>
          <w:r w:rsidR="00015BC5">
            <w:fldChar w:fldCharType="end"/>
          </w:r>
        </w:sdtContent>
      </w:sdt>
      <w:r w:rsidR="00015BC5">
        <w:t>.</w:t>
      </w:r>
    </w:p>
    <w:p w14:paraId="3F9B51AD" w14:textId="74323C98" w:rsidR="008F6A83" w:rsidRDefault="008F6A83" w:rsidP="008F6A83">
      <w:pPr>
        <w:pStyle w:val="berschrift2"/>
      </w:pPr>
      <w:bookmarkStart w:id="239" w:name="_Toc36379942"/>
      <w:r>
        <w:t>Erstellung einer Änderungsdatei</w:t>
      </w:r>
      <w:bookmarkEnd w:id="239"/>
    </w:p>
    <w:p w14:paraId="44991EA2" w14:textId="7802D36C" w:rsidR="00E86D95" w:rsidRPr="00E86D95" w:rsidRDefault="00E86D95" w:rsidP="00E86D95">
      <w:r>
        <w:rPr>
          <w:noProof/>
        </w:rPr>
        <mc:AlternateContent>
          <mc:Choice Requires="wps">
            <w:drawing>
              <wp:anchor distT="0" distB="0" distL="114300" distR="114300" simplePos="0" relativeHeight="251706368" behindDoc="0" locked="0" layoutInCell="1" allowOverlap="1" wp14:anchorId="078A1EDC" wp14:editId="26D8AC82">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614053" w:rsidRPr="00332FCC" w:rsidRDefault="00614053" w:rsidP="00015BC5">
                            <w:pPr>
                              <w:pStyle w:val="Beschriftung"/>
                              <w:rPr>
                                <w:noProof/>
                              </w:rPr>
                            </w:pPr>
                            <w:bookmarkStart w:id="240" w:name="_Ref32947901"/>
                            <w:bookmarkStart w:id="241" w:name="_Toc35849510"/>
                            <w:r>
                              <w:t xml:space="preserve">Abbildung </w:t>
                            </w:r>
                            <w:fldSimple w:instr=" SEQ Abbildung \* ARABIC ">
                              <w:r>
                                <w:rPr>
                                  <w:noProof/>
                                </w:rPr>
                                <w:t>49</w:t>
                              </w:r>
                            </w:fldSimple>
                            <w:bookmarkEnd w:id="240"/>
                            <w:r>
                              <w:t xml:space="preserve">: Erstellung einer Änderungsdatei mit dem Befehl </w:t>
                            </w:r>
                            <w:r w:rsidRPr="00015BC5">
                              <w:rPr>
                                <w:i/>
                                <w:iCs/>
                              </w:rPr>
                              <w:t>diff</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614053" w:rsidRPr="00332FCC" w:rsidRDefault="00614053" w:rsidP="00015BC5">
                      <w:pPr>
                        <w:pStyle w:val="Beschriftung"/>
                        <w:rPr>
                          <w:noProof/>
                        </w:rPr>
                      </w:pPr>
                      <w:bookmarkStart w:id="242" w:name="_Ref32947901"/>
                      <w:bookmarkStart w:id="243" w:name="_Toc35849510"/>
                      <w:r>
                        <w:t xml:space="preserve">Abbildung </w:t>
                      </w:r>
                      <w:fldSimple w:instr=" SEQ Abbildung \* ARABIC ">
                        <w:r>
                          <w:rPr>
                            <w:noProof/>
                          </w:rPr>
                          <w:t>49</w:t>
                        </w:r>
                      </w:fldSimple>
                      <w:bookmarkEnd w:id="242"/>
                      <w:r>
                        <w:t xml:space="preserve">: Erstellung einer Änderungsdatei mit dem Befehl </w:t>
                      </w:r>
                      <w:r w:rsidRPr="00015BC5">
                        <w:rPr>
                          <w:i/>
                          <w:iCs/>
                        </w:rPr>
                        <w:t>diff</w:t>
                      </w:r>
                      <w:bookmarkEnd w:id="243"/>
                    </w:p>
                  </w:txbxContent>
                </v:textbox>
                <w10:wrap type="topAndBottom"/>
              </v:shape>
            </w:pict>
          </mc:Fallback>
        </mc:AlternateContent>
      </w:r>
      <w:r>
        <w:rPr>
          <w:noProof/>
        </w:rPr>
        <w:drawing>
          <wp:anchor distT="0" distB="0" distL="114300" distR="114300" simplePos="0" relativeHeight="251726848" behindDoc="0" locked="0" layoutInCell="1" allowOverlap="1" wp14:anchorId="079E6860" wp14:editId="615EAD53">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9">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439A6823" w:rsidR="00E86D95" w:rsidRPr="00E86D95" w:rsidRDefault="00E86D95" w:rsidP="00E86D95">
      <w:r>
        <w:t>Hier</w:t>
      </w:r>
      <w:r w:rsidR="00A3151D">
        <w:t>bei</w:t>
      </w:r>
      <w:r>
        <w:t xml:space="preserve">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4" w:name="_Toc36379943"/>
      <w:r>
        <w:t>Git diff</w:t>
      </w:r>
      <w:bookmarkEnd w:id="244"/>
    </w:p>
    <w:p w14:paraId="18D8B510" w14:textId="4A622EB0"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EndPr/>
        <w:sdtContent>
          <w:r>
            <w:fldChar w:fldCharType="begin"/>
          </w:r>
          <w:r w:rsidR="00A17F1D">
            <w:rPr>
              <w:lang w:val="en-US"/>
            </w:rPr>
            <w:instrText xml:space="preserve">CITATION Atl195 \l 1033 </w:instrText>
          </w:r>
          <w:r>
            <w:fldChar w:fldCharType="separate"/>
          </w:r>
          <w:r w:rsidR="00A17F1D">
            <w:rPr>
              <w:noProof/>
              <w:lang w:val="en-US"/>
            </w:rPr>
            <w:t>(22)</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710464" behindDoc="0" locked="0" layoutInCell="1" allowOverlap="1" wp14:anchorId="02623195" wp14:editId="082C288A">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614053" w:rsidRPr="00A76878" w:rsidRDefault="00614053" w:rsidP="00F50FF6">
                            <w:pPr>
                              <w:pStyle w:val="Beschriftung"/>
                              <w:rPr>
                                <w:noProof/>
                              </w:rPr>
                            </w:pPr>
                            <w:bookmarkStart w:id="245" w:name="_Ref32948008"/>
                            <w:bookmarkStart w:id="246" w:name="_Toc35849511"/>
                            <w:r>
                              <w:t xml:space="preserve">Abbildung </w:t>
                            </w:r>
                            <w:fldSimple w:instr=" SEQ Abbildung \* ARABIC ">
                              <w:r>
                                <w:rPr>
                                  <w:noProof/>
                                </w:rPr>
                                <w:t>50</w:t>
                              </w:r>
                            </w:fldSimple>
                            <w:bookmarkEnd w:id="245"/>
                            <w:r>
                              <w:t>: Anwendung einer Änderungsdatei auf die Arbeitsmappe</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614053" w:rsidRPr="00A76878" w:rsidRDefault="00614053" w:rsidP="00F50FF6">
                      <w:pPr>
                        <w:pStyle w:val="Beschriftung"/>
                        <w:rPr>
                          <w:noProof/>
                        </w:rPr>
                      </w:pPr>
                      <w:bookmarkStart w:id="247" w:name="_Ref32948008"/>
                      <w:bookmarkStart w:id="248" w:name="_Toc35849511"/>
                      <w:r>
                        <w:t xml:space="preserve">Abbildung </w:t>
                      </w:r>
                      <w:fldSimple w:instr=" SEQ Abbildung \* ARABIC ">
                        <w:r>
                          <w:rPr>
                            <w:noProof/>
                          </w:rPr>
                          <w:t>50</w:t>
                        </w:r>
                      </w:fldSimple>
                      <w:bookmarkEnd w:id="247"/>
                      <w:r>
                        <w:t>: Anwendung einer Änderungsdatei auf die Arbeitsmappe</w:t>
                      </w:r>
                      <w:bookmarkEnd w:id="248"/>
                    </w:p>
                  </w:txbxContent>
                </v:textbox>
                <w10:wrap type="topAndBottom"/>
              </v:shape>
            </w:pict>
          </mc:Fallback>
        </mc:AlternateContent>
      </w:r>
      <w:r>
        <w:rPr>
          <w:noProof/>
        </w:rPr>
        <w:drawing>
          <wp:anchor distT="0" distB="0" distL="114300" distR="114300" simplePos="0" relativeHeight="251728896" behindDoc="0" locked="0" layoutInCell="1" allowOverlap="1" wp14:anchorId="16B429E8" wp14:editId="211BF261">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49" w:name="_Ref32950019"/>
      <w:bookmarkStart w:id="250" w:name="_Toc36379944"/>
      <w:r>
        <w:t>Git patch</w:t>
      </w:r>
      <w:bookmarkEnd w:id="249"/>
      <w:bookmarkEnd w:id="250"/>
    </w:p>
    <w:p w14:paraId="653FEB73" w14:textId="51A830D2" w:rsidR="00E031BB" w:rsidRDefault="00DD72BC" w:rsidP="00E031BB">
      <w:r>
        <w:rPr>
          <w:noProof/>
        </w:rPr>
        <w:drawing>
          <wp:anchor distT="0" distB="0" distL="114300" distR="114300" simplePos="0" relativeHeight="251773952" behindDoc="0" locked="0" layoutInCell="1" allowOverlap="1" wp14:anchorId="22960E24" wp14:editId="482E2836">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625472" behindDoc="0" locked="0" layoutInCell="1" allowOverlap="1" wp14:anchorId="76E4507A" wp14:editId="2DC98991">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614053" w:rsidRPr="00A63A0A" w:rsidRDefault="00614053" w:rsidP="00E031BB">
                            <w:pPr>
                              <w:pStyle w:val="Beschriftung"/>
                              <w:rPr>
                                <w:noProof/>
                              </w:rPr>
                            </w:pPr>
                            <w:bookmarkStart w:id="251"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614053" w:rsidRPr="00A63A0A" w:rsidRDefault="00614053" w:rsidP="00E031BB">
                      <w:pPr>
                        <w:pStyle w:val="Beschriftung"/>
                        <w:rPr>
                          <w:noProof/>
                        </w:rPr>
                      </w:pPr>
                      <w:bookmarkStart w:id="252"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2"/>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7C699A58" w:rsidR="00E031BB" w:rsidRDefault="00E031BB" w:rsidP="00E031BB">
      <w:r>
        <w:t xml:space="preserve">Der Empfänger </w:t>
      </w:r>
      <w:r w:rsidR="00850973">
        <w:t>hat nun die Möglichkeit</w:t>
      </w:r>
      <w:r>
        <w:t xml:space="preserve"> die empfangen Dateien über </w:t>
      </w:r>
      <w:r>
        <w:rPr>
          <w:b/>
          <w:bCs/>
          <w:i/>
          <w:iCs/>
        </w:rPr>
        <w:t>git am &lt;</w:t>
      </w:r>
      <w:r w:rsidR="006155B1">
        <w:rPr>
          <w:b/>
          <w:bCs/>
          <w:i/>
          <w:iCs/>
        </w:rPr>
        <w:t>Änderungsd</w:t>
      </w:r>
      <w:r>
        <w:rPr>
          <w:b/>
          <w:bCs/>
          <w:i/>
          <w:iCs/>
        </w:rPr>
        <w:t xml:space="preserve">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452AE1">
            <w:rPr>
              <w:lang w:val="en-US"/>
            </w:rPr>
            <w:instrText xml:space="preserve">CITATION Rya19 \l 1033 </w:instrText>
          </w:r>
          <w:r w:rsidR="00613A43">
            <w:fldChar w:fldCharType="separate"/>
          </w:r>
          <w:r w:rsidR="00452AE1">
            <w:rPr>
              <w:noProof/>
              <w:lang w:val="en-US"/>
            </w:rPr>
            <w:t>(23)</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633664" behindDoc="0" locked="0" layoutInCell="1" allowOverlap="1" wp14:anchorId="6F2EF649" wp14:editId="27AF535F">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614053" w:rsidRPr="00613A43" w:rsidRDefault="00614053" w:rsidP="00613A43">
                            <w:pPr>
                              <w:pStyle w:val="Beschriftung"/>
                              <w:rPr>
                                <w:i/>
                                <w:iCs/>
                                <w:noProof/>
                              </w:rPr>
                            </w:pPr>
                            <w:bookmarkStart w:id="253"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614053" w:rsidRPr="00613A43" w:rsidRDefault="00614053" w:rsidP="00613A43">
                      <w:pPr>
                        <w:pStyle w:val="Beschriftung"/>
                        <w:rPr>
                          <w:i/>
                          <w:iCs/>
                          <w:noProof/>
                        </w:rPr>
                      </w:pPr>
                      <w:bookmarkStart w:id="254"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4"/>
                    </w:p>
                  </w:txbxContent>
                </v:textbox>
                <w10:wrap type="topAndBottom"/>
              </v:shape>
            </w:pict>
          </mc:Fallback>
        </mc:AlternateContent>
      </w:r>
      <w:r>
        <w:rPr>
          <w:noProof/>
        </w:rPr>
        <w:drawing>
          <wp:anchor distT="0" distB="0" distL="114300" distR="114300" simplePos="0" relativeHeight="251730944" behindDoc="0" locked="0" layoutInCell="1" allowOverlap="1" wp14:anchorId="7EE72455" wp14:editId="0C1E393C">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2C64998" w:rsidR="00613A43" w:rsidRDefault="00613A43" w:rsidP="00E031BB">
      <w:r>
        <w:rPr>
          <w:noProof/>
        </w:rPr>
        <mc:AlternateContent>
          <mc:Choice Requires="wps">
            <w:drawing>
              <wp:anchor distT="0" distB="0" distL="114300" distR="114300" simplePos="0" relativeHeight="251654144" behindDoc="0" locked="0" layoutInCell="1" allowOverlap="1" wp14:anchorId="68AF7995" wp14:editId="7E865E7A">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614053" w:rsidRPr="00B91458" w:rsidRDefault="00614053" w:rsidP="00613A43">
                            <w:pPr>
                              <w:pStyle w:val="Beschriftung"/>
                              <w:rPr>
                                <w:noProof/>
                              </w:rPr>
                            </w:pPr>
                            <w:bookmarkStart w:id="255" w:name="_Ref32948438"/>
                            <w:bookmarkStart w:id="256" w:name="_Toc35849514"/>
                            <w:r>
                              <w:t xml:space="preserve">Abbildung </w:t>
                            </w:r>
                            <w:fldSimple w:instr=" SEQ Abbildung \* ARABIC ">
                              <w:r>
                                <w:rPr>
                                  <w:noProof/>
                                </w:rPr>
                                <w:t>53</w:t>
                              </w:r>
                            </w:fldSimple>
                            <w:bookmarkEnd w:id="255"/>
                            <w:r>
                              <w:t>: Automatische Anwendung einer Änderungsdatei</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614053" w:rsidRPr="00B91458" w:rsidRDefault="00614053" w:rsidP="00613A43">
                      <w:pPr>
                        <w:pStyle w:val="Beschriftung"/>
                        <w:rPr>
                          <w:noProof/>
                        </w:rPr>
                      </w:pPr>
                      <w:bookmarkStart w:id="257" w:name="_Ref32948438"/>
                      <w:bookmarkStart w:id="258" w:name="_Toc35849514"/>
                      <w:r>
                        <w:t xml:space="preserve">Abbildung </w:t>
                      </w:r>
                      <w:fldSimple w:instr=" SEQ Abbildung \* ARABIC ">
                        <w:r>
                          <w:rPr>
                            <w:noProof/>
                          </w:rPr>
                          <w:t>53</w:t>
                        </w:r>
                      </w:fldSimple>
                      <w:bookmarkEnd w:id="257"/>
                      <w:r>
                        <w:t>: Automatische Anwendung einer Änderungsdatei</w:t>
                      </w:r>
                      <w:bookmarkEnd w:id="258"/>
                    </w:p>
                  </w:txbxContent>
                </v:textbox>
                <w10:wrap type="topAndBottom"/>
              </v:shape>
            </w:pict>
          </mc:Fallback>
        </mc:AlternateContent>
      </w:r>
      <w:r>
        <w:rPr>
          <w:noProof/>
        </w:rPr>
        <w:drawing>
          <wp:anchor distT="0" distB="0" distL="114300" distR="114300" simplePos="0" relativeHeight="251732992" behindDoc="0" locked="0" layoutInCell="1" allowOverlap="1" wp14:anchorId="3948C1A6" wp14:editId="03E36A8E">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3">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w:t>
      </w:r>
      <w:r w:rsidR="0061023B">
        <w:t xml:space="preserve">damit </w:t>
      </w:r>
      <w:r w:rsidR="00E031BB">
        <w:t xml:space="preserve">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59" w:name="_Ref34550141"/>
      <w:bookmarkStart w:id="260" w:name="_Toc36379945"/>
      <w:r>
        <w:t>Revidieren von Commits</w:t>
      </w:r>
      <w:bookmarkEnd w:id="259"/>
      <w:bookmarkEnd w:id="260"/>
    </w:p>
    <w:p w14:paraId="1C5B12B1" w14:textId="7033BE75"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 xml:space="preserve">verwendet werden. Bei Korrektur zuvor erfolgter Commits ist erhöhte Achtsamkeit von Nöten, da dadurch </w:t>
      </w:r>
      <w:r w:rsidR="008E4628">
        <w:t xml:space="preserve">möglicherweise </w:t>
      </w:r>
      <w:r>
        <w:t>globale Referenzen verloren gehen</w:t>
      </w:r>
      <w:r w:rsidR="008E4628">
        <w:t xml:space="preserve">, sollten die Commits synchronisiert sein, </w:t>
      </w:r>
      <w:r>
        <w:t xml:space="preserve">und Entwickler </w:t>
      </w:r>
      <w:r w:rsidR="008E4628">
        <w:t xml:space="preserve">somit </w:t>
      </w:r>
      <w:r>
        <w:t>an nicht mehr existierenden Referenzen weiterarbeiten. Diese Problematik ist nur sehr schwer zu beheben.</w:t>
      </w:r>
    </w:p>
    <w:p w14:paraId="6CE8C6EC" w14:textId="77777777" w:rsidR="008F6A83" w:rsidRDefault="008F6A83" w:rsidP="008F6A83">
      <w:pPr>
        <w:pStyle w:val="berschrift3"/>
      </w:pPr>
      <w:bookmarkStart w:id="261" w:name="_Toc36379946"/>
      <w:r>
        <w:t>Git revert</w:t>
      </w:r>
      <w:bookmarkEnd w:id="261"/>
    </w:p>
    <w:p w14:paraId="39243589" w14:textId="3B18DEA3"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w:t>
      </w:r>
      <w:r w:rsidR="0050700A">
        <w:t xml:space="preserve">ie Prüfsumme </w:t>
      </w:r>
      <w:r>
        <w:t xml:space="preserve">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w:t>
      </w:r>
      <w:r>
        <w:lastRenderedPageBreak/>
        <w:t xml:space="preserve">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D268E87" w14:textId="5E30B331" w:rsidR="00D9408F" w:rsidRDefault="008D0AD6" w:rsidP="00D9408F">
      <w:r>
        <w:rPr>
          <w:noProof/>
        </w:rPr>
        <mc:AlternateContent>
          <mc:Choice Requires="wps">
            <w:drawing>
              <wp:anchor distT="0" distB="0" distL="114300" distR="114300" simplePos="0" relativeHeight="251660288" behindDoc="0" locked="0" layoutInCell="1" allowOverlap="1" wp14:anchorId="3F41EC29" wp14:editId="467B835B">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614053" w:rsidRPr="00A22C4B" w:rsidRDefault="00614053" w:rsidP="008D0AD6">
                            <w:pPr>
                              <w:pStyle w:val="Beschriftung"/>
                              <w:rPr>
                                <w:noProof/>
                              </w:rPr>
                            </w:pPr>
                            <w:bookmarkStart w:id="262" w:name="_Ref32948604"/>
                            <w:bookmarkStart w:id="263" w:name="_Toc35849515"/>
                            <w:r>
                              <w:t xml:space="preserve">Abbildung </w:t>
                            </w:r>
                            <w:fldSimple w:instr=" SEQ Abbildung \* ARABIC ">
                              <w:r>
                                <w:rPr>
                                  <w:noProof/>
                                </w:rPr>
                                <w:t>54</w:t>
                              </w:r>
                            </w:fldSimple>
                            <w:bookmarkEnd w:id="262"/>
                            <w:r>
                              <w:t>: Historie vor Revidierung eines Commits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614053" w:rsidRPr="00A22C4B" w:rsidRDefault="00614053" w:rsidP="008D0AD6">
                      <w:pPr>
                        <w:pStyle w:val="Beschriftung"/>
                        <w:rPr>
                          <w:noProof/>
                        </w:rPr>
                      </w:pPr>
                      <w:bookmarkStart w:id="264" w:name="_Ref32948604"/>
                      <w:bookmarkStart w:id="265" w:name="_Toc35849515"/>
                      <w:r>
                        <w:t xml:space="preserve">Abbildung </w:t>
                      </w:r>
                      <w:fldSimple w:instr=" SEQ Abbildung \* ARABIC ">
                        <w:r>
                          <w:rPr>
                            <w:noProof/>
                          </w:rPr>
                          <w:t>54</w:t>
                        </w:r>
                      </w:fldSimple>
                      <w:bookmarkEnd w:id="264"/>
                      <w:r>
                        <w:t>: Historie vor Revidierung eines Commits</w:t>
                      </w:r>
                      <w:bookmarkEnd w:id="265"/>
                    </w:p>
                  </w:txbxContent>
                </v:textbox>
                <w10:wrap type="topAndBottom"/>
              </v:shape>
            </w:pict>
          </mc:Fallback>
        </mc:AlternateContent>
      </w:r>
      <w:r>
        <w:rPr>
          <w:noProof/>
        </w:rPr>
        <w:drawing>
          <wp:anchor distT="0" distB="0" distL="114300" distR="114300" simplePos="0" relativeHeight="251735040" behindDoc="0" locked="0" layoutInCell="1" allowOverlap="1" wp14:anchorId="2AADC7E5" wp14:editId="0B6B15A0">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4">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741184" behindDoc="0" locked="0" layoutInCell="1" allowOverlap="1" wp14:anchorId="4222CBC3" wp14:editId="26294D41">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614053" w:rsidRPr="00A43464" w:rsidRDefault="00614053" w:rsidP="008D0AD6">
                            <w:pPr>
                              <w:pStyle w:val="Beschriftung"/>
                              <w:rPr>
                                <w:noProof/>
                              </w:rPr>
                            </w:pPr>
                            <w:bookmarkStart w:id="266" w:name="_Ref32948651"/>
                            <w:bookmarkStart w:id="267" w:name="_Toc35849516"/>
                            <w:r>
                              <w:t xml:space="preserve">Abbildung </w:t>
                            </w:r>
                            <w:fldSimple w:instr=" SEQ Abbildung \* ARABIC ">
                              <w:r>
                                <w:rPr>
                                  <w:noProof/>
                                </w:rPr>
                                <w:t>55</w:t>
                              </w:r>
                            </w:fldSimple>
                            <w:bookmarkEnd w:id="266"/>
                            <w:r>
                              <w:t>: Historie nach Revidierung eines Commits</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614053" w:rsidRPr="00A43464" w:rsidRDefault="00614053" w:rsidP="008D0AD6">
                      <w:pPr>
                        <w:pStyle w:val="Beschriftung"/>
                        <w:rPr>
                          <w:noProof/>
                        </w:rPr>
                      </w:pPr>
                      <w:bookmarkStart w:id="268" w:name="_Ref32948651"/>
                      <w:bookmarkStart w:id="269" w:name="_Toc35849516"/>
                      <w:r>
                        <w:t xml:space="preserve">Abbildung </w:t>
                      </w:r>
                      <w:fldSimple w:instr=" SEQ Abbildung \* ARABIC ">
                        <w:r>
                          <w:rPr>
                            <w:noProof/>
                          </w:rPr>
                          <w:t>55</w:t>
                        </w:r>
                      </w:fldSimple>
                      <w:bookmarkEnd w:id="268"/>
                      <w:r>
                        <w:t>: Historie nach Revidierung eines Commits</w:t>
                      </w:r>
                      <w:bookmarkEnd w:id="269"/>
                    </w:p>
                  </w:txbxContent>
                </v:textbox>
                <w10:wrap type="topAndBottom"/>
              </v:shape>
            </w:pict>
          </mc:Fallback>
        </mc:AlternateContent>
      </w:r>
      <w:r>
        <w:rPr>
          <w:noProof/>
        </w:rPr>
        <w:drawing>
          <wp:anchor distT="0" distB="0" distL="114300" distR="114300" simplePos="0" relativeHeight="251739136" behindDoc="0" locked="0" layoutInCell="1" allowOverlap="1" wp14:anchorId="48158B5C" wp14:editId="19857DF3">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5">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70" w:name="_Toc36379947"/>
      <w:r>
        <w:t>Git reset</w:t>
      </w:r>
      <w:bookmarkEnd w:id="270"/>
    </w:p>
    <w:p w14:paraId="696A5D2A" w14:textId="2517DE00" w:rsidR="00184B1F" w:rsidRPr="0097154F" w:rsidRDefault="00184B1F" w:rsidP="00184B1F">
      <w:r>
        <w:t>Falls man mehrere Änderungen lokal durchgeführt hat, welche sich als fehlerhaft herausstellten, kann ein Zurücksetzen de</w:t>
      </w:r>
      <w:r w:rsidR="000E6663">
        <w:t>s</w:t>
      </w:r>
      <w:r>
        <w:t xml:space="preserve"> lokalen Arbeits</w:t>
      </w:r>
      <w:r w:rsidR="000E6663">
        <w:t>verzeichnisses</w:t>
      </w:r>
      <w:r>
        <w:t xml:space="preserve"> Abhilfe schaffen. Dies geschieht mit </w:t>
      </w:r>
      <w:r>
        <w:rPr>
          <w:b/>
          <w:bCs/>
          <w:i/>
          <w:iCs/>
        </w:rPr>
        <w:t xml:space="preserve">git reset --hard &lt;Prüfsumme&gt;. </w:t>
      </w:r>
      <w:r>
        <w:t xml:space="preserve">Dadurch werden alle durchgeführten Änderungen bis zu dem übergebenen Commit verworfen. Ohne das Schlüsselwort </w:t>
      </w:r>
      <w:r>
        <w:rPr>
          <w:b/>
          <w:bCs/>
          <w:i/>
          <w:iCs/>
        </w:rPr>
        <w:t>--</w:t>
      </w:r>
      <w:r w:rsidRPr="00457FFE">
        <w:rPr>
          <w:b/>
          <w:bCs/>
          <w:i/>
          <w:iCs/>
        </w:rPr>
        <w:t>hard</w:t>
      </w:r>
      <w:r>
        <w:t xml:space="preserve">, finden sich die Änderungen, welche die verworfenen Commits beinhalten in der </w:t>
      </w:r>
      <w:r>
        <w:lastRenderedPageBreak/>
        <w:t xml:space="preserve">Arbeitskopie wieder. </w:t>
      </w:r>
      <w:r w:rsidRPr="00457FFE">
        <w:t>Falls</w:t>
      </w:r>
      <w:r>
        <w:t xml:space="preserve"> kein Commit mit übergeben wird, wird die Arbeitskopie </w:t>
      </w:r>
      <w:r w:rsidR="00636E15">
        <w:t xml:space="preserve">auf den letzten Commit des </w:t>
      </w:r>
      <w:r w:rsidR="001F1241">
        <w:t xml:space="preserve">aktiven </w:t>
      </w:r>
      <w:r w:rsidR="00636E15">
        <w:t xml:space="preserve">Zweiges </w:t>
      </w:r>
      <w:r>
        <w:t xml:space="preserve">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0850480" w14:textId="17539073" w:rsidR="00184B1F" w:rsidRDefault="006025DD" w:rsidP="00184B1F">
      <w:r>
        <w:rPr>
          <w:noProof/>
        </w:rPr>
        <mc:AlternateContent>
          <mc:Choice Requires="wps">
            <w:drawing>
              <wp:anchor distT="0" distB="0" distL="114300" distR="114300" simplePos="0" relativeHeight="251698176" behindDoc="0" locked="0" layoutInCell="1" allowOverlap="1" wp14:anchorId="1E5C8C0E" wp14:editId="313D83C2">
                <wp:simplePos x="0" y="0"/>
                <wp:positionH relativeFrom="column">
                  <wp:posOffset>-1270</wp:posOffset>
                </wp:positionH>
                <wp:positionV relativeFrom="paragraph">
                  <wp:posOffset>2254801</wp:posOffset>
                </wp:positionV>
                <wp:extent cx="4591050" cy="405130"/>
                <wp:effectExtent l="0" t="0" r="0" b="0"/>
                <wp:wrapTopAndBottom/>
                <wp:docPr id="108" name="Textfeld 108"/>
                <wp:cNvGraphicFramePr/>
                <a:graphic xmlns:a="http://schemas.openxmlformats.org/drawingml/2006/main">
                  <a:graphicData uri="http://schemas.microsoft.com/office/word/2010/wordprocessingShape">
                    <wps:wsp>
                      <wps:cNvSpPr txBox="1"/>
                      <wps:spPr>
                        <a:xfrm>
                          <a:off x="0" y="0"/>
                          <a:ext cx="4591050" cy="405130"/>
                        </a:xfrm>
                        <a:prstGeom prst="rect">
                          <a:avLst/>
                        </a:prstGeom>
                        <a:solidFill>
                          <a:prstClr val="white"/>
                        </a:solidFill>
                        <a:ln>
                          <a:noFill/>
                        </a:ln>
                      </wps:spPr>
                      <wps:txbx>
                        <w:txbxContent>
                          <w:p w14:paraId="32F8A34D" w14:textId="127A1281" w:rsidR="00614053" w:rsidRPr="00891DFC" w:rsidRDefault="00614053" w:rsidP="00184B1F">
                            <w:pPr>
                              <w:pStyle w:val="Beschriftung"/>
                              <w:rPr>
                                <w:noProof/>
                              </w:rPr>
                            </w:pPr>
                            <w:bookmarkStart w:id="271" w:name="_Ref32948737"/>
                            <w:bookmarkStart w:id="272" w:name="_Toc35849517"/>
                            <w:r>
                              <w:t xml:space="preserve">Abbildung </w:t>
                            </w:r>
                            <w:fldSimple w:instr=" SEQ Abbildung \* ARABIC ">
                              <w:r>
                                <w:rPr>
                                  <w:noProof/>
                                </w:rPr>
                                <w:t>56</w:t>
                              </w:r>
                            </w:fldSimple>
                            <w:bookmarkEnd w:id="271"/>
                            <w:r>
                              <w:t xml:space="preserve">: Zurücksetzung der Historie durch das Kommando </w:t>
                            </w:r>
                            <w:r w:rsidRPr="00184B1F">
                              <w:rPr>
                                <w:i/>
                                <w:iCs/>
                              </w:rPr>
                              <w:t>reset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8C0E" id="Textfeld 108" o:spid="_x0000_s1080" type="#_x0000_t202" style="position:absolute;left:0;text-align:left;margin-left:-.1pt;margin-top:177.55pt;width:361.5pt;height:3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" stroked="f">
                <v:textbox inset="0,0,0,0">
                  <w:txbxContent>
                    <w:p w14:paraId="32F8A34D" w14:textId="127A1281" w:rsidR="00614053" w:rsidRPr="00891DFC" w:rsidRDefault="00614053" w:rsidP="00184B1F">
                      <w:pPr>
                        <w:pStyle w:val="Beschriftung"/>
                        <w:rPr>
                          <w:noProof/>
                        </w:rPr>
                      </w:pPr>
                      <w:bookmarkStart w:id="273" w:name="_Ref32948737"/>
                      <w:bookmarkStart w:id="274" w:name="_Toc35849517"/>
                      <w:r>
                        <w:t xml:space="preserve">Abbildung </w:t>
                      </w:r>
                      <w:fldSimple w:instr=" SEQ Abbildung \* ARABIC ">
                        <w:r>
                          <w:rPr>
                            <w:noProof/>
                          </w:rPr>
                          <w:t>56</w:t>
                        </w:r>
                      </w:fldSimple>
                      <w:bookmarkEnd w:id="273"/>
                      <w:r>
                        <w:t xml:space="preserve">: Zurücksetzung der Historie durch das Kommando </w:t>
                      </w:r>
                      <w:r w:rsidRPr="00184B1F">
                        <w:rPr>
                          <w:i/>
                          <w:iCs/>
                        </w:rPr>
                        <w:t>reset</w:t>
                      </w:r>
                      <w:bookmarkEnd w:id="274"/>
                    </w:p>
                  </w:txbxContent>
                </v:textbox>
                <w10:wrap type="topAndBottom"/>
              </v:shape>
            </w:pict>
          </mc:Fallback>
        </mc:AlternateContent>
      </w:r>
      <w:r>
        <w:rPr>
          <w:noProof/>
        </w:rPr>
        <w:drawing>
          <wp:anchor distT="0" distB="0" distL="114300" distR="114300" simplePos="0" relativeHeight="251743232" behindDoc="0" locked="0" layoutInCell="1" allowOverlap="1" wp14:anchorId="43F23E64" wp14:editId="1FF470F6">
            <wp:simplePos x="0" y="0"/>
            <wp:positionH relativeFrom="column">
              <wp:posOffset>826399</wp:posOffset>
            </wp:positionH>
            <wp:positionV relativeFrom="paragraph">
              <wp:posOffset>1736916</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6">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4B1F">
        <w:t xml:space="preserve">Fall der Commit nicht synchronisiert wurde, ist es einfacher den Commit zu entfernen über das </w:t>
      </w:r>
      <w:r w:rsidR="00184B1F" w:rsidRPr="00DE5E23">
        <w:rPr>
          <w:i/>
          <w:iCs/>
        </w:rPr>
        <w:t>reset</w:t>
      </w:r>
      <w:r w:rsidR="00184B1F">
        <w:t xml:space="preserve"> Kommando</w:t>
      </w:r>
      <w:r w:rsidR="00F071EC">
        <w:t xml:space="preserve">, anstatt ein </w:t>
      </w:r>
      <w:r w:rsidR="00F071EC" w:rsidRPr="00F071EC">
        <w:rPr>
          <w:i/>
          <w:iCs/>
        </w:rPr>
        <w:t>revert</w:t>
      </w:r>
      <w:r w:rsidR="00F071EC">
        <w:t xml:space="preserve"> durchzuführen</w:t>
      </w:r>
      <w:r w:rsidR="00184B1F">
        <w:t xml:space="preserve">. In </w:t>
      </w:r>
      <w:r w:rsidR="00184B1F">
        <w:fldChar w:fldCharType="begin"/>
      </w:r>
      <w:r w:rsidR="00184B1F">
        <w:instrText xml:space="preserve"> REF _Ref32948737 \h </w:instrText>
      </w:r>
      <w:r w:rsidR="00184B1F">
        <w:fldChar w:fldCharType="separate"/>
      </w:r>
      <w:r w:rsidR="008D5D22">
        <w:t xml:space="preserve">Abbildung </w:t>
      </w:r>
      <w:r w:rsidR="008D5D22">
        <w:rPr>
          <w:noProof/>
        </w:rPr>
        <w:t>56</w:t>
      </w:r>
      <w:r w:rsidR="00184B1F">
        <w:fldChar w:fldCharType="end"/>
      </w:r>
      <w:r w:rsidR="00F91C28">
        <w:t xml:space="preserve"> </w:t>
      </w:r>
      <w:r w:rsidR="00184B1F">
        <w:t>zu sehen</w:t>
      </w:r>
      <w:r w:rsidR="00AA6116">
        <w:t>,</w:t>
      </w:r>
      <w:r w:rsidR="00184B1F">
        <w:t xml:space="preserve"> wird zuerst ein </w:t>
      </w:r>
      <w:r w:rsidR="00184B1F">
        <w:rPr>
          <w:i/>
          <w:iCs/>
        </w:rPr>
        <w:t xml:space="preserve">reset </w:t>
      </w:r>
      <w:r w:rsidR="00184B1F">
        <w:t xml:space="preserve">ohne das Schlüsselwort </w:t>
      </w:r>
      <w:r w:rsidR="00184B1F">
        <w:rPr>
          <w:b/>
          <w:bCs/>
          <w:i/>
          <w:iCs/>
        </w:rPr>
        <w:t xml:space="preserve">--hard </w:t>
      </w:r>
      <w:r w:rsidR="00184B1F">
        <w:t>verwendet. Dadurch befindet sich die modifizierte Datei, welche den ungewünschte Commit beinhaltet</w:t>
      </w:r>
      <w:r w:rsidR="005D5FB5">
        <w:t>,</w:t>
      </w:r>
      <w:r w:rsidR="00184B1F">
        <w:t xml:space="preserve"> im Arbeitsverzeichnis. Ein zweites Mal wird der Befehl mit diesem Schlüsselwort verwendet. Die Arbeitskopie ist nach erfolgtem Befehl auf dem Stand des übergebenen Commits</w:t>
      </w:r>
      <w:r w:rsidR="007F5B4F">
        <w:t xml:space="preserve"> und die Änderungen sind verworfen</w:t>
      </w:r>
      <w:r>
        <w:t>:</w:t>
      </w:r>
    </w:p>
    <w:p w14:paraId="7A0A8015" w14:textId="00826ED0"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w:t>
      </w:r>
      <w:r w:rsidR="0035239F">
        <w:t>Dieser</w:t>
      </w:r>
      <w:r>
        <w:t xml:space="preserve">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75" w:name="_Toc36379948"/>
      <w:r>
        <w:t>Git reflog</w:t>
      </w:r>
      <w:bookmarkEnd w:id="275"/>
    </w:p>
    <w:p w14:paraId="678616B7" w14:textId="4CDAEB5A"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rsidR="000A0DD6">
        <w:t>verwendet</w:t>
      </w:r>
      <w:r>
        <w:t xml:space="preserve">,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w:t>
      </w:r>
      <w:r w:rsidR="0065255B">
        <w:t>en</w:t>
      </w:r>
      <w:r>
        <w:t xml:space="preserve"> verworfenen Commit im </w:t>
      </w:r>
      <w:r>
        <w:rPr>
          <w:i/>
          <w:iCs/>
        </w:rPr>
        <w:t xml:space="preserve">reflog </w:t>
      </w:r>
      <w:r>
        <w:t>zu finden. Allerdings werden Commits</w:t>
      </w:r>
      <w:r w:rsidR="00702868">
        <w:t xml:space="preserve"> ohne Referenzierung</w:t>
      </w:r>
      <w:r>
        <w:t xml:space="preserve"> nach einer festgelegten Zeit verworfen. Somit ist die Rückverfolgung von </w:t>
      </w:r>
      <w:r>
        <w:rPr>
          <w:i/>
          <w:iCs/>
        </w:rPr>
        <w:t xml:space="preserve">reflog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A17F1D">
            <w:rPr>
              <w:noProof/>
              <w:lang w:val="en-US"/>
            </w:rPr>
            <w:t>(25)</w:t>
          </w:r>
          <w:r>
            <w:fldChar w:fldCharType="end"/>
          </w:r>
        </w:sdtContent>
      </w:sdt>
      <w:r>
        <w:t>.</w:t>
      </w:r>
    </w:p>
    <w:p w14:paraId="67486288" w14:textId="601E6A40" w:rsidR="0022112D" w:rsidRDefault="0022112D" w:rsidP="0022112D">
      <w:pPr>
        <w:spacing w:before="0" w:line="240" w:lineRule="auto"/>
        <w:jc w:val="left"/>
      </w:pPr>
      <w:r>
        <w:br w:type="page"/>
      </w:r>
    </w:p>
    <w:p w14:paraId="1E224B84" w14:textId="54C26D9F" w:rsidR="00184B1F" w:rsidRPr="00184B1F" w:rsidRDefault="00184B1F" w:rsidP="00184B1F">
      <w:r>
        <w:rPr>
          <w:noProof/>
        </w:rPr>
        <w:lastRenderedPageBreak/>
        <mc:AlternateContent>
          <mc:Choice Requires="wps">
            <w:drawing>
              <wp:anchor distT="0" distB="0" distL="114300" distR="114300" simplePos="0" relativeHeight="251712512" behindDoc="0" locked="0" layoutInCell="1" allowOverlap="1" wp14:anchorId="0B8D5109" wp14:editId="7F9E4BC7">
                <wp:simplePos x="0" y="0"/>
                <wp:positionH relativeFrom="column">
                  <wp:posOffset>-3175</wp:posOffset>
                </wp:positionH>
                <wp:positionV relativeFrom="paragraph">
                  <wp:posOffset>1839547</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614053" w:rsidRPr="00CD452D" w:rsidRDefault="00614053" w:rsidP="00184B1F">
                            <w:pPr>
                              <w:pStyle w:val="Beschriftung"/>
                              <w:rPr>
                                <w:noProof/>
                              </w:rPr>
                            </w:pPr>
                            <w:bookmarkStart w:id="276" w:name="_Ref32948869"/>
                            <w:bookmarkStart w:id="277" w:name="_Toc35849518"/>
                            <w:r>
                              <w:t xml:space="preserve">Abbildung </w:t>
                            </w:r>
                            <w:fldSimple w:instr=" SEQ Abbildung \* ARABIC ">
                              <w:r>
                                <w:rPr>
                                  <w:noProof/>
                                </w:rPr>
                                <w:t>57</w:t>
                              </w:r>
                            </w:fldSimple>
                            <w:bookmarkEnd w:id="276"/>
                            <w:r>
                              <w:t>: Ansicht des Reflogs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4.85pt;width:390.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" stroked="f">
                <v:textbox style="mso-fit-shape-to-text:t" inset="0,0,0,0">
                  <w:txbxContent>
                    <w:p w14:paraId="4285A38A" w14:textId="00552A54" w:rsidR="00614053" w:rsidRPr="00CD452D" w:rsidRDefault="00614053" w:rsidP="00184B1F">
                      <w:pPr>
                        <w:pStyle w:val="Beschriftung"/>
                        <w:rPr>
                          <w:noProof/>
                        </w:rPr>
                      </w:pPr>
                      <w:bookmarkStart w:id="278" w:name="_Ref32948869"/>
                      <w:bookmarkStart w:id="279" w:name="_Toc35849518"/>
                      <w:r>
                        <w:t xml:space="preserve">Abbildung </w:t>
                      </w:r>
                      <w:fldSimple w:instr=" SEQ Abbildung \* ARABIC ">
                        <w:r>
                          <w:rPr>
                            <w:noProof/>
                          </w:rPr>
                          <w:t>57</w:t>
                        </w:r>
                      </w:fldSimple>
                      <w:bookmarkEnd w:id="278"/>
                      <w:r>
                        <w:t>: Ansicht des Reflogs</w:t>
                      </w:r>
                      <w:bookmarkEnd w:id="279"/>
                    </w:p>
                  </w:txbxContent>
                </v:textbox>
                <w10:wrap type="topAndBottom"/>
              </v:shape>
            </w:pict>
          </mc:Fallback>
        </mc:AlternateContent>
      </w:r>
      <w:r>
        <w:rPr>
          <w:noProof/>
        </w:rPr>
        <w:drawing>
          <wp:anchor distT="0" distB="0" distL="114300" distR="114300" simplePos="0" relativeHeight="251745280" behindDoc="0" locked="0" layoutInCell="1" allowOverlap="1" wp14:anchorId="59F2EFE3" wp14:editId="76CE1D42">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7">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80" w:name="_Toc36379949"/>
      <w:r>
        <w:t>Selektiv Änderungen durchführen</w:t>
      </w:r>
      <w:bookmarkEnd w:id="280"/>
    </w:p>
    <w:p w14:paraId="38C270C3" w14:textId="279E12C6"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w:t>
      </w:r>
      <w:r w:rsidR="0073283B">
        <w:t>Zuletzt</w:t>
      </w:r>
      <w:r>
        <w:t xml:space="preserve">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1" w:name="_Ref34550332"/>
      <w:bookmarkStart w:id="282" w:name="_Toc36379950"/>
      <w:r>
        <w:t>Git cherry-pick</w:t>
      </w:r>
      <w:bookmarkEnd w:id="281"/>
      <w:bookmarkEnd w:id="282"/>
    </w:p>
    <w:p w14:paraId="635BD711" w14:textId="3B6DD93A" w:rsidR="007D12E7" w:rsidRDefault="00C267FC" w:rsidP="008006D3">
      <w:r>
        <w:rPr>
          <w:noProof/>
        </w:rPr>
        <w:drawing>
          <wp:anchor distT="0" distB="0" distL="114300" distR="114300" simplePos="0" relativeHeight="251588608" behindDoc="0" locked="0" layoutInCell="1" allowOverlap="1" wp14:anchorId="3C2404EC" wp14:editId="5C455281">
            <wp:simplePos x="0" y="0"/>
            <wp:positionH relativeFrom="column">
              <wp:posOffset>1169370</wp:posOffset>
            </wp:positionH>
            <wp:positionV relativeFrom="paragraph">
              <wp:posOffset>2633716</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5232" behindDoc="0" locked="0" layoutInCell="1" allowOverlap="1" wp14:anchorId="6CCD11F0" wp14:editId="6A7AFD7F">
                <wp:simplePos x="0" y="0"/>
                <wp:positionH relativeFrom="column">
                  <wp:posOffset>-3175</wp:posOffset>
                </wp:positionH>
                <wp:positionV relativeFrom="paragraph">
                  <wp:posOffset>4074280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35D239F6" w:rsidR="00614053" w:rsidRPr="003E2460" w:rsidRDefault="00614053" w:rsidP="007D12E7">
                            <w:pPr>
                              <w:pStyle w:val="Beschriftung"/>
                              <w:rPr>
                                <w:noProof/>
                              </w:rPr>
                            </w:pPr>
                            <w:bookmarkStart w:id="283" w:name="_Ref35854597"/>
                            <w:bookmarkStart w:id="284" w:name="_Toc35849519"/>
                            <w:r>
                              <w:t xml:space="preserve">Abbildung </w:t>
                            </w:r>
                            <w:fldSimple w:instr=" SEQ Abbildung \* ARABIC ">
                              <w:r>
                                <w:rPr>
                                  <w:noProof/>
                                </w:rPr>
                                <w:t>58</w:t>
                              </w:r>
                            </w:fldSimple>
                            <w:bookmarkEnd w:id="283"/>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20.8pt;width:240.35pt;height:30.7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" stroked="f">
                <v:textbox inset="0,0,0,0">
                  <w:txbxContent>
                    <w:p w14:paraId="70D691D3" w14:textId="35D239F6" w:rsidR="00614053" w:rsidRPr="003E2460" w:rsidRDefault="00614053" w:rsidP="007D12E7">
                      <w:pPr>
                        <w:pStyle w:val="Beschriftung"/>
                        <w:rPr>
                          <w:noProof/>
                        </w:rPr>
                      </w:pPr>
                      <w:bookmarkStart w:id="285" w:name="_Ref35854597"/>
                      <w:bookmarkStart w:id="286" w:name="_Toc35849519"/>
                      <w:r>
                        <w:t xml:space="preserve">Abbildung </w:t>
                      </w:r>
                      <w:fldSimple w:instr=" SEQ Abbildung \* ARABIC ">
                        <w:r>
                          <w:rPr>
                            <w:noProof/>
                          </w:rPr>
                          <w:t>58</w:t>
                        </w:r>
                      </w:fldSimple>
                      <w:bookmarkEnd w:id="285"/>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6"/>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w:t>
      </w:r>
      <w:r w:rsidR="005469F5">
        <w:t xml:space="preserve">weitere </w:t>
      </w:r>
      <w:r w:rsidR="008006D3">
        <w:t xml:space="preserve">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EndPr/>
        <w:sdtContent>
          <w:r w:rsidR="008006D3">
            <w:fldChar w:fldCharType="begin"/>
          </w:r>
          <w:r w:rsidR="00452AE1">
            <w:rPr>
              <w:lang w:val="en-US"/>
            </w:rPr>
            <w:instrText xml:space="preserve">CITATION Ral19 \l 1033 </w:instrText>
          </w:r>
          <w:r w:rsidR="008006D3">
            <w:fldChar w:fldCharType="separate"/>
          </w:r>
          <w:r w:rsidR="00452AE1">
            <w:rPr>
              <w:noProof/>
              <w:lang w:val="en-US"/>
            </w:rPr>
            <w:t>(26)</w:t>
          </w:r>
          <w:r w:rsidR="008006D3">
            <w:fldChar w:fldCharType="end"/>
          </w:r>
        </w:sdtContent>
      </w:sdt>
      <w:r w:rsidR="008006D3">
        <w:t xml:space="preserve">. </w:t>
      </w:r>
      <w:r w:rsidR="007D12E7">
        <w:t xml:space="preserve">Bildlich sieht </w:t>
      </w:r>
      <w:r>
        <w:t xml:space="preserve">eine Integration über das </w:t>
      </w:r>
      <w:r w:rsidR="00C40AE4">
        <w:t>Kommando</w:t>
      </w:r>
      <w:r w:rsidR="007D12E7">
        <w:t xml:space="preserve"> </w:t>
      </w:r>
      <w:r w:rsidR="007D12E7" w:rsidRPr="007D12E7">
        <w:rPr>
          <w:i/>
          <w:iCs/>
        </w:rPr>
        <w:t>cherry-pick</w:t>
      </w:r>
      <w:r w:rsidR="007D12E7">
        <w:t xml:space="preserve"> wie folgt aus:</w:t>
      </w:r>
    </w:p>
    <w:p w14:paraId="555683F0" w14:textId="7F3B3969" w:rsidR="008006D3" w:rsidRPr="008006D3" w:rsidRDefault="00C267FC" w:rsidP="008006D3">
      <w:r>
        <w:lastRenderedPageBreak/>
        <w:t xml:space="preserve">In </w:t>
      </w:r>
      <w:r>
        <w:fldChar w:fldCharType="begin"/>
      </w:r>
      <w:r>
        <w:instrText xml:space="preserve"> REF _Ref35854597 \h </w:instrText>
      </w:r>
      <w:r>
        <w:fldChar w:fldCharType="separate"/>
      </w:r>
      <w:r>
        <w:t xml:space="preserve">Abbildung </w:t>
      </w:r>
      <w:r>
        <w:rPr>
          <w:noProof/>
        </w:rPr>
        <w:t>58</w:t>
      </w:r>
      <w:r>
        <w:fldChar w:fldCharType="end"/>
      </w:r>
      <w:r w:rsidR="007D12E7">
        <w:t xml:space="preserve"> wurde der Commit "</w:t>
      </w:r>
      <w:r w:rsidR="00481326">
        <w:t xml:space="preserve"> </w:t>
      </w:r>
      <w:r w:rsidR="007D12E7" w:rsidRPr="007D12E7">
        <w:rPr>
          <w:i/>
          <w:iCs/>
        </w:rPr>
        <w:t>g</w:t>
      </w:r>
      <w:r w:rsidR="00481326">
        <w:rPr>
          <w:i/>
          <w:iCs/>
        </w:rPr>
        <w:t xml:space="preserve"> </w:t>
      </w:r>
      <w:r w:rsidR="007D12E7">
        <w:t xml:space="preserve">" dem Zweig </w:t>
      </w:r>
      <w:r w:rsidR="007D12E7" w:rsidRPr="007D12E7">
        <w:rPr>
          <w:i/>
          <w:iCs/>
        </w:rPr>
        <w:t>master</w:t>
      </w:r>
      <w:r w:rsidR="007D12E7">
        <w:t xml:space="preserve"> hinzugefügt. Dieser ist dort allerdings nicht unter dem Verweis "</w:t>
      </w:r>
      <w:r w:rsidR="00481326">
        <w:t xml:space="preserve"> </w:t>
      </w:r>
      <w:r w:rsidR="007D12E7" w:rsidRPr="007D12E7">
        <w:rPr>
          <w:i/>
          <w:iCs/>
        </w:rPr>
        <w:t>g</w:t>
      </w:r>
      <w:r w:rsidR="00481326">
        <w:rPr>
          <w:i/>
          <w:iCs/>
        </w:rPr>
        <w:t xml:space="preserve"> </w:t>
      </w:r>
      <w:r w:rsidR="007D12E7">
        <w:t>" gespeichert. Es wird ein neuer Commit "</w:t>
      </w:r>
      <w:r w:rsidR="00481326">
        <w:t xml:space="preserve"> </w:t>
      </w:r>
      <w:r w:rsidR="007D12E7" w:rsidRPr="007D12E7">
        <w:rPr>
          <w:i/>
          <w:iCs/>
        </w:rPr>
        <w:t>g'</w:t>
      </w:r>
      <w:r w:rsidR="00481326">
        <w:rPr>
          <w:i/>
          <w:iCs/>
        </w:rPr>
        <w:t xml:space="preserve"> </w:t>
      </w:r>
      <w:r w:rsidR="007D12E7">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87" w:name="_Ref32944751"/>
      <w:bookmarkStart w:id="288" w:name="_Ref32944766"/>
      <w:bookmarkStart w:id="289" w:name="_Toc36379951"/>
      <w:r>
        <w:t>Git cherry</w:t>
      </w:r>
      <w:bookmarkEnd w:id="287"/>
      <w:bookmarkEnd w:id="288"/>
      <w:bookmarkEnd w:id="289"/>
    </w:p>
    <w:p w14:paraId="56B5EEC0" w14:textId="76138F96"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verwendet werden. Das Kommando überprüft die eingeführten Änderungen jedes Commits</w:t>
      </w:r>
      <w:r w:rsidR="0073283B">
        <w:t>,</w:t>
      </w:r>
      <w:r>
        <w:t xml:space="preserve">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A17F1D">
            <w:rPr>
              <w:noProof/>
              <w:lang w:val="en-US"/>
            </w:rPr>
            <w:t>(27)</w:t>
          </w:r>
          <w:r>
            <w:rPr>
              <w:i/>
              <w:iCs/>
            </w:rPr>
            <w:fldChar w:fldCharType="end"/>
          </w:r>
        </w:sdtContent>
      </w:sdt>
      <w:r>
        <w:rPr>
          <w:i/>
          <w:iCs/>
        </w:rPr>
        <w:t>.</w:t>
      </w:r>
    </w:p>
    <w:p w14:paraId="1C951897" w14:textId="115F1769" w:rsidR="008006D3" w:rsidRPr="00500FBA" w:rsidRDefault="0073283B" w:rsidP="008006D3">
      <w:r>
        <w:rPr>
          <w:noProof/>
        </w:rPr>
        <w:drawing>
          <wp:anchor distT="0" distB="0" distL="114300" distR="114300" simplePos="0" relativeHeight="251747328" behindDoc="0" locked="0" layoutInCell="1" allowOverlap="1" wp14:anchorId="1FDFE4B3" wp14:editId="0B5BDACA">
            <wp:simplePos x="0" y="0"/>
            <wp:positionH relativeFrom="column">
              <wp:posOffset>549910</wp:posOffset>
            </wp:positionH>
            <wp:positionV relativeFrom="paragraph">
              <wp:posOffset>1231265</wp:posOffset>
            </wp:positionV>
            <wp:extent cx="3915410" cy="482600"/>
            <wp:effectExtent l="0" t="0" r="8890"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r="4918"/>
                    <a:stretch/>
                  </pic:blipFill>
                  <pic:spPr bwMode="auto">
                    <a:xfrm>
                      <a:off x="0" y="0"/>
                      <a:ext cx="391541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DFC">
        <w:rPr>
          <w:noProof/>
        </w:rPr>
        <mc:AlternateContent>
          <mc:Choice Requires="wps">
            <w:drawing>
              <wp:anchor distT="0" distB="0" distL="114300" distR="114300" simplePos="0" relativeHeight="251749376" behindDoc="0" locked="0" layoutInCell="1" allowOverlap="1" wp14:anchorId="3F16C4FE" wp14:editId="5DE52F3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5D763147" w:rsidR="00614053" w:rsidRPr="005A3162" w:rsidRDefault="00614053" w:rsidP="00500FBA">
                            <w:pPr>
                              <w:pStyle w:val="Beschriftung"/>
                            </w:pPr>
                            <w:bookmarkStart w:id="290" w:name="_Ref32949049"/>
                            <w:bookmarkStart w:id="291" w:name="_Toc35849520"/>
                            <w:r>
                              <w:t xml:space="preserve">Abbildung </w:t>
                            </w:r>
                            <w:fldSimple w:instr=" SEQ Abbildung \* ARABIC ">
                              <w:r>
                                <w:rPr>
                                  <w:noProof/>
                                </w:rPr>
                                <w:t>59</w:t>
                              </w:r>
                            </w:fldSimple>
                            <w:bookmarkEnd w:id="290"/>
                            <w:r>
                              <w:t>: Der Commit "Added function foo()" exist</w:t>
                            </w:r>
                            <w:r w:rsidR="00C40AE4">
                              <w:t>i</w:t>
                            </w:r>
                            <w:r>
                              <w:t>ert in beiden Zweigen</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5D763147" w:rsidR="00614053" w:rsidRPr="005A3162" w:rsidRDefault="00614053" w:rsidP="00500FBA">
                      <w:pPr>
                        <w:pStyle w:val="Beschriftung"/>
                      </w:pPr>
                      <w:bookmarkStart w:id="292" w:name="_Ref32949049"/>
                      <w:bookmarkStart w:id="293" w:name="_Toc35849520"/>
                      <w:r>
                        <w:t xml:space="preserve">Abbildung </w:t>
                      </w:r>
                      <w:fldSimple w:instr=" SEQ Abbildung \* ARABIC ">
                        <w:r>
                          <w:rPr>
                            <w:noProof/>
                          </w:rPr>
                          <w:t>59</w:t>
                        </w:r>
                      </w:fldSimple>
                      <w:bookmarkEnd w:id="292"/>
                      <w:r>
                        <w:t>: Der Commit "Added function foo()" exist</w:t>
                      </w:r>
                      <w:r w:rsidR="00C40AE4">
                        <w:t>i</w:t>
                      </w:r>
                      <w:r>
                        <w:t>ert in beiden Zweigen</w:t>
                      </w:r>
                      <w:bookmarkEnd w:id="293"/>
                    </w:p>
                  </w:txbxContent>
                </v:textbox>
                <w10:wrap type="topAndBottom"/>
              </v:shape>
            </w:pict>
          </mc:Fallback>
        </mc:AlternateContent>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14A2449D" w:rsidR="008006D3" w:rsidRPr="008006D3" w:rsidRDefault="0073283B" w:rsidP="008006D3">
      <w:r>
        <w:rPr>
          <w:noProof/>
        </w:rPr>
        <w:drawing>
          <wp:anchor distT="0" distB="0" distL="114300" distR="114300" simplePos="0" relativeHeight="251751424" behindDoc="0" locked="0" layoutInCell="1" allowOverlap="1" wp14:anchorId="142B4466" wp14:editId="3C50C418">
            <wp:simplePos x="0" y="0"/>
            <wp:positionH relativeFrom="column">
              <wp:posOffset>491670</wp:posOffset>
            </wp:positionH>
            <wp:positionV relativeFrom="paragraph">
              <wp:posOffset>1841392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5E1DFC">
        <w:rPr>
          <w:noProof/>
        </w:rPr>
        <mc:AlternateContent>
          <mc:Choice Requires="wps">
            <w:drawing>
              <wp:anchor distT="0" distB="0" distL="114300" distR="114300" simplePos="0" relativeHeight="251753472" behindDoc="0" locked="0" layoutInCell="1" allowOverlap="1" wp14:anchorId="46F35C36" wp14:editId="017F9D45">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614053" w:rsidRPr="0031770D" w:rsidRDefault="00614053" w:rsidP="00500FBA">
                            <w:pPr>
                              <w:pStyle w:val="Beschriftung"/>
                              <w:rPr>
                                <w:noProof/>
                              </w:rPr>
                            </w:pPr>
                            <w:bookmarkStart w:id="294" w:name="_Toc35849521"/>
                            <w:r>
                              <w:t xml:space="preserve">Abbildung </w:t>
                            </w:r>
                            <w:fldSimple w:instr=" SEQ Abbildung \* ARABIC ">
                              <w:r>
                                <w:rPr>
                                  <w:noProof/>
                                </w:rPr>
                                <w:t>60</w:t>
                              </w:r>
                            </w:fldSimple>
                            <w:r>
                              <w:t xml:space="preserve">: Ausgabe des Kommandos </w:t>
                            </w:r>
                            <w:r w:rsidRPr="00500FBA">
                              <w:rPr>
                                <w:i/>
                                <w:iCs/>
                              </w:rPr>
                              <w:t>cherry</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614053" w:rsidRPr="0031770D" w:rsidRDefault="00614053" w:rsidP="00500FBA">
                      <w:pPr>
                        <w:pStyle w:val="Beschriftung"/>
                        <w:rPr>
                          <w:noProof/>
                        </w:rPr>
                      </w:pPr>
                      <w:bookmarkStart w:id="295" w:name="_Toc35849521"/>
                      <w:r>
                        <w:t xml:space="preserve">Abbildung </w:t>
                      </w:r>
                      <w:fldSimple w:instr=" SEQ Abbildung \* ARABIC ">
                        <w:r>
                          <w:rPr>
                            <w:noProof/>
                          </w:rPr>
                          <w:t>60</w:t>
                        </w:r>
                      </w:fldSimple>
                      <w:r>
                        <w:t xml:space="preserve">: Ausgabe des Kommandos </w:t>
                      </w:r>
                      <w:r w:rsidRPr="00500FBA">
                        <w:rPr>
                          <w:i/>
                          <w:iCs/>
                        </w:rPr>
                        <w:t>cherry</w:t>
                      </w:r>
                      <w:bookmarkEnd w:id="295"/>
                    </w:p>
                  </w:txbxContent>
                </v:textbox>
                <w10:wrap type="topAndBottom"/>
              </v:shape>
            </w:pict>
          </mc:Fallback>
        </mc:AlternateContent>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296" w:name="_Ref33862326"/>
      <w:bookmarkStart w:id="297" w:name="_Toc36379952"/>
      <w:r>
        <w:lastRenderedPageBreak/>
        <w:t>Verbreitete Arbeitsabläufe</w:t>
      </w:r>
      <w:bookmarkEnd w:id="296"/>
      <w:bookmarkEnd w:id="297"/>
    </w:p>
    <w:p w14:paraId="415627A9" w14:textId="35D32C25" w:rsidR="005B2541" w:rsidRPr="005B2541" w:rsidRDefault="005B2541" w:rsidP="005B2541">
      <w:r>
        <w:t>I</w:t>
      </w:r>
      <w:r w:rsidR="002D3EFC">
        <w:t>m</w:t>
      </w:r>
      <w:r>
        <w:t xml:space="preserve"> Folgenden werden mehrere </w:t>
      </w:r>
      <w:r w:rsidR="00827D09">
        <w:t>Vorgehensweisen behandelt,</w:t>
      </w:r>
      <w:r>
        <w:t xml:space="preserve"> </w:t>
      </w:r>
      <w:r w:rsidR="00A8234F">
        <w:t>welche</w:t>
      </w:r>
      <w:r>
        <w:t xml:space="preserve"> </w:t>
      </w:r>
      <w:r w:rsidR="00A8234F">
        <w:t>die Eingliederung von</w:t>
      </w:r>
      <w:r>
        <w:t xml:space="preserve"> Entwicklungszweig</w:t>
      </w:r>
      <w:r w:rsidR="00A8234F">
        <w:t>en und den Ablauf von Zusammenführungen vorschreiben</w:t>
      </w:r>
      <w:r>
        <w:t xml:space="preserve">.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E9C24C9" w:rsidR="008F6A83" w:rsidRDefault="008F6A83" w:rsidP="008F6A83">
      <w:pPr>
        <w:pStyle w:val="berschrift2"/>
      </w:pPr>
      <w:bookmarkStart w:id="298" w:name="_Ref32943366"/>
      <w:bookmarkStart w:id="299" w:name="_Toc36379953"/>
      <w:r>
        <w:t>Branching Workflow (Git</w:t>
      </w:r>
      <w:r w:rsidR="00C40AE4">
        <w:t>F</w:t>
      </w:r>
      <w:r>
        <w:t>low)</w:t>
      </w:r>
      <w:bookmarkEnd w:id="298"/>
      <w:bookmarkEnd w:id="299"/>
    </w:p>
    <w:p w14:paraId="22D84A0F" w14:textId="606ADDFC" w:rsidR="00873A74" w:rsidRDefault="005B2541" w:rsidP="005B2541">
      <w:r>
        <w:t>Im Allgemeinen wird GitFlow als die Richtlinie für ein gut durchdachtes und schlank strukturiertes Projektarchi</w:t>
      </w:r>
      <w:r w:rsidR="00144357">
        <w:t>v</w:t>
      </w:r>
      <w:r>
        <w:t xml:space="preserve"> angesehen. Hierbei wird der generelle Fokus auf die Separierung der Tätigkeiten in feste Zweige gelegt. So besitzt ein Projekt grundsätzlich </w:t>
      </w:r>
      <w:r w:rsidR="00C13FC4">
        <w:t>fünf</w:t>
      </w:r>
      <w:r>
        <w:t xml:space="preserve">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DE5C72">
        <w:rPr>
          <w:i/>
          <w:iCs/>
        </w:rPr>
        <w:t xml:space="preserve">branch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Zweig, verwendet werden sollen. Somit sollten fertige Funktion</w:t>
      </w:r>
      <w:r w:rsidR="003D5279">
        <w:t>en</w:t>
      </w:r>
      <w:r>
        <w:t xml:space="preserve"> von dem Hauptentwicklungszweig auf den Zweig für Veröffentlichung überführt werden. Die Definition des </w:t>
      </w:r>
      <w:r>
        <w:rPr>
          <w:i/>
          <w:iCs/>
        </w:rPr>
        <w:t>release</w:t>
      </w:r>
      <w:r>
        <w:t xml:space="preserve"> Zweiges lässt auch noch weitere Änderungen und Vorbereitungen </w:t>
      </w:r>
      <w:r w:rsidR="00340E66">
        <w:t xml:space="preserve">zu </w:t>
      </w:r>
      <w:r>
        <w:t xml:space="preserve">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594752" behindDoc="0" locked="0" layoutInCell="1" allowOverlap="1" wp14:anchorId="214D12A6" wp14:editId="17C11DA9">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40129CE2" w:rsidR="00614053" w:rsidRPr="000A4832" w:rsidRDefault="00614053" w:rsidP="005B2541">
                            <w:pPr>
                              <w:pStyle w:val="Beschriftung"/>
                              <w:rPr>
                                <w:noProof/>
                              </w:rPr>
                            </w:pPr>
                            <w:bookmarkStart w:id="300" w:name="_Ref32949311"/>
                            <w:bookmarkStart w:id="301" w:name="_Toc35849522"/>
                            <w:r>
                              <w:t xml:space="preserve">Abbildung </w:t>
                            </w:r>
                            <w:fldSimple w:instr=" SEQ Abbildung \* ARABIC ">
                              <w:r>
                                <w:rPr>
                                  <w:noProof/>
                                </w:rPr>
                                <w:t>61</w:t>
                              </w:r>
                            </w:fldSimple>
                            <w:bookmarkEnd w:id="300"/>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40129CE2" w:rsidR="00614053" w:rsidRPr="000A4832" w:rsidRDefault="00614053" w:rsidP="005B2541">
                      <w:pPr>
                        <w:pStyle w:val="Beschriftung"/>
                        <w:rPr>
                          <w:noProof/>
                        </w:rPr>
                      </w:pPr>
                      <w:bookmarkStart w:id="302" w:name="_Ref32949311"/>
                      <w:bookmarkStart w:id="303" w:name="_Toc35849522"/>
                      <w:r>
                        <w:t xml:space="preserve">Abbildung </w:t>
                      </w:r>
                      <w:fldSimple w:instr=" SEQ Abbildung \* ARABIC ">
                        <w:r>
                          <w:rPr>
                            <w:noProof/>
                          </w:rPr>
                          <w:t>61</w:t>
                        </w:r>
                      </w:fldSimple>
                      <w:bookmarkEnd w:id="302"/>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3"/>
                    </w:p>
                  </w:txbxContent>
                </v:textbox>
                <w10:wrap type="topAndBottom"/>
              </v:shape>
            </w:pict>
          </mc:Fallback>
        </mc:AlternateContent>
      </w:r>
      <w:r>
        <w:rPr>
          <w:noProof/>
        </w:rPr>
        <w:drawing>
          <wp:inline distT="0" distB="0" distL="0" distR="0" wp14:anchorId="0664A857" wp14:editId="669B9BB5">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4579D77E" w:rsidR="005B2541" w:rsidRDefault="006D216B" w:rsidP="005B2541">
      <w:r>
        <w:rPr>
          <w:noProof/>
        </w:rPr>
        <w:drawing>
          <wp:anchor distT="0" distB="0" distL="114300" distR="114300" simplePos="0" relativeHeight="251600896" behindDoc="0" locked="0" layoutInCell="1" allowOverlap="1" wp14:anchorId="14B79E36" wp14:editId="7AB166C0">
            <wp:simplePos x="0" y="0"/>
            <wp:positionH relativeFrom="column">
              <wp:posOffset>-1377</wp:posOffset>
            </wp:positionH>
            <wp:positionV relativeFrom="paragraph">
              <wp:posOffset>5658617</wp:posOffset>
            </wp:positionV>
            <wp:extent cx="5244465" cy="1328420"/>
            <wp:effectExtent l="0" t="0" r="0" b="508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4446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A74">
        <w:rPr>
          <w:noProof/>
        </w:rPr>
        <mc:AlternateContent>
          <mc:Choice Requires="wps">
            <w:drawing>
              <wp:anchor distT="0" distB="0" distL="114300" distR="114300" simplePos="0" relativeHeight="251602944" behindDoc="0" locked="0" layoutInCell="1" allowOverlap="1" wp14:anchorId="71B5B1BD" wp14:editId="02BFBCCE">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614053" w:rsidRPr="00E578F2" w:rsidRDefault="00614053" w:rsidP="00873A74">
                            <w:pPr>
                              <w:pStyle w:val="Beschriftung"/>
                              <w:rPr>
                                <w:noProof/>
                              </w:rPr>
                            </w:pPr>
                            <w:bookmarkStart w:id="304"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614053" w:rsidRPr="00E578F2" w:rsidRDefault="00614053" w:rsidP="00873A74">
                      <w:pPr>
                        <w:pStyle w:val="Beschriftung"/>
                        <w:rPr>
                          <w:noProof/>
                        </w:rPr>
                      </w:pPr>
                      <w:bookmarkStart w:id="305"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05"/>
                    </w:p>
                  </w:txbxContent>
                </v:textbox>
                <w10:wrap type="topAndBottom"/>
              </v:shape>
            </w:pict>
          </mc:Fallback>
        </mc:AlternateContent>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w:t>
      </w:r>
      <w:r w:rsidR="008A71B1">
        <w:t xml:space="preserve"> und die zu implementierende Funktion angehangen</w:t>
      </w:r>
      <w:r w:rsidR="005B2541">
        <w: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3C79B7A4" w:rsidR="00873A74" w:rsidRDefault="005B2541" w:rsidP="00873A74">
      <w:r>
        <w:lastRenderedPageBreak/>
        <w:t xml:space="preserve">Als letzte Art von Zweigen fehlt noch der Korrektur Zweig, welcher allgemein unter </w:t>
      </w:r>
      <w:r>
        <w:rPr>
          <w:i/>
          <w:iCs/>
        </w:rPr>
        <w:t>bugfix</w:t>
      </w:r>
      <w:r>
        <w:t xml:space="preserve"> </w:t>
      </w:r>
      <w:r w:rsidR="006D216B" w:rsidRPr="006D216B">
        <w:rPr>
          <w:i/>
          <w:iCs/>
        </w:rPr>
        <w:t>branch</w:t>
      </w:r>
      <w:r w:rsidR="006D216B">
        <w:t xml:space="preserve"> </w:t>
      </w:r>
      <w:r>
        <w:t xml:space="preserve">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w:t>
      </w:r>
      <w:r w:rsidR="00D7211E">
        <w:t>Variante</w:t>
      </w:r>
      <w:r>
        <w:t xml:space="preserve">, welche </w:t>
      </w:r>
      <w:r w:rsidR="00D7211E">
        <w:t xml:space="preserve">zeitgleich </w:t>
      </w:r>
      <w:r>
        <w:t xml:space="preserve">unterstützt werden soll, einen eigenen </w:t>
      </w:r>
      <w:r>
        <w:rPr>
          <w:i/>
          <w:iCs/>
        </w:rPr>
        <w:t>master</w:t>
      </w:r>
      <w:r w:rsidR="00277801">
        <w:t xml:space="preserve"> Zweig </w:t>
      </w:r>
      <w:r>
        <w:t>besitz</w:t>
      </w:r>
      <w:r w:rsidR="009C0BC5">
        <w:t>t</w:t>
      </w:r>
      <w:r>
        <w:t>.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w:t>
      </w:r>
      <w:r w:rsidR="000D6F0C">
        <w:t xml:space="preserve">die </w:t>
      </w:r>
      <w:r w:rsidR="004028DE">
        <w:t xml:space="preserve">Durchführung einer </w:t>
      </w:r>
      <w:r>
        <w:t>Zusammenführ</w:t>
      </w:r>
      <w:r w:rsidR="004028DE">
        <w:t>ung</w:t>
      </w:r>
      <w:r>
        <w:t xml:space="preserve"> vereinfacht. Diese Erweiterung sollte nativ unterstützt sein und wird über </w:t>
      </w:r>
      <w:r>
        <w:rPr>
          <w:b/>
          <w:bCs/>
          <w:i/>
          <w:iCs/>
        </w:rPr>
        <w:t xml:space="preserve">git flow </w:t>
      </w:r>
      <w:r>
        <w:t>aufgerufen. Die Erweiterung hilf</w:t>
      </w:r>
      <w:r w:rsidR="00E43261">
        <w:t>t</w:t>
      </w:r>
      <w:r>
        <w:t xml:space="preserve"> dabei die möglichen Arten von Zweigen vereinfacht zu erstellen, da viele Information dem Schema entnommen werden, zum Beispiel welcher Zweig als Vorlage für einen neuen Nebenentwicklungszweig dient.</w:t>
      </w:r>
    </w:p>
    <w:p w14:paraId="7FD07A6B" w14:textId="75A18BA6" w:rsidR="00873A74" w:rsidRDefault="00873A74" w:rsidP="00873A74">
      <w:pPr>
        <w:pStyle w:val="berschrift2"/>
      </w:pPr>
      <w:bookmarkStart w:id="306" w:name="_Toc36379954"/>
      <w:r>
        <w:t>Historisch</w:t>
      </w:r>
      <w:r w:rsidR="005C3BCD">
        <w:t>er</w:t>
      </w:r>
      <w:r>
        <w:t xml:space="preserve"> Workflow</w:t>
      </w:r>
      <w:r w:rsidR="00BF28F9">
        <w:t xml:space="preserve"> (Linux</w:t>
      </w:r>
      <w:r w:rsidR="004A76F0">
        <w:t xml:space="preserve"> Kernel</w:t>
      </w:r>
      <w:r w:rsidR="00BF28F9">
        <w:t>)</w:t>
      </w:r>
      <w:bookmarkEnd w:id="306"/>
    </w:p>
    <w:p w14:paraId="7BF56303" w14:textId="03352A7F" w:rsidR="00873A74" w:rsidRDefault="00873A74" w:rsidP="00873A74">
      <w:r>
        <w:t xml:space="preserve">Da Git ursprünglich für die Entwicklung des Linux Kernels erstellt wurde, besitzt es dahingehende einen für diesen Zweck optimierten Umfang. Die Kernelentwicklung setzt bis heute auf einen </w:t>
      </w:r>
      <w:r w:rsidR="007444E3">
        <w:t>E-Mail-Verteiler</w:t>
      </w:r>
      <w:r>
        <w:t xml:space="preserve">, um die daran arbeitenden Personen über Änderungen zu informieren und später diese dem Projekt hinzuzufügen. Aufgrund dessen besitzt Git bis heute Kommandos, welche diese Arbeitsweise </w:t>
      </w:r>
      <w:r w:rsidR="007444E3">
        <w:t>unterstützen,</w:t>
      </w:r>
      <w:r>
        <w:t xml:space="preserve"> wie zum Beispiel </w:t>
      </w:r>
      <w:r>
        <w:rPr>
          <w:b/>
          <w:bCs/>
          <w:i/>
          <w:iCs/>
        </w:rPr>
        <w:t xml:space="preserve">format-patch </w:t>
      </w:r>
      <w:r>
        <w:t xml:space="preserve">und </w:t>
      </w:r>
      <w:r>
        <w:rPr>
          <w:b/>
          <w:bCs/>
          <w:i/>
          <w:iCs/>
        </w:rPr>
        <w:t>request-pull</w:t>
      </w:r>
      <w:r>
        <w:t>.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w:t>
      </w:r>
      <w:r>
        <w:lastRenderedPageBreak/>
        <w:t xml:space="preserve">achtliche Größe besitzt, werden die </w:t>
      </w:r>
      <w:r w:rsidR="007444E3">
        <w:t>E-Mail-Verteiler</w:t>
      </w:r>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607040" behindDoc="0" locked="0" layoutInCell="1" allowOverlap="1" wp14:anchorId="3F7CC147" wp14:editId="10BAD16D">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614053" w:rsidRPr="006B6B5B" w:rsidRDefault="00614053" w:rsidP="00873A74">
                            <w:pPr>
                              <w:pStyle w:val="Beschriftung"/>
                            </w:pPr>
                            <w:bookmarkStart w:id="307" w:name="_Ref32949995"/>
                            <w:bookmarkStart w:id="308" w:name="_Toc35849524"/>
                            <w:r>
                              <w:t xml:space="preserve">Abbildung </w:t>
                            </w:r>
                            <w:fldSimple w:instr=" SEQ Abbildung \* ARABIC ">
                              <w:r>
                                <w:rPr>
                                  <w:noProof/>
                                </w:rPr>
                                <w:t>63</w:t>
                              </w:r>
                            </w:fldSimple>
                            <w:bookmarkEnd w:id="307"/>
                            <w:r>
                              <w:t>: Hierarchie in der Linux Kernel Entwicklung</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614053" w:rsidRPr="006B6B5B" w:rsidRDefault="00614053" w:rsidP="00873A74">
                      <w:pPr>
                        <w:pStyle w:val="Beschriftung"/>
                      </w:pPr>
                      <w:bookmarkStart w:id="309" w:name="_Ref32949995"/>
                      <w:bookmarkStart w:id="310" w:name="_Toc35849524"/>
                      <w:r>
                        <w:t xml:space="preserve">Abbildung </w:t>
                      </w:r>
                      <w:fldSimple w:instr=" SEQ Abbildung \* ARABIC ">
                        <w:r>
                          <w:rPr>
                            <w:noProof/>
                          </w:rPr>
                          <w:t>63</w:t>
                        </w:r>
                      </w:fldSimple>
                      <w:bookmarkEnd w:id="309"/>
                      <w:r>
                        <w:t>: Hierarchie in der Linux Kernel Entwicklung</w:t>
                      </w:r>
                      <w:bookmarkEnd w:id="310"/>
                    </w:p>
                  </w:txbxContent>
                </v:textbox>
                <w10:wrap type="topAndBottom"/>
              </v:shape>
            </w:pict>
          </mc:Fallback>
        </mc:AlternateContent>
      </w:r>
      <w:r>
        <w:rPr>
          <w:noProof/>
        </w:rPr>
        <w:drawing>
          <wp:anchor distT="0" distB="0" distL="114300" distR="114300" simplePos="0" relativeHeight="251604992" behindDoc="0" locked="0" layoutInCell="1" allowOverlap="1" wp14:anchorId="5F7B83BE" wp14:editId="6A010AFA">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3">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338140D2" w:rsidR="00873A74" w:rsidRPr="00873A74" w:rsidRDefault="00873A74" w:rsidP="00873A74">
      <w:r>
        <w:t xml:space="preserve">Dabei empfiehlt es sich, diese Separierung nach Themen oder Modulen durchzuführen. Dies kann </w:t>
      </w:r>
      <w:r w:rsidR="007444E3">
        <w:t>bei</w:t>
      </w:r>
      <w:r>
        <w:t xml:space="preserve">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r w:rsidR="00C559C9">
        <w:t>E-Mail-Kopfzeile</w:t>
      </w:r>
      <w:r>
        <w:t xml:space="preserv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w:t>
      </w:r>
      <w:r w:rsidR="00C559C9">
        <w:t>Infor</w:t>
      </w:r>
      <w:r w:rsidR="00136718">
        <w:t>ma</w:t>
      </w:r>
      <w:r w:rsidR="00C559C9">
        <w:t>tionsm</w:t>
      </w:r>
      <w:r>
        <w:t xml:space="preserve">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1" w:name="_Ref32950062"/>
      <w:bookmarkStart w:id="312" w:name="_Toc36379955"/>
      <w:r>
        <w:lastRenderedPageBreak/>
        <w:t>Forking Workflow</w:t>
      </w:r>
      <w:bookmarkEnd w:id="311"/>
      <w:bookmarkEnd w:id="312"/>
    </w:p>
    <w:p w14:paraId="31AA5A3A" w14:textId="1E3ABEE8" w:rsidR="00360AA0" w:rsidRDefault="00360AA0" w:rsidP="00360AA0">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w:t>
      </w:r>
      <w:r w:rsidR="00364138">
        <w:t>e Kopie</w:t>
      </w:r>
      <w:r>
        <w:t xml:space="preserve"> wird als </w:t>
      </w:r>
      <w:r w:rsidRPr="00587780">
        <w:rPr>
          <w:i/>
          <w:iCs/>
        </w:rPr>
        <w:t>Fork</w:t>
      </w:r>
      <w:r>
        <w:t xml:space="preserve"> bezeichnet. </w:t>
      </w:r>
      <w:r w:rsidRPr="00587780">
        <w:t>In</w:t>
      </w:r>
      <w:r>
        <w:t xml:space="preserve"> dieser lokalen Kopie kann</w:t>
      </w:r>
      <w:r w:rsidR="009D1F32">
        <w:t xml:space="preserve"> entsprechend</w:t>
      </w:r>
      <w:r>
        <w:t xml:space="preserve"> isoliert </w:t>
      </w:r>
      <w:r w:rsidR="00E36760">
        <w:t xml:space="preserve">zum eigentlichen Projekt </w:t>
      </w:r>
      <w:r>
        <w:t>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w:t>
      </w:r>
      <w:r w:rsidR="00A16208">
        <w:t xml:space="preserve"> heraus</w:t>
      </w:r>
      <w:r>
        <w:t xml:space="preserve">,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w:t>
      </w:r>
      <w:r w:rsidR="00452AE1">
        <w:t>E-Mail-Verteiler</w:t>
      </w:r>
      <w:r>
        <w:t xml:space="preserve">.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w:t>
      </w:r>
      <w:r w:rsidRPr="00A16208">
        <w:rPr>
          <w:i/>
          <w:iCs/>
        </w:rPr>
        <w:t>Fork</w:t>
      </w:r>
      <w:r>
        <w:t xml:space="preserve">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452AE1">
            <w:rPr>
              <w:lang w:val="en-US"/>
            </w:rPr>
            <w:instrText xml:space="preserve">CITATION Fel20 \l 1033 </w:instrText>
          </w:r>
          <w:r w:rsidR="00D021C4">
            <w:fldChar w:fldCharType="separate"/>
          </w:r>
          <w:r w:rsidR="00452AE1">
            <w:rPr>
              <w:noProof/>
              <w:lang w:val="en-US"/>
            </w:rPr>
            <w:t>(28)</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w:t>
      </w:r>
      <w:r>
        <w:lastRenderedPageBreak/>
        <w:t xml:space="preserve">nalität von einem Pull-Request, bei jeder Zusammenführung durchgeführt werden müssen, falls </w:t>
      </w:r>
      <w:r w:rsidR="00A16208">
        <w:t xml:space="preserve">zuvor entsprechend </w:t>
      </w:r>
      <w:r>
        <w:t>konfiguriert. Da diese Zusammenführungen innerhalb des Archivs stattfinden und nicht wie bei einem Fork von außerhalb stammen, spielt die Durchführung der Zusammenführung eine Rolle. Hierbei werden</w:t>
      </w:r>
      <w:r w:rsidR="002007CA">
        <w:t xml:space="preserve"> folgend</w:t>
      </w:r>
      <w:r>
        <w:t xml:space="preserve"> </w:t>
      </w:r>
      <w:r w:rsidR="002007CA">
        <w:t>die angebotenen Optionen</w:t>
      </w:r>
      <w:r>
        <w:t xml:space="preserve"> de</w:t>
      </w:r>
      <w:r w:rsidR="002007CA">
        <w:t>s</w:t>
      </w:r>
      <w:r>
        <w:t xml:space="preserve"> Hoster</w:t>
      </w:r>
      <w:r w:rsidR="002007CA">
        <w:t>s</w:t>
      </w:r>
      <w:r>
        <w:t xml:space="preserve"> Github.com beleuchtet</w:t>
      </w:r>
      <w:r w:rsidR="00520F25">
        <w:t xml:space="preserve"> </w:t>
      </w:r>
      <w:sdt>
        <w:sdtPr>
          <w:id w:val="-664556866"/>
          <w:citation/>
        </w:sdtPr>
        <w:sdtEndPr/>
        <w:sdtContent>
          <w:r w:rsidR="00520F25">
            <w:fldChar w:fldCharType="begin"/>
          </w:r>
          <w:r w:rsidR="00A17F1D">
            <w:rPr>
              <w:lang w:val="en-US"/>
            </w:rPr>
            <w:instrText xml:space="preserve">CITATION Git20 \l 1033 </w:instrText>
          </w:r>
          <w:r w:rsidR="00520F25">
            <w:fldChar w:fldCharType="separate"/>
          </w:r>
          <w:r w:rsidR="00A17F1D">
            <w:rPr>
              <w:noProof/>
              <w:lang w:val="en-US"/>
            </w:rPr>
            <w:t>(29)</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09088" behindDoc="0" locked="0" layoutInCell="1" allowOverlap="1" wp14:anchorId="7FAEB939" wp14:editId="450F1B7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6F7A7839" w:rsidR="00614053" w:rsidRPr="002E6C8B" w:rsidRDefault="00614053" w:rsidP="00360AA0">
                            <w:pPr>
                              <w:pStyle w:val="Beschriftung"/>
                            </w:pPr>
                            <w:bookmarkStart w:id="313" w:name="_Ref32950278"/>
                            <w:bookmarkStart w:id="314" w:name="_Toc35849525"/>
                            <w:r>
                              <w:t xml:space="preserve">Abbildung </w:t>
                            </w:r>
                            <w:fldSimple w:instr=" SEQ Abbildung \* ARABIC ">
                              <w:r>
                                <w:rPr>
                                  <w:noProof/>
                                </w:rPr>
                                <w:t>64</w:t>
                              </w:r>
                            </w:fldSimple>
                            <w:bookmarkEnd w:id="313"/>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6F7A7839" w:rsidR="00614053" w:rsidRPr="002E6C8B" w:rsidRDefault="00614053" w:rsidP="00360AA0">
                      <w:pPr>
                        <w:pStyle w:val="Beschriftung"/>
                      </w:pPr>
                      <w:bookmarkStart w:id="315" w:name="_Ref32950278"/>
                      <w:bookmarkStart w:id="316" w:name="_Toc35849525"/>
                      <w:r>
                        <w:t xml:space="preserve">Abbildung </w:t>
                      </w:r>
                      <w:fldSimple w:instr=" SEQ Abbildung \* ARABIC ">
                        <w:r>
                          <w:rPr>
                            <w:noProof/>
                          </w:rPr>
                          <w:t>64</w:t>
                        </w:r>
                      </w:fldSimple>
                      <w:bookmarkEnd w:id="315"/>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6"/>
                    </w:p>
                  </w:txbxContent>
                </v:textbox>
                <w10:wrap type="topAndBottom"/>
              </v:shape>
            </w:pict>
          </mc:Fallback>
        </mc:AlternateContent>
      </w:r>
      <w:r w:rsidRPr="00CC0545">
        <w:rPr>
          <w:noProof/>
        </w:rPr>
        <w:drawing>
          <wp:anchor distT="0" distB="0" distL="114300" distR="114300" simplePos="0" relativeHeight="251613184" behindDoc="0" locked="0" layoutInCell="1" allowOverlap="1" wp14:anchorId="67941E39" wp14:editId="6F9EA895">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5566A506" w:rsidR="00360AA0" w:rsidRPr="00C34722"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beschrieben, werden die Änderungen nicht über einen Merge-Commit integriert, sondern über einen eigenständigen Commit, welcher alle abweichenden Commits des Quellzweigs vereint. Dabei wird keine Verbindung mit dem Quellzweig hergestellt</w:t>
      </w:r>
      <w:r w:rsidR="00372B66">
        <w:t>.</w:t>
      </w:r>
      <w:r>
        <w:t xml:space="preserve"> </w:t>
      </w:r>
      <w:r w:rsidR="00372B66">
        <w:t>D</w:t>
      </w:r>
      <w:r>
        <w:t xml:space="preserve">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t>
      </w:r>
      <w:r w:rsidR="00372B66">
        <w:t>gehen</w:t>
      </w:r>
      <w:r>
        <w:t xml:space="preserve"> die Einzelheiten hier nicht verloren, falls der Quellzweig entfernt wird</w:t>
      </w:r>
      <w:r w:rsidR="00582EBE">
        <w:t>.</w:t>
      </w:r>
      <w:r>
        <w:t xml:space="preserve"> </w:t>
      </w:r>
      <w:r w:rsidR="00582EBE">
        <w:t>A</w:t>
      </w:r>
      <w:r>
        <w:t xml:space="preserve">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xml:space="preserve">, da hierbei die Metadaten nicht unbedingt geändert werden. Beide Optionen können in verschiedenen Szenarien dem Anspruch </w:t>
      </w:r>
      <w:r>
        <w:lastRenderedPageBreak/>
        <w:t xml:space="preserve">genügen,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r w:rsidR="00C34722">
        <w:t xml:space="preserve">Einige Entwickler verwenden vor einer </w:t>
      </w:r>
      <w:r w:rsidR="00C34722">
        <w:rPr>
          <w:i/>
          <w:iCs/>
        </w:rPr>
        <w:t xml:space="preserve">merge --no-ff </w:t>
      </w:r>
      <w:r w:rsidR="00C34722">
        <w:t>Zusammenführung einen interaktiven Rebase</w:t>
      </w:r>
      <w:r w:rsidR="00C40AE4">
        <w:t>,</w:t>
      </w:r>
      <w:r w:rsidR="00C34722">
        <w:t xml:space="preserve"> um die entsprechenden Commits zu gruppieren und ihrer Funktionalität zuzuordnen. Dadurch wird die Anzahl der Commits nach der erfolgreichen Entwicklung einer Funktion reduziert und die Historie bleibt übersichtlicher. Allerdings sind die zu vorigen Aufteilungen in einzelne Commits verloren, sowie ein Teil der </w:t>
      </w:r>
      <w:r w:rsidR="00852408">
        <w:t>Metainformation,</w:t>
      </w:r>
      <w:r w:rsidR="00C34722">
        <w:t xml:space="preserve"> </w:t>
      </w:r>
      <w:r w:rsidR="00062EC1">
        <w:t>welche diese beinhalteten</w:t>
      </w:r>
      <w:r w:rsidR="00C34722">
        <w:t>. Die Annahme ist hierbei, dass diese Informationen nicht mehr von Nöten sind, da die Funktionalität abgeschlossen ist.</w:t>
      </w:r>
    </w:p>
    <w:p w14:paraId="0C921541" w14:textId="3065071B" w:rsidR="00360AA0" w:rsidRDefault="000F555A" w:rsidP="00C132E7">
      <w:pPr>
        <w:pStyle w:val="berschrift2"/>
      </w:pPr>
      <w:bookmarkStart w:id="317" w:name="_Toc36379956"/>
      <w:r>
        <w:t>Individuelle Projektanpassungen</w:t>
      </w:r>
      <w:bookmarkEnd w:id="317"/>
    </w:p>
    <w:p w14:paraId="5B4607E6" w14:textId="40D44A39" w:rsidR="00C132E7" w:rsidRPr="00C132E7" w:rsidRDefault="00C132E7" w:rsidP="00C132E7">
      <w:r>
        <w:t xml:space="preserve">Um </w:t>
      </w:r>
      <w:r w:rsidR="000F555A">
        <w:t xml:space="preserve">die </w:t>
      </w:r>
      <w:r>
        <w:t xml:space="preserve">für sein Projekt bestmögliche Arbeitsweise </w:t>
      </w:r>
      <w:r w:rsidR="000F555A">
        <w:t>zu verwenden</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w:t>
      </w:r>
      <w:r w:rsidR="006E23B9">
        <w:t xml:space="preserve">an </w:t>
      </w:r>
      <w:r>
        <w:t xml:space="preserve">den Bedingungen angepasster Workflow </w:t>
      </w:r>
      <w:r w:rsidR="006E23B9">
        <w:t>von</w:t>
      </w:r>
      <w:r>
        <w:t xml:space="preserve"> Beginn </w:t>
      </w:r>
      <w:r w:rsidR="006E23B9">
        <w:t xml:space="preserve">an </w:t>
      </w:r>
      <w:r>
        <w:t xml:space="preserve">festgelegt werden, und sollte im Verlauf nur noch falls benötigt, leicht abgewandelt werden. Als </w:t>
      </w:r>
      <w:r w:rsidR="00EC56C7">
        <w:t>grundlegende Devise</w:t>
      </w:r>
      <w:r>
        <w:t xml:space="preserve"> lässt sich </w:t>
      </w:r>
      <w:r w:rsidR="00071AA2">
        <w:t>festhalten</w:t>
      </w:r>
      <w:r>
        <w:t xml:space="preserve">, je mehr Personen beteiligt sind, desto sinnvoller ist es auf mehreren Zweigen, beziehungsweise von der </w:t>
      </w:r>
      <w:r w:rsidR="00071AA2">
        <w:t xml:space="preserve">allgemeinen </w:t>
      </w:r>
      <w:r>
        <w:t>Referenz separiert zu arbeiten. Dies kann dennoch bei kleineren Projekten, ein Zweig pro Person heißen oder nur einen Entwicklungszweig</w:t>
      </w:r>
      <w:r w:rsidR="00382767">
        <w:t xml:space="preserve"> für das gesamte Projekt</w:t>
      </w:r>
      <w:r>
        <w:t xml:space="preserve">. Hier entscheidet die Art des Projekts, ob </w:t>
      </w:r>
      <w:r w:rsidR="00FC6A0B">
        <w:t>diese isolierten Zweige benötigt werden</w:t>
      </w:r>
      <w:r>
        <w:t>. Diese Antwort gibt der zweiten Frage</w:t>
      </w:r>
      <w:r w:rsidR="00FC6A0B">
        <w:t xml:space="preserve"> zur Möglichkeit der Trennung von Entwicklungsabläufen</w:t>
      </w:r>
      <w:r>
        <w:t xml:space="preserv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w:t>
      </w:r>
      <w:r>
        <w:lastRenderedPageBreak/>
        <w:t xml:space="preserve">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w:t>
      </w:r>
      <w:r w:rsidR="000327C8">
        <w:t>s</w:t>
      </w:r>
      <w:r>
        <w:t xml:space="preserve"> mehrere Versionen zeitgleich unterstützt, sollte eine Verteilung dieser auf je einen Zweig angestrebt werden. Dadurch vereinfacht sich die Wartung und Übersichtlichkeit enorm, da der zeitliche Verlauf eines </w:t>
      </w:r>
      <w:r w:rsidR="00C0411C" w:rsidRPr="00C0411C">
        <w:rPr>
          <w:i/>
          <w:iCs/>
        </w:rPr>
        <w:t>master</w:t>
      </w:r>
      <w:r w:rsidR="00C0411C">
        <w:t xml:space="preserve"> </w:t>
      </w:r>
      <w:r>
        <w:t xml:space="preserve">Zweiges auch dem </w:t>
      </w:r>
      <w:r w:rsidR="00C0411C">
        <w:t xml:space="preserve">zeitlichen </w:t>
      </w:r>
      <w:r>
        <w:t xml:space="preserve">Verlauf der </w:t>
      </w:r>
      <w:r w:rsidR="00C0411C">
        <w:t>jeweiligen Variante</w:t>
      </w:r>
      <w:r>
        <w:t xml:space="preserve">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gleichzeitig existieren und sich durch einen unterschiedlichen Funktionsumfang auszeichnen</w:t>
      </w:r>
      <w:r w:rsidR="00755060">
        <w:t>,</w:t>
      </w:r>
      <w:r>
        <w:t xml:space="preserve"> unterstützt werden, ist die Vervielfachung von </w:t>
      </w:r>
      <w:r w:rsidR="00755060" w:rsidRPr="00755060">
        <w:rPr>
          <w:i/>
          <w:iCs/>
        </w:rPr>
        <w:t>m</w:t>
      </w:r>
      <w:r w:rsidRPr="00755060">
        <w:rPr>
          <w:i/>
          <w:iCs/>
        </w:rPr>
        <w:t>aster</w:t>
      </w:r>
      <w:r>
        <w:t xml:space="preserve">, </w:t>
      </w:r>
      <w:r w:rsidR="00755060" w:rsidRPr="00755060">
        <w:rPr>
          <w:i/>
          <w:iCs/>
        </w:rPr>
        <w:t>r</w:t>
      </w:r>
      <w:r w:rsidRPr="00755060">
        <w:rPr>
          <w:i/>
          <w:iCs/>
        </w:rPr>
        <w:t>elease</w:t>
      </w:r>
      <w:r>
        <w:t xml:space="preserve"> und Hauptentwicklungszweig sinnvoll. Hier stellt sich eine weitere Frage, ist es sinnvoll einen oder mehrere Release Zweige zu besitzen</w:t>
      </w:r>
      <w:r w:rsidR="00755060">
        <w:t>?</w:t>
      </w:r>
      <w:r>
        <w:t xml:space="preserve">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w:t>
      </w:r>
      <w:r w:rsidR="00A91221">
        <w:t>Somit</w:t>
      </w:r>
      <w:r>
        <w:t xml:space="preserve"> kann ab einem gewünschten Umfang auf einen </w:t>
      </w:r>
      <w:r>
        <w:rPr>
          <w:i/>
          <w:iCs/>
        </w:rPr>
        <w:t xml:space="preserve">release </w:t>
      </w:r>
      <w:r>
        <w:t>Zweig gewechselt werden, damit die zeitgleiche Weiterentwicklung entkoppelt ist. Ist man der Ansicht, diese Art von Zweig dient nicht der Entwicklung, sondern nur</w:t>
      </w:r>
      <w:r w:rsidR="006D1ACF">
        <w:t xml:space="preserve"> für</w:t>
      </w:r>
      <w:r>
        <w:t xml:space="preserve"> Verbesserungen und Vorbereitungen</w:t>
      </w:r>
      <w:r w:rsidR="00AD65B0">
        <w:t xml:space="preserve"> auf die bevorstehende Veröffentlichung</w:t>
      </w:r>
      <w:r>
        <w:t>, kann es auch sinnvoll sein, diese</w:t>
      </w:r>
      <w:r w:rsidR="008E2465">
        <w:t xml:space="preserve"> Commits</w:t>
      </w:r>
      <w:r>
        <w:t xml:space="preserve"> auf einem getrennten Zweig</w:t>
      </w:r>
      <w:r w:rsidR="008E2465">
        <w:t xml:space="preserve">, dem </w:t>
      </w:r>
      <w:r w:rsidR="008E2465" w:rsidRPr="008E2465">
        <w:rPr>
          <w:i/>
          <w:iCs/>
        </w:rPr>
        <w:t>release</w:t>
      </w:r>
      <w:r w:rsidR="008E2465">
        <w:t xml:space="preserve"> Zweig,</w:t>
      </w:r>
      <w:r>
        <w:t xml:space="preserve"> zu </w:t>
      </w:r>
      <w:r w:rsidR="008E2465">
        <w:t>handhaben</w:t>
      </w:r>
      <w:r>
        <w:t>. An diesem Zeitpunkt steht der strukturelle Aufbau des Projekts fest</w:t>
      </w:r>
      <w:r w:rsidR="00C23911">
        <w:t>.</w:t>
      </w:r>
      <w:r>
        <w:t xml:space="preserve"> </w:t>
      </w:r>
      <w:r w:rsidR="00C23911">
        <w:t>Dementsprechend</w:t>
      </w:r>
      <w:r>
        <w:t xml:space="preserve">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w:t>
      </w:r>
      <w:r w:rsidR="00344C75">
        <w:t>, die Möglichkeit zur Vermeidung von fehlerhaften Commits</w:t>
      </w:r>
      <w:r>
        <w:t xml:space="preserve">.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freigeben muss. Zusammenfassend lässt sich somit sagen: die Grundstruktur von Gitflow bietet den optimalen Aufbau des Projektar</w:t>
      </w:r>
      <w:r>
        <w:lastRenderedPageBreak/>
        <w:t xml:space="preserve">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w:t>
      </w:r>
      <w:r w:rsidR="00431FDC">
        <w:t>E-Mail-Verteiler</w:t>
      </w:r>
      <w:r>
        <w:t xml:space="preserve"> verwendet werden. Andere Funktionen, wie ein notwendiges Code Review vor einer Zusammenführung, können allerdings nur über nicht Git interne Richtlinien implementiert werden. </w:t>
      </w:r>
      <w:r w:rsidR="00431FDC">
        <w:t>Da gerade im derzeitigen Zeitalter eine Automatisation von Funktionalitäten angestrebt wird, ist die Integration über Hoster sehr beliebt und oftmals deutlich bevorzugt.</w:t>
      </w:r>
    </w:p>
    <w:p w14:paraId="28A9DF9E" w14:textId="49F27D04" w:rsidR="000A5B22" w:rsidRDefault="000A5B22" w:rsidP="000A5B22">
      <w:pPr>
        <w:pStyle w:val="berschrift1"/>
      </w:pPr>
      <w:bookmarkStart w:id="318" w:name="_Ref32941299"/>
      <w:bookmarkStart w:id="319" w:name="_Ref32941306"/>
      <w:bookmarkStart w:id="320" w:name="_Ref32941309"/>
      <w:bookmarkStart w:id="321" w:name="_Ref32941316"/>
      <w:bookmarkStart w:id="322" w:name="_Toc36379957"/>
      <w:r>
        <w:lastRenderedPageBreak/>
        <w:t xml:space="preserve">Interne Dateiverwaltung von </w:t>
      </w:r>
      <w:r w:rsidR="00BC4C70">
        <w:t>G</w:t>
      </w:r>
      <w:r>
        <w:t>it</w:t>
      </w:r>
      <w:bookmarkEnd w:id="318"/>
      <w:bookmarkEnd w:id="319"/>
      <w:bookmarkEnd w:id="320"/>
      <w:bookmarkEnd w:id="321"/>
      <w:bookmarkEnd w:id="322"/>
    </w:p>
    <w:p w14:paraId="17F47ACE" w14:textId="061B69A9" w:rsidR="00C132E7" w:rsidRDefault="002C2BE3" w:rsidP="00C132E7">
      <w:r>
        <w:rPr>
          <w:noProof/>
        </w:rPr>
        <mc:AlternateContent>
          <mc:Choice Requires="wps">
            <w:drawing>
              <wp:anchor distT="0" distB="0" distL="114300" distR="114300" simplePos="0" relativeHeight="251621376" behindDoc="0" locked="0" layoutInCell="1" allowOverlap="1" wp14:anchorId="32020290" wp14:editId="34B646F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37A867FB" w:rsidR="00614053" w:rsidRPr="00212A28" w:rsidRDefault="00614053" w:rsidP="002C2BE3">
                            <w:pPr>
                              <w:pStyle w:val="Beschriftung"/>
                              <w:rPr>
                                <w:noProof/>
                              </w:rPr>
                            </w:pPr>
                            <w:bookmarkStart w:id="323" w:name="_Toc35849526"/>
                            <w:r>
                              <w:t xml:space="preserve">Abbildung </w:t>
                            </w:r>
                            <w:fldSimple w:instr=" SEQ Abbildung \* ARABIC ">
                              <w:r>
                                <w:rPr>
                                  <w:noProof/>
                                </w:rPr>
                                <w:t>65</w:t>
                              </w:r>
                            </w:fldSimple>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37A867FB" w:rsidR="00614053" w:rsidRPr="00212A28" w:rsidRDefault="00614053" w:rsidP="002C2BE3">
                      <w:pPr>
                        <w:pStyle w:val="Beschriftung"/>
                        <w:rPr>
                          <w:noProof/>
                        </w:rPr>
                      </w:pPr>
                      <w:bookmarkStart w:id="324" w:name="_Toc35849526"/>
                      <w:r>
                        <w:t xml:space="preserve">Abbildung </w:t>
                      </w:r>
                      <w:fldSimple w:instr=" SEQ Abbildung \* ARABIC ">
                        <w:r>
                          <w:rPr>
                            <w:noProof/>
                          </w:rPr>
                          <w:t>65</w:t>
                        </w:r>
                      </w:fldSimple>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4"/>
                    </w:p>
                  </w:txbxContent>
                </v:textbox>
                <w10:wrap type="topAndBottom"/>
              </v:shape>
            </w:pict>
          </mc:Fallback>
        </mc:AlternateContent>
      </w:r>
      <w:r>
        <w:rPr>
          <w:noProof/>
        </w:rPr>
        <w:drawing>
          <wp:anchor distT="0" distB="0" distL="114300" distR="114300" simplePos="0" relativeHeight="251592704" behindDoc="0" locked="0" layoutInCell="1" allowOverlap="1" wp14:anchorId="4CE29546" wp14:editId="4FCDBF8F">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w:t>
      </w:r>
      <w:r w:rsidR="00BE0C85">
        <w:t>s Objekt</w:t>
      </w:r>
      <w:r w:rsidR="00C132E7">
        <w:t xml:space="preserve">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1CA78ABB"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w:t>
      </w:r>
      <w:r>
        <w:t xml:space="preserve">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A17F1D">
            <w:rPr>
              <w:noProof/>
              <w:lang w:val="en-US"/>
            </w:rPr>
            <w:t>(4 p. 357ff.)</w:t>
          </w:r>
          <w:r>
            <w:fldChar w:fldCharType="end"/>
          </w:r>
        </w:sdtContent>
      </w:sdt>
      <w:r>
        <w:t>.</w:t>
      </w:r>
    </w:p>
    <w:p w14:paraId="46BDEA4B" w14:textId="77777777" w:rsidR="00C132E7" w:rsidRDefault="00C132E7" w:rsidP="00C132E7">
      <w:pPr>
        <w:pStyle w:val="berschrift2"/>
      </w:pPr>
      <w:bookmarkStart w:id="325" w:name="_Toc36379958"/>
      <w:r>
        <w:t>Packfiles</w:t>
      </w:r>
      <w:bookmarkEnd w:id="325"/>
    </w:p>
    <w:p w14:paraId="7ED20D05" w14:textId="7811CB59" w:rsidR="00C132E7" w:rsidRPr="00C132E7" w:rsidRDefault="00C132E7" w:rsidP="00C132E7">
      <w:r>
        <w:t>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w:t>
      </w:r>
      <w:r w:rsidR="00527E6E">
        <w:t>,</w:t>
      </w:r>
      <w:r>
        <w:t xml:space="preserve">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A17F1D">
            <w:rPr>
              <w:noProof/>
              <w:lang w:val="en-US"/>
            </w:rPr>
            <w:t>(4 p. 369f.)</w:t>
          </w:r>
          <w:r>
            <w:fldChar w:fldCharType="end"/>
          </w:r>
        </w:sdtContent>
      </w:sdt>
      <w:r>
        <w:t>.</w:t>
      </w:r>
    </w:p>
    <w:p w14:paraId="5B4A677C" w14:textId="77777777" w:rsidR="00C132E7" w:rsidRDefault="00C132E7" w:rsidP="00C132E7">
      <w:pPr>
        <w:pStyle w:val="berschrift2"/>
      </w:pPr>
      <w:bookmarkStart w:id="326" w:name="_Toc36379959"/>
      <w:r>
        <w:t>Git LFS</w:t>
      </w:r>
      <w:bookmarkEnd w:id="326"/>
    </w:p>
    <w:p w14:paraId="5070E4D3" w14:textId="30990D7B"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w:t>
      </w:r>
      <w:r w:rsidR="006F19BE">
        <w:t>alle Daten des Projekts</w:t>
      </w:r>
      <w:r>
        <w:t xml:space="preserve">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w:t>
      </w:r>
      <w:r w:rsidR="006F19BE">
        <w:t>Die</w:t>
      </w:r>
      <w:r>
        <w:t xml:space="preserve"> Datei </w:t>
      </w:r>
      <w:r w:rsidR="006F19BE">
        <w:t xml:space="preserve">wird </w:t>
      </w:r>
      <w:r>
        <w:t xml:space="preserve">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sidR="00080723">
        <w:lastRenderedPageBreak/>
        <w:t>Ko</w:t>
      </w:r>
      <w:r w:rsidR="003D0D8F">
        <w:t>m</w:t>
      </w:r>
      <w:r w:rsidR="00080723">
        <w:t xml:space="preserve">mando </w:t>
      </w:r>
      <w:r w:rsidRPr="00E83BDE">
        <w:rPr>
          <w:i/>
          <w:iCs/>
        </w:rPr>
        <w:t>fetch</w:t>
      </w:r>
      <w:r>
        <w:rPr>
          <w:b/>
          <w:bCs/>
          <w:i/>
          <w:iCs/>
        </w:rPr>
        <w:t xml:space="preserve"> </w:t>
      </w:r>
      <w:r>
        <w:t xml:space="preserve">oder </w:t>
      </w:r>
      <w:r w:rsidRPr="00E83BDE">
        <w:rPr>
          <w:i/>
          <w:iCs/>
        </w:rPr>
        <w:t>clone</w:t>
      </w:r>
      <w:r>
        <w:t xml:space="preserve"> nicht übertragen zu müssen. Ist LFS installiert und aktiviert, werden bestimmte Dateitypen über dieses System </w:t>
      </w:r>
      <w:r w:rsidR="00A4210A">
        <w:t>zwischen</w:t>
      </w:r>
      <w:r>
        <w:t>verwaltet. Hie</w:t>
      </w:r>
      <w:r w:rsidR="00570C5A">
        <w:t>rbei</w:t>
      </w:r>
      <w:r>
        <w:t xml:space="preserve"> wird vereinfacht ein </w:t>
      </w:r>
      <w:r w:rsidR="005344BA">
        <w:t>Behälter</w:t>
      </w:r>
      <w:r>
        <w:t xml:space="preserve"> für diese Datei</w:t>
      </w:r>
      <w:r w:rsidR="00BD0F02">
        <w:t>typen</w:t>
      </w:r>
      <w:r>
        <w:t xml:space="preserve"> angelegt, um sie einmalig zu speichern, zum Beispiel auf dem Referenzserver oder falls gewünscht auch </w:t>
      </w:r>
      <w:r w:rsidR="00B54611">
        <w:t xml:space="preserve">auf </w:t>
      </w:r>
      <w:r>
        <w:t>einem zusätzlichen Server. Hierfür werden intern für Git weitere Zwischenschritte angewendet, sodass bei einem Verweis auf diese Dateien lediglich eine Referenz, zeigend zu de</w:t>
      </w:r>
      <w:r w:rsidR="00E5339E">
        <w:t>r jeweiligen Datei im</w:t>
      </w:r>
      <w:r>
        <w:t xml:space="preserve"> </w:t>
      </w:r>
      <w:r w:rsidR="005344BA">
        <w:t>Behälter</w:t>
      </w:r>
      <w:r>
        <w:t xml:space="preserve"> eingefügt wird. Dadurch wird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sidR="00A17F1D">
            <w:rPr>
              <w:lang w:val="en-US"/>
            </w:rPr>
            <w:instrText xml:space="preserve">CITATION Atl197 \l 1033 </w:instrText>
          </w:r>
          <w:r>
            <w:fldChar w:fldCharType="separate"/>
          </w:r>
          <w:r w:rsidR="00A17F1D">
            <w:rPr>
              <w:noProof/>
              <w:lang w:val="en-US"/>
            </w:rPr>
            <w:t>(30)</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27" w:name="_Toc338916088"/>
      <w:bookmarkStart w:id="328" w:name="_Toc36379960"/>
      <w:r>
        <w:lastRenderedPageBreak/>
        <w:t>Zusammenfassung und Ausblick</w:t>
      </w:r>
      <w:bookmarkEnd w:id="327"/>
      <w:bookmarkEnd w:id="328"/>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29" w:name="_Ref34072079"/>
      <w:bookmarkStart w:id="330" w:name="_Toc36379961"/>
      <w:r>
        <w:lastRenderedPageBreak/>
        <w:t>Kurzreferenz</w:t>
      </w:r>
      <w:bookmarkEnd w:id="329"/>
      <w:bookmarkEnd w:id="330"/>
    </w:p>
    <w:p w14:paraId="00A555F8" w14:textId="2EF4432A"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sidR="00A17F1D">
            <w:rPr>
              <w:lang w:val="en-US"/>
            </w:rPr>
            <w:instrText xml:space="preserve">CITATION Git201 \l 1033 </w:instrText>
          </w:r>
          <w:r>
            <w:fldChar w:fldCharType="separate"/>
          </w:r>
          <w:r w:rsidR="00A17F1D">
            <w:rPr>
              <w:noProof/>
              <w:lang w:val="en-US"/>
            </w:rPr>
            <w:t>(31)</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0096F3D" w:rsidR="00874F05" w:rsidRPr="00874F05" w:rsidRDefault="00874F05" w:rsidP="00874F05">
      <w:pPr>
        <w:rPr>
          <w:i/>
          <w:iCs/>
        </w:rPr>
      </w:pPr>
      <w:r>
        <w:rPr>
          <w:i/>
          <w:iCs/>
        </w:rPr>
        <w:t>g</w:t>
      </w:r>
      <w:r w:rsidRPr="00874F05">
        <w:rPr>
          <w:i/>
          <w:iCs/>
        </w:rPr>
        <w:t>it push &lt;</w:t>
      </w:r>
      <w:r>
        <w:rPr>
          <w:i/>
          <w:iCs/>
        </w:rPr>
        <w:t>Refere</w:t>
      </w:r>
      <w:r w:rsidR="00C40AE4">
        <w:rPr>
          <w:i/>
          <w:iCs/>
        </w:rPr>
        <w:t>n</w:t>
      </w:r>
      <w:r>
        <w:rPr>
          <w:i/>
          <w:iCs/>
        </w:rPr>
        <w:t>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6"/>
          <w:type w:val="continuous"/>
          <w:pgSz w:w="11906" w:h="16838" w:code="9"/>
          <w:pgMar w:top="1418" w:right="1418" w:bottom="1134" w:left="1985" w:header="720" w:footer="720" w:gutter="0"/>
          <w:pgNumType w:start="0"/>
          <w:cols w:space="720"/>
        </w:sectPr>
      </w:pPr>
    </w:p>
    <w:bookmarkStart w:id="331" w:name="_Toc36379962" w:displacedByCustomXml="next"/>
    <w:bookmarkStart w:id="332" w:name="_Toc338916094" w:displacedByCustomXml="next"/>
    <w:sdt>
      <w:sdtPr>
        <w:rPr>
          <w:b w:val="0"/>
          <w:kern w:val="0"/>
          <w:sz w:val="24"/>
        </w:rPr>
        <w:id w:val="-484014962"/>
        <w:docPartObj>
          <w:docPartGallery w:val="Bibliographies"/>
          <w:docPartUnique/>
        </w:docPartObj>
      </w:sdtPr>
      <w:sdtEndPr/>
      <w:sdtContent>
        <w:p w14:paraId="3314A4CA" w14:textId="6DC6756B" w:rsidR="00A17F1D" w:rsidRDefault="00A17F1D">
          <w:pPr>
            <w:pStyle w:val="berschrift1"/>
          </w:pPr>
          <w:r>
            <w:t>Literaturverzeichnis</w:t>
          </w:r>
          <w:bookmarkEnd w:id="331"/>
        </w:p>
        <w:sdt>
          <w:sdtPr>
            <w:id w:val="111145805"/>
            <w:bibliography/>
          </w:sdtPr>
          <w:sdtEndPr/>
          <w:sdtContent>
            <w:p w14:paraId="553078DF" w14:textId="77777777" w:rsidR="00452AE1" w:rsidRDefault="00A17F1D" w:rsidP="00452AE1">
              <w:pPr>
                <w:pStyle w:val="Literaturverzeichnis"/>
                <w:jc w:val="left"/>
                <w:rPr>
                  <w:noProof/>
                  <w:szCs w:val="24"/>
                </w:rPr>
              </w:pPr>
              <w:r>
                <w:fldChar w:fldCharType="begin"/>
              </w:r>
              <w:r>
                <w:instrText>BIBLIOGRAPHY</w:instrText>
              </w:r>
              <w:r>
                <w:fldChar w:fldCharType="separate"/>
              </w:r>
              <w:r w:rsidR="00452AE1">
                <w:rPr>
                  <w:noProof/>
                </w:rPr>
                <w:t xml:space="preserve">1. </w:t>
              </w:r>
              <w:r w:rsidR="00452AE1">
                <w:rPr>
                  <w:b/>
                  <w:bCs/>
                  <w:noProof/>
                </w:rPr>
                <w:t>Neumann, Alexander.</w:t>
              </w:r>
              <w:r w:rsidR="00452AE1">
                <w:rPr>
                  <w:noProof/>
                </w:rPr>
                <w:t xml:space="preserve"> heise.de. [Online] 08. 04 2015. [Zitat vom: 23. 03 2020.] https://www.heise.de/developer/meldung/Vor-10-Jahren-Linus-Torvalds-baut-Git-2596654.html.</w:t>
              </w:r>
            </w:p>
            <w:p w14:paraId="3F99DE5A" w14:textId="77777777" w:rsidR="00452AE1" w:rsidRDefault="00452AE1" w:rsidP="00452AE1">
              <w:pPr>
                <w:pStyle w:val="Literaturverzeichnis"/>
                <w:jc w:val="left"/>
                <w:rPr>
                  <w:noProof/>
                </w:rPr>
              </w:pPr>
              <w:r>
                <w:rPr>
                  <w:noProof/>
                </w:rPr>
                <w:t xml:space="preserve">2. </w:t>
              </w:r>
              <w:r>
                <w:rPr>
                  <w:b/>
                  <w:bCs/>
                  <w:noProof/>
                </w:rPr>
                <w:t>Atlassian.</w:t>
              </w:r>
              <w:r>
                <w:rPr>
                  <w:noProof/>
                </w:rPr>
                <w:t xml:space="preserve"> </w:t>
              </w:r>
              <w:r>
                <w:rPr>
                  <w:i/>
                  <w:iCs/>
                  <w:noProof/>
                </w:rPr>
                <w:t xml:space="preserve">atlassian.com. </w:t>
              </w:r>
              <w:r>
                <w:rPr>
                  <w:noProof/>
                </w:rPr>
                <w:t>[Online] [Zitat vom: 24. 11 2019.] https://www.atlassian.com/git/tutorials/setting-up-a-repository/git-init.</w:t>
              </w:r>
            </w:p>
            <w:p w14:paraId="0CF3E649" w14:textId="77777777" w:rsidR="00452AE1" w:rsidRDefault="00452AE1" w:rsidP="00452AE1">
              <w:pPr>
                <w:pStyle w:val="Literaturverzeichnis"/>
                <w:jc w:val="left"/>
                <w:rPr>
                  <w:noProof/>
                </w:rPr>
              </w:pPr>
              <w:r>
                <w:rPr>
                  <w:noProof/>
                </w:rPr>
                <w:t xml:space="preserve">3. </w:t>
              </w:r>
              <w:r>
                <w:rPr>
                  <w:b/>
                  <w:bCs/>
                  <w:noProof/>
                </w:rPr>
                <w:t>Groß, Torsten.</w:t>
              </w:r>
              <w:r>
                <w:rPr>
                  <w:noProof/>
                </w:rPr>
                <w:t xml:space="preserve"> seibert-media.net. [Online] 06. 01 2015. [Zitat vom: 1. 12 2019.] https://blog.seibert-media.net/blog/2015/01/06/tutorial-git-aufsetzen-teil-3-git-config/.</w:t>
              </w:r>
            </w:p>
            <w:p w14:paraId="03D62BDB" w14:textId="77777777" w:rsidR="00452AE1" w:rsidRDefault="00452AE1" w:rsidP="00452AE1">
              <w:pPr>
                <w:pStyle w:val="Literaturverzeichnis"/>
                <w:jc w:val="left"/>
                <w:rPr>
                  <w:noProof/>
                </w:rPr>
              </w:pPr>
              <w:r>
                <w:rPr>
                  <w:noProof/>
                </w:rPr>
                <w:t xml:space="preserve">4. </w:t>
              </w:r>
              <w:r>
                <w:rPr>
                  <w:b/>
                  <w:bCs/>
                  <w:noProof/>
                </w:rPr>
                <w:t>Scott Chacon, Ben Straub.</w:t>
              </w:r>
              <w:r>
                <w:rPr>
                  <w:noProof/>
                </w:rPr>
                <w:t xml:space="preserve"> </w:t>
              </w:r>
              <w:r>
                <w:rPr>
                  <w:i/>
                  <w:iCs/>
                  <w:noProof/>
                </w:rPr>
                <w:t xml:space="preserve">Pro Git. </w:t>
              </w:r>
              <w:r>
                <w:rPr>
                  <w:noProof/>
                </w:rPr>
                <w:t>s.l. : Apress, 2014.</w:t>
              </w:r>
            </w:p>
            <w:p w14:paraId="4A5D1FEA" w14:textId="77777777" w:rsidR="00452AE1" w:rsidRDefault="00452AE1" w:rsidP="00452AE1">
              <w:pPr>
                <w:pStyle w:val="Literaturverzeichnis"/>
                <w:jc w:val="left"/>
                <w:rPr>
                  <w:noProof/>
                </w:rPr>
              </w:pPr>
              <w:r>
                <w:rPr>
                  <w:noProof/>
                </w:rPr>
                <w:t xml:space="preserve">5. </w:t>
              </w:r>
              <w:r>
                <w:rPr>
                  <w:b/>
                  <w:bCs/>
                  <w:noProof/>
                </w:rPr>
                <w:t>Atlassian.</w:t>
              </w:r>
              <w:r>
                <w:rPr>
                  <w:noProof/>
                </w:rPr>
                <w:t xml:space="preserve"> atlassian.com. [Online] [Zitat vom: 19. 11 2019.] https://www.atlassian.com/de/git/tutorials/rewriting-history.</w:t>
              </w:r>
            </w:p>
            <w:p w14:paraId="719E260D" w14:textId="77777777" w:rsidR="00452AE1" w:rsidRDefault="00452AE1" w:rsidP="00452AE1">
              <w:pPr>
                <w:pStyle w:val="Literaturverzeichnis"/>
                <w:jc w:val="left"/>
                <w:rPr>
                  <w:noProof/>
                </w:rPr>
              </w:pPr>
              <w:r>
                <w:rPr>
                  <w:noProof/>
                </w:rPr>
                <w:t xml:space="preserve">6.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5B26BCF4" w14:textId="77777777" w:rsidR="00452AE1" w:rsidRDefault="00452AE1" w:rsidP="00452AE1">
              <w:pPr>
                <w:pStyle w:val="Literaturverzeichnis"/>
                <w:jc w:val="left"/>
                <w:rPr>
                  <w:noProof/>
                </w:rPr>
              </w:pPr>
              <w:r>
                <w:rPr>
                  <w:noProof/>
                </w:rPr>
                <w:t xml:space="preserve">7. </w:t>
              </w:r>
              <w:r>
                <w:rPr>
                  <w:b/>
                  <w:bCs/>
                  <w:noProof/>
                </w:rPr>
                <w:t>Zoric, Nesha.</w:t>
              </w:r>
              <w:r>
                <w:rPr>
                  <w:noProof/>
                </w:rPr>
                <w:t xml:space="preserve"> dev.to. [Online] 15. 03 2018. [Zitat vom: 29. 10 2019.] https://dev.to/neshaz/how-to-git-stash-your-work-the-correct-way-cna.</w:t>
              </w:r>
            </w:p>
            <w:p w14:paraId="782BBCC5" w14:textId="77777777" w:rsidR="00452AE1" w:rsidRDefault="00452AE1" w:rsidP="00452AE1">
              <w:pPr>
                <w:pStyle w:val="Literaturverzeichnis"/>
                <w:jc w:val="left"/>
                <w:rPr>
                  <w:noProof/>
                </w:rPr>
              </w:pPr>
              <w:r>
                <w:rPr>
                  <w:noProof/>
                </w:rPr>
                <w:t xml:space="preserve">8. </w:t>
              </w:r>
              <w:r>
                <w:rPr>
                  <w:b/>
                  <w:bCs/>
                  <w:noProof/>
                </w:rPr>
                <w:t>Vanderwal, Brian.</w:t>
              </w:r>
              <w:r>
                <w:rPr>
                  <w:noProof/>
                </w:rPr>
                <w:t xml:space="preserve"> atomicobject.com. [Online] 26. 06 2016. [Zitat vom: 28. 01 2020.] https://spin.atomicobject.com/2016/06/26/parallelize-development-git-worktrees/.</w:t>
              </w:r>
            </w:p>
            <w:p w14:paraId="40F5D37E" w14:textId="77777777" w:rsidR="00452AE1" w:rsidRDefault="00452AE1" w:rsidP="00452AE1">
              <w:pPr>
                <w:pStyle w:val="Literaturverzeichnis"/>
                <w:jc w:val="left"/>
                <w:rPr>
                  <w:noProof/>
                </w:rPr>
              </w:pPr>
              <w:r>
                <w:rPr>
                  <w:noProof/>
                </w:rPr>
                <w:t xml:space="preserve">9. </w:t>
              </w:r>
              <w:r>
                <w:rPr>
                  <w:b/>
                  <w:bCs/>
                  <w:noProof/>
                </w:rPr>
                <w:t>Atlassian.</w:t>
              </w:r>
              <w:r>
                <w:rPr>
                  <w:noProof/>
                </w:rPr>
                <w:t xml:space="preserve"> atlassian.com. [Online] [Zitat vom: 24. 11 2019.] https://www.atlassian.com/de/git/tutorials/using-branches.</w:t>
              </w:r>
            </w:p>
            <w:p w14:paraId="31BF616A" w14:textId="77777777" w:rsidR="00452AE1" w:rsidRDefault="00452AE1" w:rsidP="00452AE1">
              <w:pPr>
                <w:pStyle w:val="Literaturverzeichnis"/>
                <w:jc w:val="left"/>
                <w:rPr>
                  <w:b/>
                  <w:bCs/>
                  <w:noProof/>
                </w:rPr>
              </w:pPr>
              <w:r>
                <w:rPr>
                  <w:noProof/>
                </w:rPr>
                <w:t xml:space="preserve">10. </w:t>
              </w:r>
              <w:r>
                <w:rPr>
                  <w:b/>
                  <w:bCs/>
                  <w:noProof/>
                </w:rPr>
                <w:t xml:space="preserve">git-scm.com. </w:t>
              </w:r>
              <w:r w:rsidRPr="00FE7D4F">
                <w:rPr>
                  <w:noProof/>
                </w:rPr>
                <w:t>[Online] [Zitat vom: 24. 11 2019.] https://git-scm.com/docs/git-checkout.</w:t>
              </w:r>
            </w:p>
            <w:p w14:paraId="1608F4C7" w14:textId="77777777" w:rsidR="00452AE1" w:rsidRDefault="00452AE1" w:rsidP="00452AE1">
              <w:pPr>
                <w:pStyle w:val="Literaturverzeichnis"/>
                <w:jc w:val="left"/>
                <w:rPr>
                  <w:b/>
                  <w:bCs/>
                  <w:noProof/>
                </w:rPr>
              </w:pPr>
              <w:r>
                <w:rPr>
                  <w:b/>
                  <w:bCs/>
                  <w:noProof/>
                </w:rPr>
                <w:t xml:space="preserve">11. Fournova Software GmbH. </w:t>
              </w:r>
              <w:r w:rsidRPr="00FE7D4F">
                <w:rPr>
                  <w:noProof/>
                </w:rPr>
                <w:t>git-tower.com. [Online] [Zitat vom: 24. 11 2019.] https://www.git-tower.com/learn/git/faq/detached-head-when-checkout-commit</w:t>
              </w:r>
              <w:r>
                <w:rPr>
                  <w:b/>
                  <w:bCs/>
                  <w:noProof/>
                </w:rPr>
                <w:t>.</w:t>
              </w:r>
            </w:p>
            <w:p w14:paraId="70A344E4" w14:textId="77777777" w:rsidR="00452AE1" w:rsidRPr="00FE7D4F" w:rsidRDefault="00452AE1" w:rsidP="00452AE1">
              <w:pPr>
                <w:pStyle w:val="Literaturverzeichnis"/>
                <w:jc w:val="left"/>
                <w:rPr>
                  <w:noProof/>
                </w:rPr>
              </w:pPr>
              <w:r>
                <w:rPr>
                  <w:b/>
                  <w:bCs/>
                  <w:noProof/>
                </w:rPr>
                <w:t>12. Siduction.</w:t>
              </w:r>
              <w:r w:rsidRPr="00FE7D4F">
                <w:rPr>
                  <w:noProof/>
                </w:rPr>
                <w:t xml:space="preserve"> siduction.de. [Online] [Zitat vom: 1. 12 2019.] https://wiki.siduction.de/index.php?title=Gitk.</w:t>
              </w:r>
            </w:p>
            <w:p w14:paraId="4296CD6C" w14:textId="77777777" w:rsidR="00452AE1" w:rsidRDefault="00452AE1" w:rsidP="00452AE1">
              <w:pPr>
                <w:pStyle w:val="Literaturverzeichnis"/>
                <w:jc w:val="left"/>
                <w:rPr>
                  <w:b/>
                  <w:bCs/>
                  <w:noProof/>
                </w:rPr>
              </w:pPr>
              <w:r>
                <w:rPr>
                  <w:b/>
                  <w:bCs/>
                  <w:noProof/>
                </w:rPr>
                <w:t xml:space="preserve">13. Santos, Pablo. </w:t>
              </w:r>
              <w:r w:rsidRPr="00FE7D4F">
                <w:rPr>
                  <w:noProof/>
                </w:rPr>
                <w:t>drdobbs.com. [Online] 24. 12 2013. [Zitat vom: 17. 11 2019.] https://www.drdobbs.com/tools/three-way-merging-a-look-under-the-hood/240164902?pgno=1.</w:t>
              </w:r>
            </w:p>
            <w:p w14:paraId="2E5385F9" w14:textId="77777777" w:rsidR="00452AE1" w:rsidRDefault="00452AE1" w:rsidP="00452AE1">
              <w:pPr>
                <w:pStyle w:val="Literaturverzeichnis"/>
                <w:jc w:val="left"/>
                <w:rPr>
                  <w:b/>
                  <w:bCs/>
                  <w:noProof/>
                </w:rPr>
              </w:pPr>
              <w:r>
                <w:rPr>
                  <w:b/>
                  <w:bCs/>
                  <w:noProof/>
                </w:rPr>
                <w:t xml:space="preserve">14. jejese. </w:t>
              </w:r>
              <w:r w:rsidRPr="00FE7D4F">
                <w:rPr>
                  <w:noProof/>
                </w:rPr>
                <w:t>stackoverflow.com. [Online] 30. 04 2018. [Zitat vom: 24. 02 2020.] https://stackoverflow.com/questions/449541/how-to-selectively-merge-or-pick-changes-from-another-branch-in-git.</w:t>
              </w:r>
            </w:p>
            <w:p w14:paraId="55475DD9" w14:textId="77777777" w:rsidR="00452AE1" w:rsidRDefault="00452AE1" w:rsidP="00452AE1">
              <w:pPr>
                <w:pStyle w:val="Literaturverzeichnis"/>
                <w:jc w:val="left"/>
                <w:rPr>
                  <w:b/>
                  <w:bCs/>
                  <w:noProof/>
                </w:rPr>
              </w:pPr>
              <w:r>
                <w:rPr>
                  <w:b/>
                  <w:bCs/>
                  <w:noProof/>
                </w:rPr>
                <w:lastRenderedPageBreak/>
                <w:t xml:space="preserve">15. Github. </w:t>
              </w:r>
              <w:r w:rsidRPr="00FE7D4F">
                <w:rPr>
                  <w:noProof/>
                </w:rPr>
                <w:t>github.com. [Online] [Zitat vom: 18. 11 2019.] https://help.github.com/en/github/collaborating-with-issues-and-pull-requests/resolving-a-merge-conflict-using-the-command-line.</w:t>
              </w:r>
            </w:p>
            <w:p w14:paraId="2DE8371C" w14:textId="77777777" w:rsidR="00452AE1" w:rsidRDefault="00452AE1" w:rsidP="00452AE1">
              <w:pPr>
                <w:pStyle w:val="Literaturverzeichnis"/>
                <w:jc w:val="left"/>
                <w:rPr>
                  <w:b/>
                  <w:bCs/>
                  <w:noProof/>
                </w:rPr>
              </w:pPr>
              <w:r>
                <w:rPr>
                  <w:b/>
                  <w:bCs/>
                  <w:noProof/>
                </w:rPr>
                <w:t xml:space="preserve">16. Atlassian. </w:t>
              </w:r>
              <w:r w:rsidRPr="00FE7D4F">
                <w:rPr>
                  <w:noProof/>
                </w:rPr>
                <w:t>atlassian.com. [Online] [Zitat vom: 30. 11 2019.] https://www.atlassian.com/de/git/tutorials/syncing.</w:t>
              </w:r>
            </w:p>
            <w:p w14:paraId="4096E884" w14:textId="3713B56A" w:rsidR="00452AE1" w:rsidRDefault="00452AE1" w:rsidP="00452AE1">
              <w:pPr>
                <w:pStyle w:val="Literaturverzeichnis"/>
                <w:jc w:val="left"/>
                <w:rPr>
                  <w:b/>
                  <w:bCs/>
                  <w:noProof/>
                </w:rPr>
              </w:pPr>
              <w:r>
                <w:rPr>
                  <w:b/>
                  <w:bCs/>
                  <w:noProof/>
                </w:rPr>
                <w:t xml:space="preserve">17. </w:t>
              </w:r>
              <w:r w:rsidR="00FE7D4F">
                <w:rPr>
                  <w:b/>
                  <w:bCs/>
                  <w:noProof/>
                </w:rPr>
                <w:t>Atlassian</w:t>
              </w:r>
              <w:r>
                <w:rPr>
                  <w:b/>
                  <w:bCs/>
                  <w:noProof/>
                </w:rPr>
                <w:t xml:space="preserve">. </w:t>
              </w:r>
              <w:r w:rsidRPr="00FE7D4F">
                <w:rPr>
                  <w:noProof/>
                </w:rPr>
                <w:t>atlassian.com. [Online] [Zitat vom: 07. 12 2019.] https://www.atlassian.com/git/tutorials/inspecting-a-repository/git-blame.</w:t>
              </w:r>
            </w:p>
            <w:p w14:paraId="7862E465" w14:textId="09B00B9A" w:rsidR="00452AE1" w:rsidRDefault="00452AE1" w:rsidP="00452AE1">
              <w:pPr>
                <w:pStyle w:val="Literaturverzeichnis"/>
                <w:jc w:val="left"/>
                <w:rPr>
                  <w:b/>
                  <w:bCs/>
                  <w:noProof/>
                </w:rPr>
              </w:pPr>
              <w:r>
                <w:rPr>
                  <w:b/>
                  <w:bCs/>
                  <w:noProof/>
                </w:rPr>
                <w:t xml:space="preserve">18. </w:t>
              </w:r>
              <w:r w:rsidR="00FE7D4F">
                <w:rPr>
                  <w:b/>
                  <w:bCs/>
                  <w:noProof/>
                </w:rPr>
                <w:t>Atlassian</w:t>
              </w:r>
              <w:r>
                <w:rPr>
                  <w:b/>
                  <w:bCs/>
                  <w:noProof/>
                </w:rPr>
                <w:t xml:space="preserve">. </w:t>
              </w:r>
              <w:r w:rsidRPr="00FE7D4F">
                <w:rPr>
                  <w:noProof/>
                </w:rPr>
                <w:t>atlassian.com. [Online] [Zitat vom: 02. 01 2020.] https://www.atlassian.com/de/git/tutorials/comparing-workflows.</w:t>
              </w:r>
            </w:p>
            <w:p w14:paraId="04E0EBBC" w14:textId="77777777" w:rsidR="00452AE1" w:rsidRDefault="00452AE1" w:rsidP="00452AE1">
              <w:pPr>
                <w:pStyle w:val="Literaturverzeichnis"/>
                <w:jc w:val="left"/>
                <w:rPr>
                  <w:b/>
                  <w:bCs/>
                  <w:noProof/>
                </w:rPr>
              </w:pPr>
              <w:r>
                <w:rPr>
                  <w:b/>
                  <w:bCs/>
                  <w:noProof/>
                </w:rPr>
                <w:t xml:space="preserve">19. Yehezkel, Alon. </w:t>
              </w:r>
              <w:r w:rsidRPr="00452AE1">
                <w:rPr>
                  <w:noProof/>
                </w:rPr>
                <w:t>hackernoon.com. [Online] 18. 06 2018. [Zitat vom: 1. 12 2019.] https://hackernoon.com/how-to-git-pr-from-the-command-line-a5b204a57ab1.</w:t>
              </w:r>
            </w:p>
            <w:p w14:paraId="43C03448" w14:textId="77777777" w:rsidR="00452AE1" w:rsidRDefault="00452AE1" w:rsidP="00452AE1">
              <w:pPr>
                <w:pStyle w:val="Literaturverzeichnis"/>
                <w:jc w:val="left"/>
                <w:rPr>
                  <w:b/>
                  <w:bCs/>
                  <w:noProof/>
                </w:rPr>
              </w:pPr>
              <w:r>
                <w:rPr>
                  <w:b/>
                  <w:bCs/>
                  <w:noProof/>
                </w:rPr>
                <w:t>20. Atlassian.</w:t>
              </w:r>
              <w:r w:rsidRPr="00452AE1">
                <w:rPr>
                  <w:noProof/>
                </w:rPr>
                <w:t xml:space="preserve"> atlassian.com</w:t>
              </w:r>
              <w:r w:rsidRPr="00452AE1">
                <w:rPr>
                  <w:i/>
                  <w:iCs/>
                  <w:noProof/>
                </w:rPr>
                <w:t xml:space="preserve">. </w:t>
              </w:r>
              <w:r w:rsidRPr="00452AE1">
                <w:rPr>
                  <w:noProof/>
                </w:rPr>
                <w:t>[Online] [Zitat vom: 12. 11 2019.] https://www.atlassian.com/git/tutorials/inspecting-a-repository/git-tag.</w:t>
              </w:r>
            </w:p>
            <w:p w14:paraId="3FA295B5" w14:textId="77777777" w:rsidR="00452AE1" w:rsidRDefault="00452AE1" w:rsidP="00452AE1">
              <w:pPr>
                <w:pStyle w:val="Literaturverzeichnis"/>
                <w:jc w:val="left"/>
                <w:rPr>
                  <w:b/>
                  <w:bCs/>
                  <w:noProof/>
                </w:rPr>
              </w:pPr>
              <w:r>
                <w:rPr>
                  <w:b/>
                  <w:bCs/>
                  <w:noProof/>
                </w:rPr>
                <w:t xml:space="preserve">21. git-scm.com. </w:t>
              </w:r>
              <w:r w:rsidRPr="00452AE1">
                <w:rPr>
                  <w:noProof/>
                </w:rPr>
                <w:t>[Online] [Zitat vom: 2. 12 2019.] https://git-scm.com/docs/git-show.</w:t>
              </w:r>
            </w:p>
            <w:p w14:paraId="5B561BA4" w14:textId="77777777" w:rsidR="00452AE1" w:rsidRDefault="00452AE1" w:rsidP="00452AE1">
              <w:pPr>
                <w:pStyle w:val="Literaturverzeichnis"/>
                <w:jc w:val="left"/>
                <w:rPr>
                  <w:b/>
                  <w:bCs/>
                  <w:noProof/>
                </w:rPr>
              </w:pPr>
              <w:r>
                <w:rPr>
                  <w:b/>
                  <w:bCs/>
                  <w:noProof/>
                </w:rPr>
                <w:t>22. Atlassian.</w:t>
              </w:r>
              <w:r w:rsidRPr="00452AE1">
                <w:rPr>
                  <w:noProof/>
                </w:rPr>
                <w:t xml:space="preserve"> atlassian.com. [Online] [Zitat vom: 02. 12 2019.] https://www.atlassian.com/git/tutorials/saving-changes/git-diff.</w:t>
              </w:r>
            </w:p>
            <w:p w14:paraId="116F4915" w14:textId="77777777" w:rsidR="00452AE1" w:rsidRDefault="00452AE1" w:rsidP="00452AE1">
              <w:pPr>
                <w:pStyle w:val="Literaturverzeichnis"/>
                <w:jc w:val="left"/>
                <w:rPr>
                  <w:b/>
                  <w:bCs/>
                  <w:noProof/>
                </w:rPr>
              </w:pPr>
              <w:r>
                <w:rPr>
                  <w:b/>
                  <w:bCs/>
                  <w:noProof/>
                </w:rPr>
                <w:t xml:space="preserve">23. Irelan, Ryan. </w:t>
              </w:r>
              <w:r w:rsidRPr="00452AE1">
                <w:rPr>
                  <w:noProof/>
                </w:rPr>
                <w:t>mijingo.com. [Online] [Zitat vom: 30. 11 2019.] https://mijingo.com/blog/creating-and-applying-patch-files-in-git.</w:t>
              </w:r>
            </w:p>
            <w:p w14:paraId="755370AF" w14:textId="77777777" w:rsidR="00452AE1" w:rsidRDefault="00452AE1" w:rsidP="00452AE1">
              <w:pPr>
                <w:pStyle w:val="Literaturverzeichnis"/>
                <w:jc w:val="left"/>
                <w:rPr>
                  <w:b/>
                  <w:bCs/>
                  <w:noProof/>
                </w:rPr>
              </w:pPr>
              <w:r>
                <w:rPr>
                  <w:b/>
                  <w:bCs/>
                  <w:noProof/>
                </w:rPr>
                <w:t xml:space="preserve">24. Atlassian. </w:t>
              </w:r>
              <w:r w:rsidRPr="00452AE1">
                <w:rPr>
                  <w:noProof/>
                </w:rPr>
                <w:t>atlassian.com. [Online] [Zitat vom: 02. 12 2019.] https://www.atlassian.com/de/git/tutorials/undoing-changes.</w:t>
              </w:r>
            </w:p>
            <w:p w14:paraId="1D16E369" w14:textId="77777777" w:rsidR="00452AE1" w:rsidRDefault="00452AE1" w:rsidP="00452AE1">
              <w:pPr>
                <w:pStyle w:val="Literaturverzeichnis"/>
                <w:jc w:val="left"/>
                <w:rPr>
                  <w:b/>
                  <w:bCs/>
                  <w:noProof/>
                </w:rPr>
              </w:pPr>
              <w:r>
                <w:rPr>
                  <w:b/>
                  <w:bCs/>
                  <w:noProof/>
                </w:rPr>
                <w:t xml:space="preserve">25. Wehner, Joshua. </w:t>
              </w:r>
              <w:r w:rsidRPr="00452AE1">
                <w:rPr>
                  <w:noProof/>
                </w:rPr>
                <w:t>github.blog. [Online] 08. 01 2015. [Zitat vom: 02. 12 2019.] https://github.blog/2015-06-08-how-to-undo-almost-anything-with-git/.</w:t>
              </w:r>
            </w:p>
            <w:p w14:paraId="121EF41C" w14:textId="77777777" w:rsidR="00452AE1" w:rsidRDefault="00452AE1" w:rsidP="00452AE1">
              <w:pPr>
                <w:pStyle w:val="Literaturverzeichnis"/>
                <w:jc w:val="left"/>
                <w:rPr>
                  <w:b/>
                  <w:bCs/>
                  <w:noProof/>
                </w:rPr>
              </w:pPr>
              <w:r>
                <w:rPr>
                  <w:b/>
                  <w:bCs/>
                  <w:noProof/>
                </w:rPr>
                <w:t xml:space="preserve">26. Ebert, Ralf. </w:t>
              </w:r>
              <w:r w:rsidRPr="00452AE1">
                <w:rPr>
                  <w:noProof/>
                </w:rPr>
                <w:t>ralfebert.de. [Online] 17. 08 2013. [Zitat vom: 15. 12 2019.] https://www.ralfebert.de/git/cherry-pick/.</w:t>
              </w:r>
            </w:p>
            <w:p w14:paraId="48879C28" w14:textId="77777777" w:rsidR="00452AE1" w:rsidRDefault="00452AE1" w:rsidP="00452AE1">
              <w:pPr>
                <w:pStyle w:val="Literaturverzeichnis"/>
                <w:jc w:val="left"/>
                <w:rPr>
                  <w:b/>
                  <w:bCs/>
                  <w:noProof/>
                </w:rPr>
              </w:pPr>
              <w:r>
                <w:rPr>
                  <w:b/>
                  <w:bCs/>
                  <w:noProof/>
                </w:rPr>
                <w:t xml:space="preserve">27. Bednova, Irina. </w:t>
              </w:r>
              <w:r w:rsidRPr="00452AE1">
                <w:rPr>
                  <w:noProof/>
                </w:rPr>
                <w:t>jafrog.com. [Online] 22. 03 2012. [Zitat vom: 23. 12 2019.] http://jafrog.com/2012/03/22/git-cherry.html.</w:t>
              </w:r>
            </w:p>
            <w:p w14:paraId="157E7709" w14:textId="77777777" w:rsidR="00452AE1" w:rsidRDefault="00452AE1" w:rsidP="00452AE1">
              <w:pPr>
                <w:pStyle w:val="Literaturverzeichnis"/>
                <w:jc w:val="left"/>
                <w:rPr>
                  <w:b/>
                  <w:bCs/>
                  <w:noProof/>
                </w:rPr>
              </w:pPr>
              <w:r>
                <w:rPr>
                  <w:b/>
                  <w:bCs/>
                  <w:noProof/>
                </w:rPr>
                <w:t xml:space="preserve">28. Bruckner, Felix. </w:t>
              </w:r>
              <w:r w:rsidRPr="00452AE1">
                <w:rPr>
                  <w:noProof/>
                </w:rPr>
                <w:t>oio.de. [Online] 22. 09 2014. [Zitat vom: 03. 02 2020.] https://blog.oio.de/2014/09/22/git-workflows-teil-1-warum-wir-workflows-brauchen/.</w:t>
              </w:r>
            </w:p>
            <w:p w14:paraId="2FA95934" w14:textId="77777777" w:rsidR="00452AE1" w:rsidRDefault="00452AE1" w:rsidP="00452AE1">
              <w:pPr>
                <w:pStyle w:val="Literaturverzeichnis"/>
                <w:jc w:val="left"/>
                <w:rPr>
                  <w:b/>
                  <w:bCs/>
                  <w:noProof/>
                </w:rPr>
              </w:pPr>
              <w:r>
                <w:rPr>
                  <w:b/>
                  <w:bCs/>
                  <w:noProof/>
                </w:rPr>
                <w:t xml:space="preserve">29. Github. </w:t>
              </w:r>
              <w:r w:rsidRPr="00452AE1">
                <w:rPr>
                  <w:noProof/>
                </w:rPr>
                <w:t>github.com. [Online] [Zitat vom: 03. 02 2020.] https://help.github.com/en/github/collaborating-with-issues-and-pull-requests/about-pull-request-merges.</w:t>
              </w:r>
            </w:p>
            <w:p w14:paraId="0ECFFDEE" w14:textId="77777777" w:rsidR="00452AE1" w:rsidRDefault="00452AE1" w:rsidP="00452AE1">
              <w:pPr>
                <w:pStyle w:val="Literaturverzeichnis"/>
                <w:jc w:val="left"/>
                <w:rPr>
                  <w:b/>
                  <w:bCs/>
                  <w:noProof/>
                </w:rPr>
              </w:pPr>
              <w:r>
                <w:rPr>
                  <w:b/>
                  <w:bCs/>
                  <w:noProof/>
                </w:rPr>
                <w:t>30. Atlassian.</w:t>
              </w:r>
              <w:r w:rsidRPr="00452AE1">
                <w:rPr>
                  <w:noProof/>
                </w:rPr>
                <w:t xml:space="preserve"> atlassian.com. [Online] [Zitat vom: 23. 12 2019.] https://www.atlassian.com/git/tutorials/git-lfs.</w:t>
              </w:r>
            </w:p>
            <w:p w14:paraId="5C4D455D" w14:textId="77777777" w:rsidR="00452AE1" w:rsidRDefault="00452AE1" w:rsidP="00452AE1">
              <w:pPr>
                <w:pStyle w:val="Literaturverzeichnis"/>
                <w:jc w:val="left"/>
                <w:rPr>
                  <w:b/>
                  <w:bCs/>
                  <w:noProof/>
                </w:rPr>
              </w:pPr>
              <w:r>
                <w:rPr>
                  <w:b/>
                  <w:bCs/>
                  <w:noProof/>
                </w:rPr>
                <w:lastRenderedPageBreak/>
                <w:t>31. Github.</w:t>
              </w:r>
              <w:r w:rsidRPr="00452AE1">
                <w:rPr>
                  <w:noProof/>
                </w:rPr>
                <w:t xml:space="preserve"> github.com. [Online] [Zitat vom: 19. 01 2020.] https://github.github.com/training-kit/downloads/github-git-cheat-sheet.pdf.</w:t>
              </w:r>
            </w:p>
            <w:p w14:paraId="1B6AD994" w14:textId="77777777" w:rsidR="00452AE1" w:rsidRDefault="00452AE1" w:rsidP="00452AE1">
              <w:pPr>
                <w:pStyle w:val="Literaturverzeichnis"/>
                <w:jc w:val="left"/>
                <w:rPr>
                  <w:b/>
                  <w:bCs/>
                  <w:noProof/>
                </w:rPr>
              </w:pPr>
              <w:r>
                <w:rPr>
                  <w:b/>
                  <w:bCs/>
                  <w:noProof/>
                </w:rPr>
                <w:t>32. Haustant, Axel.</w:t>
              </w:r>
              <w:r w:rsidRPr="00452AE1">
                <w:rPr>
                  <w:noProof/>
                </w:rPr>
                <w:t xml:space="preserve"> illustrated-git.readthedocs.io. [Online] [Zitat vom: 20. 02 2020.] https://illustrated-git.readthedocs.io/en/latest/.</w:t>
              </w:r>
            </w:p>
            <w:p w14:paraId="6D29BF9B" w14:textId="77777777" w:rsidR="00452AE1" w:rsidRDefault="00452AE1" w:rsidP="00452AE1">
              <w:pPr>
                <w:pStyle w:val="Literaturverzeichnis"/>
                <w:jc w:val="left"/>
                <w:rPr>
                  <w:b/>
                  <w:bCs/>
                  <w:noProof/>
                </w:rPr>
              </w:pPr>
              <w:r>
                <w:rPr>
                  <w:b/>
                  <w:bCs/>
                  <w:noProof/>
                </w:rPr>
                <w:t>33. Seibert Media GmbH.</w:t>
              </w:r>
              <w:r w:rsidRPr="00452AE1">
                <w:rPr>
                  <w:noProof/>
                </w:rPr>
                <w:t xml:space="preserve"> seibert-media.net. [Online] [Zitat vom: 19. 01 2020.] https://m.infos.seibert-media.net/Productivity/Git-Workflows+-+Der+Gitflow-Workflow.html.</w:t>
              </w:r>
            </w:p>
            <w:p w14:paraId="75A88A07" w14:textId="77777777" w:rsidR="00452AE1" w:rsidRDefault="00452AE1" w:rsidP="00452AE1">
              <w:pPr>
                <w:pStyle w:val="Literaturverzeichnis"/>
                <w:jc w:val="left"/>
                <w:rPr>
                  <w:b/>
                  <w:bCs/>
                  <w:noProof/>
                </w:rPr>
              </w:pPr>
              <w:r>
                <w:rPr>
                  <w:b/>
                  <w:bCs/>
                  <w:noProof/>
                </w:rPr>
                <w:t>34. Deng, Leo.</w:t>
              </w:r>
              <w:r w:rsidRPr="00452AE1">
                <w:rPr>
                  <w:noProof/>
                </w:rPr>
                <w:t xml:space="preserve"> myst729.github.io. [Online] 10. 07 2019. [Zitat vom: 03. 02 2020.] https://myst729.github.io/posts/2019/on-merging-pull-requests/.</w:t>
              </w:r>
            </w:p>
            <w:p w14:paraId="5DC41DF6" w14:textId="77777777" w:rsidR="00452AE1" w:rsidRDefault="00452AE1" w:rsidP="00452AE1">
              <w:pPr>
                <w:pStyle w:val="Literaturverzeichnis"/>
                <w:jc w:val="left"/>
                <w:rPr>
                  <w:b/>
                  <w:bCs/>
                  <w:noProof/>
                </w:rPr>
              </w:pPr>
              <w:r>
                <w:rPr>
                  <w:b/>
                  <w:bCs/>
                  <w:noProof/>
                </w:rPr>
                <w:t xml:space="preserve">35. Shvets, Alexander. </w:t>
              </w:r>
              <w:r w:rsidRPr="00452AE1">
                <w:rPr>
                  <w:noProof/>
                </w:rPr>
                <w:t>githowto.com. [Online] [Zitat vom: 17. 11 2019.] https://githowto.com/git_internals_git_directory.</w:t>
              </w:r>
            </w:p>
            <w:p w14:paraId="3A02B46C" w14:textId="7C65F073" w:rsidR="00A17F1D" w:rsidRDefault="00A17F1D" w:rsidP="00452AE1">
              <w:pPr>
                <w:jc w:val="left"/>
              </w:pPr>
              <w:r>
                <w:rPr>
                  <w:b/>
                  <w:bCs/>
                </w:rPr>
                <w:fldChar w:fldCharType="end"/>
              </w:r>
            </w:p>
          </w:sdtContent>
        </w:sdt>
      </w:sdtContent>
    </w:sdt>
    <w:p w14:paraId="0E195C0B" w14:textId="0DB6A640" w:rsidR="00A17F1D" w:rsidRDefault="00A17F1D" w:rsidP="00A17F1D"/>
    <w:p w14:paraId="26126363" w14:textId="2D7CCF29" w:rsidR="0064551A" w:rsidRDefault="0064551A" w:rsidP="00A17F1D">
      <w:pPr>
        <w:jc w:val="left"/>
      </w:pPr>
    </w:p>
    <w:p w14:paraId="2A7B87B6" w14:textId="77777777" w:rsidR="00650050" w:rsidRDefault="00650050" w:rsidP="00650050">
      <w:pPr>
        <w:pStyle w:val="berschrift1"/>
        <w:numPr>
          <w:ilvl w:val="0"/>
          <w:numId w:val="0"/>
        </w:numPr>
      </w:pPr>
      <w:bookmarkStart w:id="333" w:name="_Toc36379963"/>
      <w:r>
        <w:lastRenderedPageBreak/>
        <w:t>Abbildungsverzeichnis</w:t>
      </w:r>
      <w:bookmarkEnd w:id="332"/>
      <w:bookmarkEnd w:id="333"/>
    </w:p>
    <w:p w14:paraId="329EB41F" w14:textId="3C479F7A" w:rsidR="0056479C"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56479C">
        <w:t>Abbildung 1: Versionsverwaltung anhand einfacher Datenablage</w:t>
      </w:r>
      <w:r w:rsidR="0056479C">
        <w:tab/>
      </w:r>
      <w:r w:rsidR="0056479C">
        <w:fldChar w:fldCharType="begin"/>
      </w:r>
      <w:r w:rsidR="0056479C">
        <w:instrText xml:space="preserve"> PAGEREF _Toc35849462 \h </w:instrText>
      </w:r>
      <w:r w:rsidR="0056479C">
        <w:fldChar w:fldCharType="separate"/>
      </w:r>
      <w:r w:rsidR="00165BA3">
        <w:t>2</w:t>
      </w:r>
      <w:r w:rsidR="0056479C">
        <w:fldChar w:fldCharType="end"/>
      </w:r>
    </w:p>
    <w:p w14:paraId="0D70CE33" w14:textId="66F6AB21" w:rsidR="0056479C" w:rsidRDefault="0056479C">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_Toc35849463 \h </w:instrText>
      </w:r>
      <w:r>
        <w:fldChar w:fldCharType="separate"/>
      </w:r>
      <w:r w:rsidR="00165BA3">
        <w:t>5</w:t>
      </w:r>
      <w:r>
        <w:fldChar w:fldCharType="end"/>
      </w:r>
    </w:p>
    <w:p w14:paraId="3BA33233" w14:textId="20BB95A4" w:rsidR="0056479C" w:rsidRDefault="0056479C">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_Toc35849464 \h </w:instrText>
      </w:r>
      <w:r>
        <w:fldChar w:fldCharType="separate"/>
      </w:r>
      <w:r w:rsidR="00165BA3">
        <w:t>6</w:t>
      </w:r>
      <w:r>
        <w:fldChar w:fldCharType="end"/>
      </w:r>
    </w:p>
    <w:p w14:paraId="7EC9A6CA" w14:textId="607758B0" w:rsidR="0056479C" w:rsidRDefault="0056479C">
      <w:pPr>
        <w:pStyle w:val="Abbildungsverzeichnis"/>
        <w:rPr>
          <w:rFonts w:asciiTheme="minorHAnsi" w:eastAsiaTheme="minorEastAsia" w:hAnsiTheme="minorHAnsi" w:cstheme="minorBidi"/>
          <w:sz w:val="22"/>
          <w:szCs w:val="22"/>
        </w:rPr>
      </w:pPr>
      <w:r>
        <w:t xml:space="preserve">Abbildung 4: Git Installation unter Linux mit </w:t>
      </w:r>
      <w:r w:rsidRPr="00137F25">
        <w:rPr>
          <w:i/>
          <w:iCs/>
        </w:rPr>
        <w:t>apt-get</w:t>
      </w:r>
      <w:r>
        <w:tab/>
      </w:r>
      <w:r>
        <w:fldChar w:fldCharType="begin"/>
      </w:r>
      <w:r>
        <w:instrText xml:space="preserve"> PAGEREF _Toc35849465 \h </w:instrText>
      </w:r>
      <w:r>
        <w:fldChar w:fldCharType="separate"/>
      </w:r>
      <w:r w:rsidR="00165BA3">
        <w:t>7</w:t>
      </w:r>
      <w:r>
        <w:fldChar w:fldCharType="end"/>
      </w:r>
    </w:p>
    <w:p w14:paraId="1910928A" w14:textId="50E4DEEA" w:rsidR="0056479C" w:rsidRDefault="0056479C">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_Toc35849466 \h </w:instrText>
      </w:r>
      <w:r>
        <w:fldChar w:fldCharType="separate"/>
      </w:r>
      <w:r w:rsidR="00165BA3">
        <w:t>8</w:t>
      </w:r>
      <w:r>
        <w:fldChar w:fldCharType="end"/>
      </w:r>
    </w:p>
    <w:p w14:paraId="2BD2750D" w14:textId="384DEAF5" w:rsidR="0056479C" w:rsidRDefault="0056479C">
      <w:pPr>
        <w:pStyle w:val="Abbildungsverzeichnis"/>
        <w:rPr>
          <w:rFonts w:asciiTheme="minorHAnsi" w:eastAsiaTheme="minorEastAsia" w:hAnsiTheme="minorHAnsi" w:cstheme="minorBidi"/>
          <w:sz w:val="22"/>
          <w:szCs w:val="22"/>
        </w:rPr>
      </w:pPr>
      <w:r>
        <w:t xml:space="preserve">Abbildung 6: Darstellung des .git Ordners </w:t>
      </w:r>
      <w:r w:rsidRPr="00137F25">
        <w:rPr>
          <w:lang w:val="en-US"/>
        </w:rPr>
        <w:t>(31)</w:t>
      </w:r>
      <w:r>
        <w:tab/>
      </w:r>
      <w:r>
        <w:fldChar w:fldCharType="begin"/>
      </w:r>
      <w:r>
        <w:instrText xml:space="preserve"> PAGEREF _Toc35849467 \h </w:instrText>
      </w:r>
      <w:r>
        <w:fldChar w:fldCharType="separate"/>
      </w:r>
      <w:r w:rsidR="00165BA3">
        <w:t>10</w:t>
      </w:r>
      <w:r>
        <w:fldChar w:fldCharType="end"/>
      </w:r>
    </w:p>
    <w:p w14:paraId="43E1410C" w14:textId="291E32E6" w:rsidR="0056479C" w:rsidRDefault="0056479C">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_Toc35849468 \h </w:instrText>
      </w:r>
      <w:r>
        <w:fldChar w:fldCharType="separate"/>
      </w:r>
      <w:r w:rsidR="00165BA3">
        <w:t>10</w:t>
      </w:r>
      <w:r>
        <w:fldChar w:fldCharType="end"/>
      </w:r>
    </w:p>
    <w:p w14:paraId="33895495" w14:textId="62C9652C" w:rsidR="0056479C" w:rsidRDefault="0056479C">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_Toc35849469 \h </w:instrText>
      </w:r>
      <w:r>
        <w:fldChar w:fldCharType="separate"/>
      </w:r>
      <w:r w:rsidR="00165BA3">
        <w:t>11</w:t>
      </w:r>
      <w:r>
        <w:fldChar w:fldCharType="end"/>
      </w:r>
    </w:p>
    <w:p w14:paraId="367EAF32" w14:textId="718829BB" w:rsidR="0056479C" w:rsidRDefault="0056479C">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_Toc35849470 \h </w:instrText>
      </w:r>
      <w:r>
        <w:fldChar w:fldCharType="separate"/>
      </w:r>
      <w:r w:rsidR="00165BA3">
        <w:t>12</w:t>
      </w:r>
      <w:r>
        <w:fldChar w:fldCharType="end"/>
      </w:r>
    </w:p>
    <w:p w14:paraId="3513ED8D" w14:textId="5091B4E5" w:rsidR="0056479C" w:rsidRDefault="0056479C">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_Toc35849471 \h </w:instrText>
      </w:r>
      <w:r>
        <w:fldChar w:fldCharType="separate"/>
      </w:r>
      <w:r w:rsidR="00165BA3">
        <w:t>12</w:t>
      </w:r>
      <w:r>
        <w:fldChar w:fldCharType="end"/>
      </w:r>
    </w:p>
    <w:p w14:paraId="588D12A3" w14:textId="1A086CA9" w:rsidR="0056479C" w:rsidRDefault="0056479C">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_Toc35849472 \h </w:instrText>
      </w:r>
      <w:r>
        <w:fldChar w:fldCharType="separate"/>
      </w:r>
      <w:r w:rsidR="00165BA3">
        <w:t>13</w:t>
      </w:r>
      <w:r>
        <w:fldChar w:fldCharType="end"/>
      </w:r>
    </w:p>
    <w:p w14:paraId="3710DDF1" w14:textId="5C184135" w:rsidR="0056479C" w:rsidRDefault="0056479C">
      <w:pPr>
        <w:pStyle w:val="Abbildungsverzeichnis"/>
        <w:rPr>
          <w:rFonts w:asciiTheme="minorHAnsi" w:eastAsiaTheme="minorEastAsia" w:hAnsiTheme="minorHAnsi" w:cstheme="minorBidi"/>
          <w:sz w:val="22"/>
          <w:szCs w:val="22"/>
        </w:rPr>
      </w:pPr>
      <w:r>
        <w:t xml:space="preserve">Abbildung 12: Ausgabe des Befehls </w:t>
      </w:r>
      <w:r w:rsidRPr="00137F25">
        <w:rPr>
          <w:i/>
          <w:iCs/>
        </w:rPr>
        <w:t>git status</w:t>
      </w:r>
      <w:r>
        <w:tab/>
      </w:r>
      <w:r>
        <w:fldChar w:fldCharType="begin"/>
      </w:r>
      <w:r>
        <w:instrText xml:space="preserve"> PAGEREF _Toc35849473 \h </w:instrText>
      </w:r>
      <w:r>
        <w:fldChar w:fldCharType="separate"/>
      </w:r>
      <w:r w:rsidR="00165BA3">
        <w:t>13</w:t>
      </w:r>
      <w:r>
        <w:fldChar w:fldCharType="end"/>
      </w:r>
    </w:p>
    <w:p w14:paraId="1D1F4184" w14:textId="3DA893D0" w:rsidR="0056479C" w:rsidRDefault="0056479C">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_Toc35849474 \h </w:instrText>
      </w:r>
      <w:r>
        <w:fldChar w:fldCharType="separate"/>
      </w:r>
      <w:r w:rsidR="00165BA3">
        <w:t>14</w:t>
      </w:r>
      <w:r>
        <w:fldChar w:fldCharType="end"/>
      </w:r>
    </w:p>
    <w:p w14:paraId="53212C0F" w14:textId="0EB491D7" w:rsidR="0056479C" w:rsidRDefault="0056479C">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_Toc35849475 \h </w:instrText>
      </w:r>
      <w:r>
        <w:fldChar w:fldCharType="separate"/>
      </w:r>
      <w:r w:rsidR="00165BA3">
        <w:t>15</w:t>
      </w:r>
      <w:r>
        <w:fldChar w:fldCharType="end"/>
      </w:r>
    </w:p>
    <w:p w14:paraId="3AA423C0" w14:textId="32DB1341" w:rsidR="0056479C" w:rsidRDefault="0056479C">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_Toc35849476 \h </w:instrText>
      </w:r>
      <w:r>
        <w:fldChar w:fldCharType="separate"/>
      </w:r>
      <w:r w:rsidR="00165BA3">
        <w:t>16</w:t>
      </w:r>
      <w:r>
        <w:fldChar w:fldCharType="end"/>
      </w:r>
    </w:p>
    <w:p w14:paraId="45FC5098" w14:textId="22BDB139" w:rsidR="0056479C" w:rsidRDefault="0056479C">
      <w:pPr>
        <w:pStyle w:val="Abbildungsverzeichnis"/>
        <w:rPr>
          <w:rFonts w:asciiTheme="minorHAnsi" w:eastAsiaTheme="minorEastAsia" w:hAnsiTheme="minorHAnsi" w:cstheme="minorBidi"/>
          <w:sz w:val="22"/>
          <w:szCs w:val="22"/>
        </w:rPr>
      </w:pPr>
      <w:r>
        <w:t xml:space="preserve">Abbildung 16: Ausgabe des Befehls </w:t>
      </w:r>
      <w:r w:rsidRPr="00137F25">
        <w:rPr>
          <w:i/>
          <w:iCs/>
        </w:rPr>
        <w:t>git log</w:t>
      </w:r>
      <w:r>
        <w:tab/>
      </w:r>
      <w:r>
        <w:fldChar w:fldCharType="begin"/>
      </w:r>
      <w:r>
        <w:instrText xml:space="preserve"> PAGEREF _Toc35849477 \h </w:instrText>
      </w:r>
      <w:r>
        <w:fldChar w:fldCharType="separate"/>
      </w:r>
      <w:r w:rsidR="00165BA3">
        <w:t>17</w:t>
      </w:r>
      <w:r>
        <w:fldChar w:fldCharType="end"/>
      </w:r>
    </w:p>
    <w:p w14:paraId="7BACBADF" w14:textId="7D179F29" w:rsidR="0056479C" w:rsidRDefault="0056479C">
      <w:pPr>
        <w:pStyle w:val="Abbildungsverzeichnis"/>
        <w:rPr>
          <w:rFonts w:asciiTheme="minorHAnsi" w:eastAsiaTheme="minorEastAsia" w:hAnsiTheme="minorHAnsi" w:cstheme="minorBidi"/>
          <w:sz w:val="22"/>
          <w:szCs w:val="22"/>
        </w:rPr>
      </w:pPr>
      <w:r>
        <w:t xml:space="preserve">Abbildung 17: Ausgabe von </w:t>
      </w:r>
      <w:r w:rsidRPr="00137F25">
        <w:rPr>
          <w:i/>
          <w:iCs/>
        </w:rPr>
        <w:t>git log</w:t>
      </w:r>
      <w:r>
        <w:t xml:space="preserve"> in Zeilenform</w:t>
      </w:r>
      <w:r>
        <w:tab/>
      </w:r>
      <w:r>
        <w:fldChar w:fldCharType="begin"/>
      </w:r>
      <w:r>
        <w:instrText xml:space="preserve"> PAGEREF _Toc35849478 \h </w:instrText>
      </w:r>
      <w:r>
        <w:fldChar w:fldCharType="separate"/>
      </w:r>
      <w:r w:rsidR="00165BA3">
        <w:t>17</w:t>
      </w:r>
      <w:r>
        <w:fldChar w:fldCharType="end"/>
      </w:r>
    </w:p>
    <w:p w14:paraId="2C89ED2E" w14:textId="12DEE87C" w:rsidR="0056479C" w:rsidRDefault="0056479C">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_Toc35849479 \h </w:instrText>
      </w:r>
      <w:r>
        <w:fldChar w:fldCharType="separate"/>
      </w:r>
      <w:r w:rsidR="00165BA3">
        <w:t>19</w:t>
      </w:r>
      <w:r>
        <w:fldChar w:fldCharType="end"/>
      </w:r>
    </w:p>
    <w:p w14:paraId="425CD467" w14:textId="12CDE9A0" w:rsidR="0056479C" w:rsidRDefault="0056479C">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_Toc35849480 \h </w:instrText>
      </w:r>
      <w:r>
        <w:fldChar w:fldCharType="separate"/>
      </w:r>
      <w:r w:rsidR="00165BA3">
        <w:t>19</w:t>
      </w:r>
      <w:r>
        <w:fldChar w:fldCharType="end"/>
      </w:r>
    </w:p>
    <w:p w14:paraId="7E4D5353" w14:textId="08CD1002" w:rsidR="0056479C" w:rsidRDefault="0056479C">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_Toc35849481 \h </w:instrText>
      </w:r>
      <w:r>
        <w:fldChar w:fldCharType="separate"/>
      </w:r>
      <w:r w:rsidR="00165BA3">
        <w:t>20</w:t>
      </w:r>
      <w:r>
        <w:fldChar w:fldCharType="end"/>
      </w:r>
    </w:p>
    <w:p w14:paraId="7782842C" w14:textId="1C684381" w:rsidR="0056479C" w:rsidRDefault="0056479C">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_Toc35849482 \h </w:instrText>
      </w:r>
      <w:r>
        <w:fldChar w:fldCharType="separate"/>
      </w:r>
      <w:r w:rsidR="00165BA3">
        <w:t>20</w:t>
      </w:r>
      <w:r>
        <w:fldChar w:fldCharType="end"/>
      </w:r>
    </w:p>
    <w:p w14:paraId="651570E9" w14:textId="7CECAB01" w:rsidR="0056479C" w:rsidRDefault="0056479C">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_Toc35849483 \h </w:instrText>
      </w:r>
      <w:r>
        <w:fldChar w:fldCharType="separate"/>
      </w:r>
      <w:r w:rsidR="00165BA3">
        <w:t>22</w:t>
      </w:r>
      <w:r>
        <w:fldChar w:fldCharType="end"/>
      </w:r>
    </w:p>
    <w:p w14:paraId="02998E43" w14:textId="4784BEA9" w:rsidR="0056479C" w:rsidRDefault="0056479C">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_Toc35849484 \h </w:instrText>
      </w:r>
      <w:r>
        <w:fldChar w:fldCharType="separate"/>
      </w:r>
      <w:r w:rsidR="00165BA3">
        <w:t>22</w:t>
      </w:r>
      <w:r>
        <w:fldChar w:fldCharType="end"/>
      </w:r>
    </w:p>
    <w:p w14:paraId="57F35E3B" w14:textId="0DF5E164" w:rsidR="0056479C" w:rsidRDefault="0056479C">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_Toc35849485 \h </w:instrText>
      </w:r>
      <w:r>
        <w:fldChar w:fldCharType="separate"/>
      </w:r>
      <w:r w:rsidR="00165BA3">
        <w:t>24</w:t>
      </w:r>
      <w:r>
        <w:fldChar w:fldCharType="end"/>
      </w:r>
    </w:p>
    <w:p w14:paraId="2E72D8A0" w14:textId="6F1F2CD2" w:rsidR="0056479C" w:rsidRDefault="0056479C">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_Toc35849486 \h </w:instrText>
      </w:r>
      <w:r>
        <w:fldChar w:fldCharType="separate"/>
      </w:r>
      <w:r w:rsidR="00165BA3">
        <w:t>25</w:t>
      </w:r>
      <w:r>
        <w:fldChar w:fldCharType="end"/>
      </w:r>
    </w:p>
    <w:p w14:paraId="06ED3EC8" w14:textId="29270D74" w:rsidR="0056479C" w:rsidRDefault="0056479C">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_Toc35849487 \h </w:instrText>
      </w:r>
      <w:r>
        <w:fldChar w:fldCharType="separate"/>
      </w:r>
      <w:r w:rsidR="00165BA3">
        <w:t>25</w:t>
      </w:r>
      <w:r>
        <w:fldChar w:fldCharType="end"/>
      </w:r>
    </w:p>
    <w:p w14:paraId="568E2B2A" w14:textId="465AD393" w:rsidR="0056479C" w:rsidRDefault="0056479C">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_Toc35849488 \h </w:instrText>
      </w:r>
      <w:r>
        <w:fldChar w:fldCharType="separate"/>
      </w:r>
      <w:r w:rsidR="00165BA3">
        <w:t>26</w:t>
      </w:r>
      <w:r>
        <w:fldChar w:fldCharType="end"/>
      </w:r>
    </w:p>
    <w:p w14:paraId="271AC00D" w14:textId="5D32D933" w:rsidR="0056479C" w:rsidRDefault="0056479C">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_Toc35849489 \h </w:instrText>
      </w:r>
      <w:r>
        <w:fldChar w:fldCharType="separate"/>
      </w:r>
      <w:r w:rsidR="00165BA3">
        <w:t>26</w:t>
      </w:r>
      <w:r>
        <w:fldChar w:fldCharType="end"/>
      </w:r>
    </w:p>
    <w:p w14:paraId="48468BBD" w14:textId="1F4FF60C" w:rsidR="0056479C" w:rsidRDefault="0056479C">
      <w:pPr>
        <w:pStyle w:val="Abbildungsverzeichnis"/>
        <w:rPr>
          <w:rFonts w:asciiTheme="minorHAnsi" w:eastAsiaTheme="minorEastAsia" w:hAnsiTheme="minorHAnsi" w:cstheme="minorBidi"/>
          <w:sz w:val="22"/>
          <w:szCs w:val="22"/>
        </w:rPr>
      </w:pPr>
      <w:r>
        <w:t xml:space="preserve">Abbildung 29: Problemstellung einer Drei-Wege-Zusammenführung </w:t>
      </w:r>
      <w:r w:rsidRPr="00137F25">
        <w:rPr>
          <w:lang w:val="en-US"/>
        </w:rPr>
        <w:t>(12)</w:t>
      </w:r>
      <w:r>
        <w:tab/>
      </w:r>
      <w:r>
        <w:fldChar w:fldCharType="begin"/>
      </w:r>
      <w:r>
        <w:instrText xml:space="preserve"> PAGEREF _Toc35849490 \h </w:instrText>
      </w:r>
      <w:r>
        <w:fldChar w:fldCharType="separate"/>
      </w:r>
      <w:r w:rsidR="00165BA3">
        <w:t>27</w:t>
      </w:r>
      <w:r>
        <w:fldChar w:fldCharType="end"/>
      </w:r>
    </w:p>
    <w:p w14:paraId="556BA368" w14:textId="4376EC74" w:rsidR="0056479C" w:rsidRDefault="0056479C">
      <w:pPr>
        <w:pStyle w:val="Abbildungsverzeichnis"/>
        <w:rPr>
          <w:rFonts w:asciiTheme="minorHAnsi" w:eastAsiaTheme="minorEastAsia" w:hAnsiTheme="minorHAnsi" w:cstheme="minorBidi"/>
          <w:sz w:val="22"/>
          <w:szCs w:val="22"/>
        </w:rPr>
      </w:pPr>
      <w:r>
        <w:t xml:space="preserve">Abbildung 30: Fast-forward Integration des Zweigs </w:t>
      </w:r>
      <w:r w:rsidRPr="00137F25">
        <w:rPr>
          <w:i/>
          <w:iCs/>
        </w:rPr>
        <w:t>newshape</w:t>
      </w:r>
      <w:r>
        <w:t xml:space="preserve"> in </w:t>
      </w:r>
      <w:r w:rsidRPr="00137F25">
        <w:rPr>
          <w:i/>
          <w:iCs/>
        </w:rPr>
        <w:t>master</w:t>
      </w:r>
      <w:r>
        <w:tab/>
      </w:r>
      <w:r>
        <w:fldChar w:fldCharType="begin"/>
      </w:r>
      <w:r>
        <w:instrText xml:space="preserve"> PAGEREF _Toc35849491 \h </w:instrText>
      </w:r>
      <w:r>
        <w:fldChar w:fldCharType="separate"/>
      </w:r>
      <w:r w:rsidR="00165BA3">
        <w:t>29</w:t>
      </w:r>
      <w:r>
        <w:fldChar w:fldCharType="end"/>
      </w:r>
    </w:p>
    <w:p w14:paraId="1D68AD24" w14:textId="4B1AE364" w:rsidR="0056479C" w:rsidRDefault="0056479C">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137F25">
        <w:rPr>
          <w:i/>
          <w:iCs/>
        </w:rPr>
        <w:t>newshape</w:t>
      </w:r>
      <w:r>
        <w:tab/>
      </w:r>
      <w:r>
        <w:fldChar w:fldCharType="begin"/>
      </w:r>
      <w:r>
        <w:instrText xml:space="preserve"> PAGEREF _Toc35849492 \h </w:instrText>
      </w:r>
      <w:r>
        <w:fldChar w:fldCharType="separate"/>
      </w:r>
      <w:r w:rsidR="00165BA3">
        <w:t>30</w:t>
      </w:r>
      <w:r>
        <w:fldChar w:fldCharType="end"/>
      </w:r>
    </w:p>
    <w:p w14:paraId="53C7082E" w14:textId="4273D5A4" w:rsidR="0056479C" w:rsidRDefault="0056479C">
      <w:pPr>
        <w:pStyle w:val="Abbildungsverzeichnis"/>
        <w:rPr>
          <w:rFonts w:asciiTheme="minorHAnsi" w:eastAsiaTheme="minorEastAsia" w:hAnsiTheme="minorHAnsi" w:cstheme="minorBidi"/>
          <w:sz w:val="22"/>
          <w:szCs w:val="22"/>
        </w:rPr>
      </w:pPr>
      <w:r>
        <w:t xml:space="preserve">Abbildung 32: Auswirkung des Befehls </w:t>
      </w:r>
      <w:r w:rsidRPr="00137F25">
        <w:rPr>
          <w:i/>
          <w:iCs/>
        </w:rPr>
        <w:t>rebase</w:t>
      </w:r>
      <w:r>
        <w:tab/>
      </w:r>
      <w:r>
        <w:fldChar w:fldCharType="begin"/>
      </w:r>
      <w:r>
        <w:instrText xml:space="preserve"> PAGEREF _Toc35849493 \h </w:instrText>
      </w:r>
      <w:r>
        <w:fldChar w:fldCharType="separate"/>
      </w:r>
      <w:r w:rsidR="00165BA3">
        <w:t>30</w:t>
      </w:r>
      <w:r>
        <w:fldChar w:fldCharType="end"/>
      </w:r>
    </w:p>
    <w:p w14:paraId="1591BF34" w14:textId="2255EDB3" w:rsidR="0056479C" w:rsidRDefault="0056479C">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_Toc35849494 \h </w:instrText>
      </w:r>
      <w:r>
        <w:fldChar w:fldCharType="separate"/>
      </w:r>
      <w:r w:rsidR="00165BA3">
        <w:t>31</w:t>
      </w:r>
      <w:r>
        <w:fldChar w:fldCharType="end"/>
      </w:r>
    </w:p>
    <w:p w14:paraId="1360F659" w14:textId="1267C027" w:rsidR="0056479C" w:rsidRDefault="0056479C">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_Toc35849495 \h </w:instrText>
      </w:r>
      <w:r>
        <w:fldChar w:fldCharType="separate"/>
      </w:r>
      <w:r w:rsidR="00165BA3">
        <w:t>33</w:t>
      </w:r>
      <w:r>
        <w:fldChar w:fldCharType="end"/>
      </w:r>
    </w:p>
    <w:p w14:paraId="09D7809D" w14:textId="01406202" w:rsidR="0056479C" w:rsidRDefault="0056479C">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_Toc35849496 \h </w:instrText>
      </w:r>
      <w:r>
        <w:fldChar w:fldCharType="separate"/>
      </w:r>
      <w:r w:rsidR="00165BA3">
        <w:t>34</w:t>
      </w:r>
      <w:r>
        <w:fldChar w:fldCharType="end"/>
      </w:r>
    </w:p>
    <w:p w14:paraId="2B6DB711" w14:textId="002FFD7F" w:rsidR="0056479C" w:rsidRDefault="0056479C">
      <w:pPr>
        <w:pStyle w:val="Abbildungsverzeichnis"/>
        <w:rPr>
          <w:rFonts w:asciiTheme="minorHAnsi" w:eastAsiaTheme="minorEastAsia" w:hAnsiTheme="minorHAnsi" w:cstheme="minorBidi"/>
          <w:sz w:val="22"/>
          <w:szCs w:val="22"/>
        </w:rPr>
      </w:pPr>
      <w:r>
        <w:t xml:space="preserve">Abbildung 36: Weiterführung des Befehls </w:t>
      </w:r>
      <w:r w:rsidRPr="00137F25">
        <w:rPr>
          <w:i/>
          <w:iCs/>
        </w:rPr>
        <w:t>rebase</w:t>
      </w:r>
      <w:r>
        <w:tab/>
      </w:r>
      <w:r>
        <w:fldChar w:fldCharType="begin"/>
      </w:r>
      <w:r>
        <w:instrText xml:space="preserve"> PAGEREF _Toc35849497 \h </w:instrText>
      </w:r>
      <w:r>
        <w:fldChar w:fldCharType="separate"/>
      </w:r>
      <w:r w:rsidR="00165BA3">
        <w:t>34</w:t>
      </w:r>
      <w:r>
        <w:fldChar w:fldCharType="end"/>
      </w:r>
    </w:p>
    <w:p w14:paraId="2B14CB36" w14:textId="02837589" w:rsidR="0056479C" w:rsidRDefault="0056479C">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137F25">
        <w:rPr>
          <w:i/>
          <w:iCs/>
        </w:rPr>
        <w:t>rebase</w:t>
      </w:r>
      <w:r>
        <w:tab/>
      </w:r>
      <w:r>
        <w:fldChar w:fldCharType="begin"/>
      </w:r>
      <w:r>
        <w:instrText xml:space="preserve"> PAGEREF _Toc35849498 \h </w:instrText>
      </w:r>
      <w:r>
        <w:fldChar w:fldCharType="separate"/>
      </w:r>
      <w:r w:rsidR="00165BA3">
        <w:t>35</w:t>
      </w:r>
      <w:r>
        <w:fldChar w:fldCharType="end"/>
      </w:r>
    </w:p>
    <w:p w14:paraId="57C4ADC2" w14:textId="35EFF528" w:rsidR="0056479C" w:rsidRDefault="0056479C">
      <w:pPr>
        <w:pStyle w:val="Abbildungsverzeichnis"/>
        <w:rPr>
          <w:rFonts w:asciiTheme="minorHAnsi" w:eastAsiaTheme="minorEastAsia" w:hAnsiTheme="minorHAnsi" w:cstheme="minorBidi"/>
          <w:sz w:val="22"/>
          <w:szCs w:val="22"/>
        </w:rPr>
      </w:pPr>
      <w:r>
        <w:t xml:space="preserve">Abbildung 38: Synchronisierung des lokalen Projektarchivs </w:t>
      </w:r>
      <w:r w:rsidRPr="00137F25">
        <w:rPr>
          <w:lang w:val="en-US"/>
        </w:rPr>
        <w:t>(35)</w:t>
      </w:r>
      <w:r>
        <w:tab/>
      </w:r>
      <w:r>
        <w:fldChar w:fldCharType="begin"/>
      </w:r>
      <w:r>
        <w:instrText xml:space="preserve"> PAGEREF _Toc35849499 \h </w:instrText>
      </w:r>
      <w:r>
        <w:fldChar w:fldCharType="separate"/>
      </w:r>
      <w:r w:rsidR="00165BA3">
        <w:t>36</w:t>
      </w:r>
      <w:r>
        <w:fldChar w:fldCharType="end"/>
      </w:r>
    </w:p>
    <w:p w14:paraId="2F4ACED5" w14:textId="09AD42C7" w:rsidR="0056479C" w:rsidRDefault="0056479C">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_Toc35849500 \h </w:instrText>
      </w:r>
      <w:r>
        <w:fldChar w:fldCharType="separate"/>
      </w:r>
      <w:r w:rsidR="00165BA3">
        <w:t>37</w:t>
      </w:r>
      <w:r>
        <w:fldChar w:fldCharType="end"/>
      </w:r>
    </w:p>
    <w:p w14:paraId="63ED95AC" w14:textId="0BBB679E" w:rsidR="0056479C" w:rsidRDefault="0056479C">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_Toc35849501 \h </w:instrText>
      </w:r>
      <w:r>
        <w:fldChar w:fldCharType="separate"/>
      </w:r>
      <w:r w:rsidR="00165BA3">
        <w:t>38</w:t>
      </w:r>
      <w:r>
        <w:fldChar w:fldCharType="end"/>
      </w:r>
    </w:p>
    <w:p w14:paraId="2C93CE96" w14:textId="4AD0BFA5" w:rsidR="0056479C" w:rsidRDefault="0056479C">
      <w:pPr>
        <w:pStyle w:val="Abbildungsverzeichnis"/>
        <w:rPr>
          <w:rFonts w:asciiTheme="minorHAnsi" w:eastAsiaTheme="minorEastAsia" w:hAnsiTheme="minorHAnsi" w:cstheme="minorBidi"/>
          <w:sz w:val="22"/>
          <w:szCs w:val="22"/>
        </w:rPr>
      </w:pPr>
      <w:r>
        <w:t xml:space="preserve">Abbildung 41: Ansicht nach Ausführung des Befehls </w:t>
      </w:r>
      <w:r w:rsidRPr="00137F25">
        <w:rPr>
          <w:i/>
          <w:iCs/>
        </w:rPr>
        <w:t>blame</w:t>
      </w:r>
      <w:r>
        <w:tab/>
      </w:r>
      <w:r>
        <w:fldChar w:fldCharType="begin"/>
      </w:r>
      <w:r>
        <w:instrText xml:space="preserve"> PAGEREF _Toc35849502 \h </w:instrText>
      </w:r>
      <w:r>
        <w:fldChar w:fldCharType="separate"/>
      </w:r>
      <w:r w:rsidR="00165BA3">
        <w:t>39</w:t>
      </w:r>
      <w:r>
        <w:fldChar w:fldCharType="end"/>
      </w:r>
    </w:p>
    <w:p w14:paraId="3D6927EF" w14:textId="69ED8CE9" w:rsidR="0056479C" w:rsidRDefault="0056479C">
      <w:pPr>
        <w:pStyle w:val="Abbildungsverzeichnis"/>
        <w:rPr>
          <w:rFonts w:asciiTheme="minorHAnsi" w:eastAsiaTheme="minorEastAsia" w:hAnsiTheme="minorHAnsi" w:cstheme="minorBidi"/>
          <w:sz w:val="22"/>
          <w:szCs w:val="22"/>
        </w:rPr>
      </w:pPr>
      <w:r>
        <w:t>Abbildung 42: Synchronisierung mit dem Referenzarchiv (</w:t>
      </w:r>
      <w:r w:rsidRPr="00137F25">
        <w:rPr>
          <w:i/>
          <w:iCs/>
        </w:rPr>
        <w:t>fetch</w:t>
      </w:r>
      <w:r>
        <w:t>)</w:t>
      </w:r>
      <w:r>
        <w:tab/>
      </w:r>
      <w:r>
        <w:fldChar w:fldCharType="begin"/>
      </w:r>
      <w:r>
        <w:instrText xml:space="preserve"> PAGEREF _Toc35849503 \h </w:instrText>
      </w:r>
      <w:r>
        <w:fldChar w:fldCharType="separate"/>
      </w:r>
      <w:r w:rsidR="00165BA3">
        <w:t>40</w:t>
      </w:r>
      <w:r>
        <w:fldChar w:fldCharType="end"/>
      </w:r>
    </w:p>
    <w:p w14:paraId="062DD4B1" w14:textId="13ACB87F" w:rsidR="0056479C" w:rsidRDefault="0056479C">
      <w:pPr>
        <w:pStyle w:val="Abbildungsverzeichnis"/>
        <w:rPr>
          <w:rFonts w:asciiTheme="minorHAnsi" w:eastAsiaTheme="minorEastAsia" w:hAnsiTheme="minorHAnsi" w:cstheme="minorBidi"/>
          <w:sz w:val="22"/>
          <w:szCs w:val="22"/>
        </w:rPr>
      </w:pPr>
      <w:r>
        <w:t xml:space="preserve">Abbildung 43: Integrierung von Änderungen über den Befehl </w:t>
      </w:r>
      <w:r w:rsidRPr="00137F25">
        <w:rPr>
          <w:i/>
          <w:iCs/>
        </w:rPr>
        <w:t>fetch</w:t>
      </w:r>
      <w:r>
        <w:tab/>
      </w:r>
      <w:r>
        <w:fldChar w:fldCharType="begin"/>
      </w:r>
      <w:r>
        <w:instrText xml:space="preserve"> PAGEREF _Toc35849504 \h </w:instrText>
      </w:r>
      <w:r>
        <w:fldChar w:fldCharType="separate"/>
      </w:r>
      <w:r w:rsidR="00165BA3">
        <w:t>41</w:t>
      </w:r>
      <w:r>
        <w:fldChar w:fldCharType="end"/>
      </w:r>
    </w:p>
    <w:p w14:paraId="27454E1D" w14:textId="6ADEB453" w:rsidR="0056479C" w:rsidRDefault="0056479C">
      <w:pPr>
        <w:pStyle w:val="Abbildungsverzeichnis"/>
        <w:rPr>
          <w:rFonts w:asciiTheme="minorHAnsi" w:eastAsiaTheme="minorEastAsia" w:hAnsiTheme="minorHAnsi" w:cstheme="minorBidi"/>
          <w:sz w:val="22"/>
          <w:szCs w:val="22"/>
        </w:rPr>
      </w:pPr>
      <w:r>
        <w:t xml:space="preserve">Abbildung 44: Ausgabe des Kommandos </w:t>
      </w:r>
      <w:r w:rsidRPr="00137F25">
        <w:rPr>
          <w:i/>
          <w:iCs/>
        </w:rPr>
        <w:t>request-pull</w:t>
      </w:r>
      <w:r>
        <w:tab/>
      </w:r>
      <w:r>
        <w:fldChar w:fldCharType="begin"/>
      </w:r>
      <w:r>
        <w:instrText xml:space="preserve"> PAGEREF _Toc35849505 \h </w:instrText>
      </w:r>
      <w:r>
        <w:fldChar w:fldCharType="separate"/>
      </w:r>
      <w:r w:rsidR="00165BA3">
        <w:t>42</w:t>
      </w:r>
      <w:r>
        <w:fldChar w:fldCharType="end"/>
      </w:r>
    </w:p>
    <w:p w14:paraId="28D270C6" w14:textId="570B5795" w:rsidR="0056479C" w:rsidRDefault="0056479C">
      <w:pPr>
        <w:pStyle w:val="Abbildungsverzeichnis"/>
        <w:rPr>
          <w:rFonts w:asciiTheme="minorHAnsi" w:eastAsiaTheme="minorEastAsia" w:hAnsiTheme="minorHAnsi" w:cstheme="minorBidi"/>
          <w:sz w:val="22"/>
          <w:szCs w:val="22"/>
        </w:rPr>
      </w:pPr>
      <w:r>
        <w:t xml:space="preserve">Abbildung 45: Integrierung von Änderungen über den Befehl </w:t>
      </w:r>
      <w:r w:rsidRPr="00137F25">
        <w:rPr>
          <w:i/>
          <w:iCs/>
        </w:rPr>
        <w:t>pull</w:t>
      </w:r>
      <w:r>
        <w:tab/>
      </w:r>
      <w:r>
        <w:fldChar w:fldCharType="begin"/>
      </w:r>
      <w:r>
        <w:instrText xml:space="preserve"> PAGEREF _Toc35849506 \h </w:instrText>
      </w:r>
      <w:r>
        <w:fldChar w:fldCharType="separate"/>
      </w:r>
      <w:r w:rsidR="00165BA3">
        <w:t>42</w:t>
      </w:r>
      <w:r>
        <w:fldChar w:fldCharType="end"/>
      </w:r>
    </w:p>
    <w:p w14:paraId="2C3D2549" w14:textId="540832E1" w:rsidR="0056479C" w:rsidRDefault="0056479C">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137F25">
        <w:rPr>
          <w:i/>
          <w:iCs/>
        </w:rPr>
        <w:t>pull</w:t>
      </w:r>
      <w:r>
        <w:tab/>
      </w:r>
      <w:r>
        <w:fldChar w:fldCharType="begin"/>
      </w:r>
      <w:r>
        <w:instrText xml:space="preserve"> PAGEREF _Toc35849507 \h </w:instrText>
      </w:r>
      <w:r>
        <w:fldChar w:fldCharType="separate"/>
      </w:r>
      <w:r w:rsidR="00165BA3">
        <w:t>42</w:t>
      </w:r>
      <w:r>
        <w:fldChar w:fldCharType="end"/>
      </w:r>
    </w:p>
    <w:p w14:paraId="40CC34B1" w14:textId="3C205517" w:rsidR="0056479C" w:rsidRDefault="0056479C">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_Toc35849508 \h </w:instrText>
      </w:r>
      <w:r>
        <w:fldChar w:fldCharType="separate"/>
      </w:r>
      <w:r w:rsidR="00165BA3">
        <w:t>43</w:t>
      </w:r>
      <w:r>
        <w:fldChar w:fldCharType="end"/>
      </w:r>
    </w:p>
    <w:p w14:paraId="750E359A" w14:textId="5A09ED3B" w:rsidR="0056479C" w:rsidRDefault="0056479C">
      <w:pPr>
        <w:pStyle w:val="Abbildungsverzeichnis"/>
        <w:rPr>
          <w:rFonts w:asciiTheme="minorHAnsi" w:eastAsiaTheme="minorEastAsia" w:hAnsiTheme="minorHAnsi" w:cstheme="minorBidi"/>
          <w:sz w:val="22"/>
          <w:szCs w:val="22"/>
        </w:rPr>
      </w:pPr>
      <w:r>
        <w:t xml:space="preserve">Abbildung 48: Ausgabe eines Etiketts über das Kommando </w:t>
      </w:r>
      <w:r w:rsidRPr="00137F25">
        <w:rPr>
          <w:i/>
          <w:iCs/>
        </w:rPr>
        <w:t>show</w:t>
      </w:r>
      <w:r>
        <w:tab/>
      </w:r>
      <w:r>
        <w:fldChar w:fldCharType="begin"/>
      </w:r>
      <w:r>
        <w:instrText xml:space="preserve"> PAGEREF _Toc35849509 \h </w:instrText>
      </w:r>
      <w:r>
        <w:fldChar w:fldCharType="separate"/>
      </w:r>
      <w:r w:rsidR="00165BA3">
        <w:t>44</w:t>
      </w:r>
      <w:r>
        <w:fldChar w:fldCharType="end"/>
      </w:r>
    </w:p>
    <w:p w14:paraId="3D2B43D7" w14:textId="06B186B0" w:rsidR="0056479C" w:rsidRDefault="0056479C">
      <w:pPr>
        <w:pStyle w:val="Abbildungsverzeichnis"/>
        <w:rPr>
          <w:rFonts w:asciiTheme="minorHAnsi" w:eastAsiaTheme="minorEastAsia" w:hAnsiTheme="minorHAnsi" w:cstheme="minorBidi"/>
          <w:sz w:val="22"/>
          <w:szCs w:val="22"/>
        </w:rPr>
      </w:pPr>
      <w:r>
        <w:t xml:space="preserve">Abbildung 49: Erstellung einer Änderungsdatei mit dem Befehl </w:t>
      </w:r>
      <w:r w:rsidRPr="00137F25">
        <w:rPr>
          <w:i/>
          <w:iCs/>
        </w:rPr>
        <w:t>diff</w:t>
      </w:r>
      <w:r>
        <w:tab/>
      </w:r>
      <w:r>
        <w:fldChar w:fldCharType="begin"/>
      </w:r>
      <w:r>
        <w:instrText xml:space="preserve"> PAGEREF _Toc35849510 \h </w:instrText>
      </w:r>
      <w:r>
        <w:fldChar w:fldCharType="separate"/>
      </w:r>
      <w:r w:rsidR="00165BA3">
        <w:t>44</w:t>
      </w:r>
      <w:r>
        <w:fldChar w:fldCharType="end"/>
      </w:r>
    </w:p>
    <w:p w14:paraId="3FD6625A" w14:textId="0F06A17A" w:rsidR="0056479C" w:rsidRDefault="0056479C">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_Toc35849511 \h </w:instrText>
      </w:r>
      <w:r>
        <w:fldChar w:fldCharType="separate"/>
      </w:r>
      <w:r w:rsidR="00165BA3">
        <w:t>45</w:t>
      </w:r>
      <w:r>
        <w:fldChar w:fldCharType="end"/>
      </w:r>
    </w:p>
    <w:p w14:paraId="1E87E8F8" w14:textId="61C2591F" w:rsidR="0056479C" w:rsidRDefault="0056479C">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137F25">
        <w:rPr>
          <w:i/>
          <w:iCs/>
        </w:rPr>
        <w:t>patch</w:t>
      </w:r>
      <w:r>
        <w:tab/>
      </w:r>
      <w:r>
        <w:fldChar w:fldCharType="begin"/>
      </w:r>
      <w:r>
        <w:instrText xml:space="preserve"> PAGEREF _Toc35849512 \h </w:instrText>
      </w:r>
      <w:r>
        <w:fldChar w:fldCharType="separate"/>
      </w:r>
      <w:r w:rsidR="00165BA3">
        <w:t>45</w:t>
      </w:r>
      <w:r>
        <w:fldChar w:fldCharType="end"/>
      </w:r>
    </w:p>
    <w:p w14:paraId="5F013680" w14:textId="2EB7EDED" w:rsidR="0056479C" w:rsidRDefault="0056479C">
      <w:pPr>
        <w:pStyle w:val="Abbildungsverzeichnis"/>
        <w:rPr>
          <w:rFonts w:asciiTheme="minorHAnsi" w:eastAsiaTheme="minorEastAsia" w:hAnsiTheme="minorHAnsi" w:cstheme="minorBidi"/>
          <w:sz w:val="22"/>
          <w:szCs w:val="22"/>
        </w:rPr>
      </w:pPr>
      <w:r>
        <w:t xml:space="preserve">Abbildung 52: Erstellung einer Änderungsdatei mit </w:t>
      </w:r>
      <w:r w:rsidRPr="00137F25">
        <w:rPr>
          <w:i/>
          <w:iCs/>
        </w:rPr>
        <w:t>format-patch</w:t>
      </w:r>
      <w:r>
        <w:tab/>
      </w:r>
      <w:r>
        <w:fldChar w:fldCharType="begin"/>
      </w:r>
      <w:r>
        <w:instrText xml:space="preserve"> PAGEREF _Toc35849513 \h </w:instrText>
      </w:r>
      <w:r>
        <w:fldChar w:fldCharType="separate"/>
      </w:r>
      <w:r w:rsidR="00165BA3">
        <w:t>46</w:t>
      </w:r>
      <w:r>
        <w:fldChar w:fldCharType="end"/>
      </w:r>
    </w:p>
    <w:p w14:paraId="4C94C67C" w14:textId="7520A4CA" w:rsidR="0056479C" w:rsidRDefault="0056479C">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_Toc35849514 \h </w:instrText>
      </w:r>
      <w:r>
        <w:fldChar w:fldCharType="separate"/>
      </w:r>
      <w:r w:rsidR="00165BA3">
        <w:t>46</w:t>
      </w:r>
      <w:r>
        <w:fldChar w:fldCharType="end"/>
      </w:r>
    </w:p>
    <w:p w14:paraId="028F51CD" w14:textId="4D9B119B" w:rsidR="0056479C" w:rsidRDefault="0056479C">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_Toc35849515 \h </w:instrText>
      </w:r>
      <w:r>
        <w:fldChar w:fldCharType="separate"/>
      </w:r>
      <w:r w:rsidR="00165BA3">
        <w:t>47</w:t>
      </w:r>
      <w:r>
        <w:fldChar w:fldCharType="end"/>
      </w:r>
    </w:p>
    <w:p w14:paraId="4F41D547" w14:textId="6D6FF7F8" w:rsidR="0056479C" w:rsidRDefault="0056479C">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_Toc35849516 \h </w:instrText>
      </w:r>
      <w:r>
        <w:fldChar w:fldCharType="separate"/>
      </w:r>
      <w:r w:rsidR="00165BA3">
        <w:t>47</w:t>
      </w:r>
      <w:r>
        <w:fldChar w:fldCharType="end"/>
      </w:r>
    </w:p>
    <w:p w14:paraId="2B9FDA4A" w14:textId="4CF41064" w:rsidR="0056479C" w:rsidRDefault="0056479C">
      <w:pPr>
        <w:pStyle w:val="Abbildungsverzeichnis"/>
        <w:rPr>
          <w:rFonts w:asciiTheme="minorHAnsi" w:eastAsiaTheme="minorEastAsia" w:hAnsiTheme="minorHAnsi" w:cstheme="minorBidi"/>
          <w:sz w:val="22"/>
          <w:szCs w:val="22"/>
        </w:rPr>
      </w:pPr>
      <w:r>
        <w:t xml:space="preserve">Abbildung 56: Zurücksetzung der Historie durch das Kommando </w:t>
      </w:r>
      <w:r w:rsidRPr="00137F25">
        <w:rPr>
          <w:i/>
          <w:iCs/>
        </w:rPr>
        <w:t>reset</w:t>
      </w:r>
      <w:r>
        <w:tab/>
      </w:r>
      <w:r>
        <w:fldChar w:fldCharType="begin"/>
      </w:r>
      <w:r>
        <w:instrText xml:space="preserve"> PAGEREF _Toc35849517 \h </w:instrText>
      </w:r>
      <w:r>
        <w:fldChar w:fldCharType="separate"/>
      </w:r>
      <w:r w:rsidR="00165BA3">
        <w:t>48</w:t>
      </w:r>
      <w:r>
        <w:fldChar w:fldCharType="end"/>
      </w:r>
    </w:p>
    <w:p w14:paraId="2E861D07" w14:textId="1F3CAA20" w:rsidR="0056479C" w:rsidRDefault="0056479C">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_Toc35849518 \h </w:instrText>
      </w:r>
      <w:r>
        <w:fldChar w:fldCharType="separate"/>
      </w:r>
      <w:r w:rsidR="00165BA3">
        <w:t>49</w:t>
      </w:r>
      <w:r>
        <w:fldChar w:fldCharType="end"/>
      </w:r>
    </w:p>
    <w:p w14:paraId="6A146EB5" w14:textId="32EFEB83" w:rsidR="0056479C" w:rsidRDefault="0056479C">
      <w:pPr>
        <w:pStyle w:val="Abbildungsverzeichnis"/>
        <w:rPr>
          <w:rFonts w:asciiTheme="minorHAnsi" w:eastAsiaTheme="minorEastAsia" w:hAnsiTheme="minorHAnsi" w:cstheme="minorBidi"/>
          <w:sz w:val="22"/>
          <w:szCs w:val="22"/>
        </w:rPr>
      </w:pPr>
      <w:r>
        <w:t xml:space="preserve">Abbildung 58: Cherry-pick eines Commits </w:t>
      </w:r>
      <w:r w:rsidRPr="00137F25">
        <w:rPr>
          <w:lang w:val="en-US"/>
        </w:rPr>
        <w:t>(35)</w:t>
      </w:r>
      <w:r>
        <w:tab/>
      </w:r>
      <w:r>
        <w:fldChar w:fldCharType="begin"/>
      </w:r>
      <w:r>
        <w:instrText xml:space="preserve"> PAGEREF _Toc35849519 \h </w:instrText>
      </w:r>
      <w:r>
        <w:fldChar w:fldCharType="separate"/>
      </w:r>
      <w:r w:rsidR="00165BA3">
        <w:t>49</w:t>
      </w:r>
      <w:r>
        <w:fldChar w:fldCharType="end"/>
      </w:r>
    </w:p>
    <w:p w14:paraId="2CE7F570" w14:textId="37C630C7" w:rsidR="0056479C" w:rsidRDefault="0056479C">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_Toc35849520 \h </w:instrText>
      </w:r>
      <w:r>
        <w:fldChar w:fldCharType="separate"/>
      </w:r>
      <w:r w:rsidR="00165BA3">
        <w:t>50</w:t>
      </w:r>
      <w:r>
        <w:fldChar w:fldCharType="end"/>
      </w:r>
    </w:p>
    <w:p w14:paraId="59BFA1CD" w14:textId="3A0C62B3" w:rsidR="0056479C" w:rsidRDefault="0056479C">
      <w:pPr>
        <w:pStyle w:val="Abbildungsverzeichnis"/>
        <w:rPr>
          <w:rFonts w:asciiTheme="minorHAnsi" w:eastAsiaTheme="minorEastAsia" w:hAnsiTheme="minorHAnsi" w:cstheme="minorBidi"/>
          <w:sz w:val="22"/>
          <w:szCs w:val="22"/>
        </w:rPr>
      </w:pPr>
      <w:r>
        <w:t xml:space="preserve">Abbildung 60: Ausgabe des Kommandos </w:t>
      </w:r>
      <w:r w:rsidRPr="00137F25">
        <w:rPr>
          <w:i/>
          <w:iCs/>
        </w:rPr>
        <w:t>cherry</w:t>
      </w:r>
      <w:r>
        <w:tab/>
      </w:r>
      <w:r>
        <w:fldChar w:fldCharType="begin"/>
      </w:r>
      <w:r>
        <w:instrText xml:space="preserve"> PAGEREF _Toc35849521 \h </w:instrText>
      </w:r>
      <w:r>
        <w:fldChar w:fldCharType="separate"/>
      </w:r>
      <w:r w:rsidR="00165BA3">
        <w:t>50</w:t>
      </w:r>
      <w:r>
        <w:fldChar w:fldCharType="end"/>
      </w:r>
    </w:p>
    <w:p w14:paraId="27AF26B1" w14:textId="2F69A465" w:rsidR="0056479C" w:rsidRDefault="0056479C">
      <w:pPr>
        <w:pStyle w:val="Abbildungsverzeichnis"/>
        <w:rPr>
          <w:rFonts w:asciiTheme="minorHAnsi" w:eastAsiaTheme="minorEastAsia" w:hAnsiTheme="minorHAnsi" w:cstheme="minorBidi"/>
          <w:sz w:val="22"/>
          <w:szCs w:val="22"/>
        </w:rPr>
      </w:pPr>
      <w:r>
        <w:t xml:space="preserve">Abbildung 61: Die Zweige </w:t>
      </w:r>
      <w:r w:rsidRPr="00137F25">
        <w:rPr>
          <w:i/>
          <w:iCs/>
        </w:rPr>
        <w:t>master</w:t>
      </w:r>
      <w:r>
        <w:t xml:space="preserve">, </w:t>
      </w:r>
      <w:r w:rsidRPr="00137F25">
        <w:rPr>
          <w:i/>
          <w:iCs/>
        </w:rPr>
        <w:t>release</w:t>
      </w:r>
      <w:r>
        <w:t xml:space="preserve"> und </w:t>
      </w:r>
      <w:r w:rsidRPr="00137F25">
        <w:rPr>
          <w:i/>
          <w:iCs/>
        </w:rPr>
        <w:t>develop</w:t>
      </w:r>
      <w:r>
        <w:t xml:space="preserve"> in Gitflow </w:t>
      </w:r>
      <w:r w:rsidRPr="00137F25">
        <w:rPr>
          <w:lang w:val="en-US"/>
        </w:rPr>
        <w:t>(34)</w:t>
      </w:r>
      <w:r>
        <w:tab/>
      </w:r>
      <w:r>
        <w:fldChar w:fldCharType="begin"/>
      </w:r>
      <w:r>
        <w:instrText xml:space="preserve"> PAGEREF _Toc35849522 \h </w:instrText>
      </w:r>
      <w:r>
        <w:fldChar w:fldCharType="separate"/>
      </w:r>
      <w:r w:rsidR="00165BA3">
        <w:t>52</w:t>
      </w:r>
      <w:r>
        <w:fldChar w:fldCharType="end"/>
      </w:r>
    </w:p>
    <w:p w14:paraId="056C1963" w14:textId="2D975BA7" w:rsidR="0056479C" w:rsidRDefault="0056479C">
      <w:pPr>
        <w:pStyle w:val="Abbildungsverzeichnis"/>
        <w:rPr>
          <w:rFonts w:asciiTheme="minorHAnsi" w:eastAsiaTheme="minorEastAsia" w:hAnsiTheme="minorHAnsi" w:cstheme="minorBidi"/>
          <w:sz w:val="22"/>
          <w:szCs w:val="22"/>
        </w:rPr>
      </w:pPr>
      <w:r>
        <w:t xml:space="preserve">Abbildung 62: Vorgehensweise bei </w:t>
      </w:r>
      <w:r w:rsidRPr="00137F25">
        <w:rPr>
          <w:i/>
          <w:iCs/>
        </w:rPr>
        <w:t>feature</w:t>
      </w:r>
      <w:r>
        <w:t xml:space="preserve"> Zweigen in GitFlow</w:t>
      </w:r>
      <w:r>
        <w:tab/>
      </w:r>
      <w:r>
        <w:fldChar w:fldCharType="begin"/>
      </w:r>
      <w:r>
        <w:instrText xml:space="preserve"> PAGEREF _Toc35849523 \h </w:instrText>
      </w:r>
      <w:r>
        <w:fldChar w:fldCharType="separate"/>
      </w:r>
      <w:r w:rsidR="00165BA3">
        <w:t>52</w:t>
      </w:r>
      <w:r>
        <w:fldChar w:fldCharType="end"/>
      </w:r>
    </w:p>
    <w:p w14:paraId="1F16B093" w14:textId="02B2DEBD" w:rsidR="0056479C" w:rsidRDefault="0056479C">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_Toc35849524 \h </w:instrText>
      </w:r>
      <w:r>
        <w:fldChar w:fldCharType="separate"/>
      </w:r>
      <w:r w:rsidR="00165BA3">
        <w:t>54</w:t>
      </w:r>
      <w:r>
        <w:fldChar w:fldCharType="end"/>
      </w:r>
    </w:p>
    <w:p w14:paraId="4480C76D" w14:textId="5D44F71F" w:rsidR="0056479C" w:rsidRDefault="0056479C">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137F25">
        <w:rPr>
          <w:lang w:val="en-US"/>
        </w:rPr>
        <w:t>(33)</w:t>
      </w:r>
      <w:r>
        <w:tab/>
      </w:r>
      <w:r>
        <w:fldChar w:fldCharType="begin"/>
      </w:r>
      <w:r>
        <w:instrText xml:space="preserve"> PAGEREF _Toc35849525 \h </w:instrText>
      </w:r>
      <w:r>
        <w:fldChar w:fldCharType="separate"/>
      </w:r>
      <w:r w:rsidR="00165BA3">
        <w:t>56</w:t>
      </w:r>
      <w:r>
        <w:fldChar w:fldCharType="end"/>
      </w:r>
    </w:p>
    <w:p w14:paraId="1B6F7A24" w14:textId="7AAC67BF" w:rsidR="0056479C" w:rsidRDefault="0056479C">
      <w:pPr>
        <w:pStyle w:val="Abbildungsverzeichnis"/>
        <w:rPr>
          <w:rFonts w:asciiTheme="minorHAnsi" w:eastAsiaTheme="minorEastAsia" w:hAnsiTheme="minorHAnsi" w:cstheme="minorBidi"/>
          <w:sz w:val="22"/>
          <w:szCs w:val="22"/>
        </w:rPr>
      </w:pPr>
      <w:r>
        <w:t xml:space="preserve">Abbildung 65: Darstellung der Git internen Datenverwaltung </w:t>
      </w:r>
      <w:r w:rsidRPr="00137F25">
        <w:rPr>
          <w:lang w:val="en-US"/>
        </w:rPr>
        <w:t>(35)</w:t>
      </w:r>
      <w:r>
        <w:tab/>
      </w:r>
      <w:r>
        <w:fldChar w:fldCharType="begin"/>
      </w:r>
      <w:r>
        <w:instrText xml:space="preserve"> PAGEREF _Toc35849526 \h </w:instrText>
      </w:r>
      <w:r>
        <w:fldChar w:fldCharType="separate"/>
      </w:r>
      <w:r w:rsidR="00165BA3">
        <w:t>60</w:t>
      </w:r>
      <w:r>
        <w:fldChar w:fldCharType="end"/>
      </w:r>
    </w:p>
    <w:p w14:paraId="21629BD5" w14:textId="1EAD6CE1" w:rsidR="00650050" w:rsidRDefault="00B43737" w:rsidP="00650050">
      <w:r>
        <w:fldChar w:fldCharType="end"/>
      </w:r>
    </w:p>
    <w:p w14:paraId="5F00F80B" w14:textId="77777777" w:rsidR="00A51CB4" w:rsidRDefault="00A51CB4" w:rsidP="00A51CB4">
      <w:pPr>
        <w:pStyle w:val="berschrift1"/>
        <w:numPr>
          <w:ilvl w:val="0"/>
          <w:numId w:val="0"/>
        </w:numPr>
      </w:pPr>
      <w:bookmarkStart w:id="334" w:name="_Ref492657968"/>
      <w:bookmarkStart w:id="335" w:name="_Toc338916099"/>
      <w:bookmarkStart w:id="336" w:name="_Toc36379964"/>
      <w:r>
        <w:lastRenderedPageBreak/>
        <w:t>Glossar</w:t>
      </w:r>
      <w:bookmarkEnd w:id="334"/>
      <w:bookmarkEnd w:id="335"/>
      <w:bookmarkEnd w:id="336"/>
    </w:p>
    <w:p w14:paraId="1091AA4D" w14:textId="77777777" w:rsidR="0011219E" w:rsidRDefault="0011219E" w:rsidP="0011219E">
      <w:r>
        <w:rPr>
          <w:b/>
          <w:bCs/>
        </w:rPr>
        <w:t xml:space="preserve">Arbeitsverzeichnis: </w:t>
      </w:r>
      <w:r>
        <w:t>Das lokale Verzeichnis, indem der Entwickler einen Stand modifiziert und verwaltet.</w:t>
      </w:r>
    </w:p>
    <w:p w14:paraId="7165C7AE" w14:textId="77777777" w:rsidR="0011219E" w:rsidRDefault="0011219E" w:rsidP="0011219E">
      <w:r>
        <w:rPr>
          <w:b/>
          <w:bCs/>
        </w:rPr>
        <w:t xml:space="preserve">Branch: </w:t>
      </w:r>
      <w:r>
        <w:t>Zweig. Dieser stellt eine isolierte Entwicklungsumgebung dar und hilft dabei parallel und strukturiert zu arbeiten. Zweige besitzen verschiedene Funktionen innerhalb eines Projekts.</w:t>
      </w:r>
    </w:p>
    <w:p w14:paraId="5C9647E7" w14:textId="4AAD4160" w:rsidR="0011219E" w:rsidRDefault="0011219E" w:rsidP="0011219E">
      <w:pPr>
        <w:rPr>
          <w:bCs/>
        </w:rPr>
      </w:pPr>
      <w:r>
        <w:rPr>
          <w:b/>
        </w:rPr>
        <w:t xml:space="preserve">Commit: </w:t>
      </w:r>
      <w:r>
        <w:rPr>
          <w:bCs/>
        </w:rPr>
        <w:t>Schnappschuss, welcher den aktuellen Stand der Arbeitsmappe festhält. Einem Commit werden alle Inhalte des Indexes hinzugefügt. Die Aneinanderreihung von Commits erstellt die bekannte Baumstruktur.</w:t>
      </w:r>
    </w:p>
    <w:p w14:paraId="73B1E972" w14:textId="549EB03E" w:rsidR="004E7F0E" w:rsidRPr="00023F89" w:rsidRDefault="004E7F0E" w:rsidP="0011219E">
      <w:pPr>
        <w:rPr>
          <w:bCs/>
        </w:rPr>
      </w:pPr>
      <w:r w:rsidRPr="00360A1E">
        <w:rPr>
          <w:b/>
        </w:rPr>
        <w:t>Content-Addressed Storage (CAS):</w:t>
      </w:r>
      <w:r>
        <w:rPr>
          <w:b/>
        </w:rPr>
        <w:t xml:space="preserve"> </w:t>
      </w:r>
      <w:r>
        <w:rPr>
          <w:bCs/>
        </w:rPr>
        <w:t>Art der Speicherverwaltung bei der die Information über ihren Inhalt referenziert werden, anstatt über ihren physikalischen Standort.</w:t>
      </w:r>
    </w:p>
    <w:p w14:paraId="24F560BE" w14:textId="5E9AF1B2" w:rsidR="0011219E" w:rsidRDefault="0011219E" w:rsidP="0011219E">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79372AE1" w14:textId="3D7957FF" w:rsidR="008D5210" w:rsidRPr="008D5210" w:rsidRDefault="008D5210" w:rsidP="0011219E">
      <w:r>
        <w:rPr>
          <w:b/>
          <w:bCs/>
        </w:rPr>
        <w:t xml:space="preserve">Fork: </w:t>
      </w:r>
      <w:r>
        <w:t>Kopie eines Projektes, welches man nur lesen kann. Wird bei Open Source Projekten verwendet, wobei die Änderungen über Pull-Requests dem originalen Archiv zugeführt werden.</w:t>
      </w:r>
    </w:p>
    <w:p w14:paraId="49B927CF" w14:textId="77777777" w:rsidR="0011219E" w:rsidRDefault="0011219E" w:rsidP="0011219E">
      <w:r>
        <w:rPr>
          <w:b/>
          <w:bCs/>
        </w:rPr>
        <w:t xml:space="preserve">Gitflow: </w:t>
      </w:r>
      <w:r w:rsidRPr="00C672A4">
        <w:t>Anerkannter</w:t>
      </w:r>
      <w:r>
        <w:rPr>
          <w:b/>
          <w:bCs/>
        </w:rPr>
        <w:t xml:space="preserve"> </w:t>
      </w:r>
      <w:r>
        <w:t xml:space="preserve">Arbeitsablauf mit dem die Aufteilung und der Ablauf eines Projekts mit mehreren Zweigen geregelt wird. </w:t>
      </w:r>
    </w:p>
    <w:p w14:paraId="63FAF273" w14:textId="77777777" w:rsidR="0011219E" w:rsidRPr="008A777D" w:rsidRDefault="0011219E" w:rsidP="0011219E">
      <w:r>
        <w:rPr>
          <w:b/>
          <w:bCs/>
        </w:rPr>
        <w:t xml:space="preserve">Large File Storage (LFS): </w:t>
      </w:r>
      <w:r>
        <w:t>Eine Erweiterung für Git welche die Handhabung und Synchronisationszeiten mit größeren Dateien vereinfachten soll.</w:t>
      </w:r>
    </w:p>
    <w:p w14:paraId="6D11C35F" w14:textId="5F1EA6DE" w:rsidR="0011219E" w:rsidRPr="0011219E" w:rsidRDefault="0011219E" w:rsidP="00A51CB4">
      <w:r w:rsidRPr="00E32A46">
        <w:rPr>
          <w:b/>
          <w:bCs/>
        </w:rPr>
        <w:t>Pull-Request:</w:t>
      </w:r>
      <w:r>
        <w:rPr>
          <w:b/>
          <w:bCs/>
        </w:rPr>
        <w:t xml:space="preserve"> </w:t>
      </w:r>
      <w:r>
        <w:t>Von Git Host Anbietern verwendete Funktion, welche Zusammenführungen über einen strukturierten Ablauf abhandelt. Innerhalb dieser Funktion werden einkommende Änderungen vorgeschlagen und über diese diskutiert.</w:t>
      </w:r>
    </w:p>
    <w:p w14:paraId="4338AAA4" w14:textId="65D30FCB"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2470E60C" w:rsidR="0063392F" w:rsidRDefault="0063392F" w:rsidP="00A51CB4">
      <w:r>
        <w:rPr>
          <w:b/>
        </w:rPr>
        <w:t>Shared repository</w:t>
      </w:r>
      <w:r>
        <w:t xml:space="preserve">: Referenzarchiv, dies ist das Projektarchiv mit welchem alle am Projekt arbeitenden Personen synchronisieren. Dadurch besitzt das Projekt einen gesicherten </w:t>
      </w:r>
      <w:r w:rsidR="0056479C">
        <w:t>Haupts</w:t>
      </w:r>
      <w:r>
        <w:t>tand. Dieses Projektarchiv besitzt keine Arbeitsmappe.</w:t>
      </w:r>
    </w:p>
    <w:p w14:paraId="7B109473" w14:textId="2BE6E30A" w:rsidR="00A51CB4" w:rsidRDefault="0063392F" w:rsidP="00A51CB4">
      <w:pPr>
        <w:rPr>
          <w:bCs/>
        </w:rPr>
      </w:pPr>
      <w:r>
        <w:rPr>
          <w:b/>
        </w:rPr>
        <w:t xml:space="preserve">Staging Area: </w:t>
      </w:r>
      <w:r>
        <w:rPr>
          <w:bCs/>
        </w:rPr>
        <w:t xml:space="preserve">Im Index werden alle Dateien verwaltet, welche abweichend zum letzten </w:t>
      </w:r>
      <w:r w:rsidR="008A7BF0">
        <w:rPr>
          <w:bCs/>
        </w:rPr>
        <w:t>festgehaltenen</w:t>
      </w:r>
      <w:r>
        <w:rPr>
          <w:bCs/>
        </w:rPr>
        <w:t xml:space="preserve"> Stand der Arbeitsmappe sind. Dateien im Index können hinzugefügt, modifiziert oder entfernt werden. Alle im Index befindliche Inhalte werden dem nächsten Commit beigefügt.</w:t>
      </w:r>
    </w:p>
    <w:p w14:paraId="7FCCDB15" w14:textId="2DAC037C" w:rsidR="0011219E" w:rsidRPr="0011219E" w:rsidRDefault="0011219E" w:rsidP="00A51CB4">
      <w:pPr>
        <w:rPr>
          <w:bCs/>
        </w:rPr>
      </w:pPr>
      <w:r>
        <w:rPr>
          <w:b/>
        </w:rPr>
        <w:lastRenderedPageBreak/>
        <w:t xml:space="preserve">Squash: </w:t>
      </w:r>
      <w:r>
        <w:rPr>
          <w:bCs/>
        </w:rPr>
        <w:t>Verschmelzung. Dabei werden mehrere Commits vereinigt. Dies wird dazu verwendet die Historie zu vereinfachen und zusammenhängende Commits zu schaffen.</w:t>
      </w:r>
    </w:p>
    <w:p w14:paraId="3C12881A" w14:textId="776A2FCF" w:rsidR="0063392F" w:rsidRDefault="0063392F" w:rsidP="00A51CB4">
      <w:pPr>
        <w:rPr>
          <w:bCs/>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r w:rsidR="008F0743">
        <w:rPr>
          <w:bCs/>
        </w:rPr>
        <w:t xml:space="preserve"> </w:t>
      </w:r>
      <w:r w:rsidR="00F056F9">
        <w:rPr>
          <w:bCs/>
        </w:rPr>
        <w:t>für einen einfacheren Bezug</w:t>
      </w:r>
      <w:r w:rsidR="008F0743">
        <w:rPr>
          <w:bCs/>
        </w:rPr>
        <w:t xml:space="preserve"> zu späteren Zeitpunkten</w:t>
      </w:r>
      <w:r w:rsidR="00825F50">
        <w:rPr>
          <w:bCs/>
        </w:rPr>
        <w:t>.</w:t>
      </w:r>
    </w:p>
    <w:sectPr w:rsidR="0063392F"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1AAF3" w14:textId="77777777" w:rsidR="00F3622A" w:rsidRDefault="00F3622A">
      <w:pPr>
        <w:spacing w:before="0" w:line="240" w:lineRule="auto"/>
      </w:pPr>
      <w:r>
        <w:separator/>
      </w:r>
    </w:p>
  </w:endnote>
  <w:endnote w:type="continuationSeparator" w:id="0">
    <w:p w14:paraId="19D5BAB1" w14:textId="77777777" w:rsidR="00F3622A" w:rsidRDefault="00F3622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BCCD8" w14:textId="77777777" w:rsidR="00F3622A" w:rsidRDefault="00F3622A">
      <w:pPr>
        <w:spacing w:before="0" w:line="240" w:lineRule="auto"/>
      </w:pPr>
      <w:r>
        <w:separator/>
      </w:r>
    </w:p>
  </w:footnote>
  <w:footnote w:type="continuationSeparator" w:id="0">
    <w:p w14:paraId="038BF56E" w14:textId="77777777" w:rsidR="00F3622A" w:rsidRDefault="00F3622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614053" w:rsidRPr="000358CA" w:rsidRDefault="00614053"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614053" w:rsidRPr="00B870CA" w:rsidRDefault="00614053"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614053" w:rsidRPr="000358CA" w:rsidRDefault="00614053"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48F67245" w:rsidR="00614053" w:rsidRPr="000358CA" w:rsidRDefault="00614053"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9C5AF9">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9C5AF9">
        <w:rPr>
          <w:noProof/>
        </w:rPr>
        <w:instrText>4</w:instrText>
      </w:r>
    </w:fldSimple>
    <w:r w:rsidRPr="000358CA">
      <w:instrText xml:space="preserve"> " " \* MERGEFORMAT </w:instrText>
    </w:r>
    <w:r>
      <w:fldChar w:fldCharType="separate"/>
    </w:r>
    <w:r w:rsidR="009C5AF9">
      <w:rPr>
        <w:noProof/>
      </w:rPr>
      <w:instrText>4</w:instrText>
    </w:r>
    <w:r w:rsidR="009C5AF9" w:rsidRPr="000358CA">
      <w:instrText xml:space="preserve"> </w:instrText>
    </w:r>
    <w:r>
      <w:fldChar w:fldCharType="end"/>
    </w:r>
    <w:r w:rsidRPr="000358CA">
      <w:instrText xml:space="preserve"> \* MERGEFORMAT </w:instrText>
    </w:r>
    <w:r w:rsidR="009C5AF9">
      <w:fldChar w:fldCharType="separate"/>
    </w:r>
    <w:r w:rsidR="009C5AF9">
      <w:rPr>
        <w:noProof/>
      </w:rPr>
      <w:t>4</w:t>
    </w:r>
    <w:r w:rsidR="009C5AF9" w:rsidRPr="000358CA">
      <w:rPr>
        <w:noProof/>
      </w:rPr>
      <w:t xml:space="preserve"> </w:t>
    </w:r>
    <w:r>
      <w:fldChar w:fldCharType="end"/>
    </w:r>
    <w:fldSimple w:instr=" STYLEREF  &quot;Überschrift 1&quot; \l  \* MERGEFORMAT ">
      <w:r w:rsidR="009C5AF9">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2689"/>
    <w:rsid w:val="00014CB6"/>
    <w:rsid w:val="00015BC5"/>
    <w:rsid w:val="000207AB"/>
    <w:rsid w:val="00021671"/>
    <w:rsid w:val="00023F89"/>
    <w:rsid w:val="000254A9"/>
    <w:rsid w:val="00025AB9"/>
    <w:rsid w:val="000262CD"/>
    <w:rsid w:val="00026742"/>
    <w:rsid w:val="00027B00"/>
    <w:rsid w:val="00032739"/>
    <w:rsid w:val="000327C8"/>
    <w:rsid w:val="00033FAC"/>
    <w:rsid w:val="000358CA"/>
    <w:rsid w:val="00036B52"/>
    <w:rsid w:val="00036BB7"/>
    <w:rsid w:val="00036DCF"/>
    <w:rsid w:val="00040ABD"/>
    <w:rsid w:val="000456D5"/>
    <w:rsid w:val="00050C6B"/>
    <w:rsid w:val="0005134F"/>
    <w:rsid w:val="00055649"/>
    <w:rsid w:val="00055FA9"/>
    <w:rsid w:val="000562E0"/>
    <w:rsid w:val="00062EC1"/>
    <w:rsid w:val="0006306C"/>
    <w:rsid w:val="00065928"/>
    <w:rsid w:val="00067A05"/>
    <w:rsid w:val="00067D1F"/>
    <w:rsid w:val="0007016A"/>
    <w:rsid w:val="00070190"/>
    <w:rsid w:val="000705F2"/>
    <w:rsid w:val="00071AA2"/>
    <w:rsid w:val="00073D21"/>
    <w:rsid w:val="00080723"/>
    <w:rsid w:val="00082FBC"/>
    <w:rsid w:val="00085F8F"/>
    <w:rsid w:val="00087407"/>
    <w:rsid w:val="00087FA7"/>
    <w:rsid w:val="00090197"/>
    <w:rsid w:val="000913EA"/>
    <w:rsid w:val="000927FE"/>
    <w:rsid w:val="00096634"/>
    <w:rsid w:val="000A0DD6"/>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6F0C"/>
    <w:rsid w:val="000D7369"/>
    <w:rsid w:val="000E301E"/>
    <w:rsid w:val="000E4862"/>
    <w:rsid w:val="000E6663"/>
    <w:rsid w:val="000E6C16"/>
    <w:rsid w:val="000F0B66"/>
    <w:rsid w:val="000F1BC7"/>
    <w:rsid w:val="000F2C3B"/>
    <w:rsid w:val="000F364B"/>
    <w:rsid w:val="000F3F24"/>
    <w:rsid w:val="000F4848"/>
    <w:rsid w:val="000F4FE0"/>
    <w:rsid w:val="000F555A"/>
    <w:rsid w:val="00100543"/>
    <w:rsid w:val="00104E59"/>
    <w:rsid w:val="001052FF"/>
    <w:rsid w:val="00106BBF"/>
    <w:rsid w:val="001109C6"/>
    <w:rsid w:val="00110ADD"/>
    <w:rsid w:val="0011219E"/>
    <w:rsid w:val="00112957"/>
    <w:rsid w:val="00112A76"/>
    <w:rsid w:val="001159B7"/>
    <w:rsid w:val="0011733B"/>
    <w:rsid w:val="00117CBE"/>
    <w:rsid w:val="001215B3"/>
    <w:rsid w:val="00125E3D"/>
    <w:rsid w:val="00130CED"/>
    <w:rsid w:val="00133FDF"/>
    <w:rsid w:val="00135755"/>
    <w:rsid w:val="00135C55"/>
    <w:rsid w:val="0013650A"/>
    <w:rsid w:val="00136718"/>
    <w:rsid w:val="00137704"/>
    <w:rsid w:val="0014362A"/>
    <w:rsid w:val="00144357"/>
    <w:rsid w:val="00146AE6"/>
    <w:rsid w:val="00150F09"/>
    <w:rsid w:val="001511CC"/>
    <w:rsid w:val="00151242"/>
    <w:rsid w:val="00152BD3"/>
    <w:rsid w:val="00156A2C"/>
    <w:rsid w:val="001571C9"/>
    <w:rsid w:val="0016107F"/>
    <w:rsid w:val="0016210B"/>
    <w:rsid w:val="00162426"/>
    <w:rsid w:val="00163636"/>
    <w:rsid w:val="0016452A"/>
    <w:rsid w:val="0016477C"/>
    <w:rsid w:val="00165BA3"/>
    <w:rsid w:val="00166C40"/>
    <w:rsid w:val="001673FF"/>
    <w:rsid w:val="00167649"/>
    <w:rsid w:val="001677BB"/>
    <w:rsid w:val="00173132"/>
    <w:rsid w:val="001738E4"/>
    <w:rsid w:val="0017562E"/>
    <w:rsid w:val="001760DA"/>
    <w:rsid w:val="0018204B"/>
    <w:rsid w:val="00184B1F"/>
    <w:rsid w:val="001853EE"/>
    <w:rsid w:val="0018770F"/>
    <w:rsid w:val="00187DEE"/>
    <w:rsid w:val="00192D8D"/>
    <w:rsid w:val="00194DD6"/>
    <w:rsid w:val="00197081"/>
    <w:rsid w:val="00197A55"/>
    <w:rsid w:val="00197BA0"/>
    <w:rsid w:val="00197F25"/>
    <w:rsid w:val="001A408D"/>
    <w:rsid w:val="001A47E3"/>
    <w:rsid w:val="001A5487"/>
    <w:rsid w:val="001A703F"/>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E543D"/>
    <w:rsid w:val="001F0FAB"/>
    <w:rsid w:val="001F1241"/>
    <w:rsid w:val="001F180D"/>
    <w:rsid w:val="001F2193"/>
    <w:rsid w:val="001F2C28"/>
    <w:rsid w:val="001F306B"/>
    <w:rsid w:val="001F6107"/>
    <w:rsid w:val="002006A6"/>
    <w:rsid w:val="002007CA"/>
    <w:rsid w:val="00203710"/>
    <w:rsid w:val="002041AC"/>
    <w:rsid w:val="00204679"/>
    <w:rsid w:val="00204843"/>
    <w:rsid w:val="002058AA"/>
    <w:rsid w:val="00205B16"/>
    <w:rsid w:val="00210629"/>
    <w:rsid w:val="002143D8"/>
    <w:rsid w:val="002151D7"/>
    <w:rsid w:val="002169A6"/>
    <w:rsid w:val="0022112D"/>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77801"/>
    <w:rsid w:val="00290AB7"/>
    <w:rsid w:val="00293F4B"/>
    <w:rsid w:val="00295877"/>
    <w:rsid w:val="00296C2A"/>
    <w:rsid w:val="0029770A"/>
    <w:rsid w:val="002A2D75"/>
    <w:rsid w:val="002A41E9"/>
    <w:rsid w:val="002A5274"/>
    <w:rsid w:val="002A73F3"/>
    <w:rsid w:val="002A790B"/>
    <w:rsid w:val="002B0F46"/>
    <w:rsid w:val="002B6F55"/>
    <w:rsid w:val="002B7A36"/>
    <w:rsid w:val="002C0D72"/>
    <w:rsid w:val="002C2BE3"/>
    <w:rsid w:val="002C440A"/>
    <w:rsid w:val="002C5AC5"/>
    <w:rsid w:val="002C5F75"/>
    <w:rsid w:val="002C796C"/>
    <w:rsid w:val="002D1695"/>
    <w:rsid w:val="002D1C2A"/>
    <w:rsid w:val="002D3C5D"/>
    <w:rsid w:val="002D3EFC"/>
    <w:rsid w:val="002D5209"/>
    <w:rsid w:val="002D6680"/>
    <w:rsid w:val="002D6D49"/>
    <w:rsid w:val="002E0110"/>
    <w:rsid w:val="002E1659"/>
    <w:rsid w:val="002E1D22"/>
    <w:rsid w:val="002E35F8"/>
    <w:rsid w:val="002E792B"/>
    <w:rsid w:val="002F01EC"/>
    <w:rsid w:val="002F1544"/>
    <w:rsid w:val="002F7E73"/>
    <w:rsid w:val="00300AC0"/>
    <w:rsid w:val="00300E48"/>
    <w:rsid w:val="00302BC7"/>
    <w:rsid w:val="00303C5D"/>
    <w:rsid w:val="003041BA"/>
    <w:rsid w:val="003064EA"/>
    <w:rsid w:val="003078EC"/>
    <w:rsid w:val="00311DDE"/>
    <w:rsid w:val="0031385E"/>
    <w:rsid w:val="0031534E"/>
    <w:rsid w:val="0031636C"/>
    <w:rsid w:val="00317127"/>
    <w:rsid w:val="00320D6D"/>
    <w:rsid w:val="0032149F"/>
    <w:rsid w:val="00321772"/>
    <w:rsid w:val="00324965"/>
    <w:rsid w:val="00326DBC"/>
    <w:rsid w:val="0032778D"/>
    <w:rsid w:val="003301E9"/>
    <w:rsid w:val="00331DC5"/>
    <w:rsid w:val="00333A3D"/>
    <w:rsid w:val="00335B78"/>
    <w:rsid w:val="00336779"/>
    <w:rsid w:val="00340E66"/>
    <w:rsid w:val="0034112D"/>
    <w:rsid w:val="0034347C"/>
    <w:rsid w:val="003441E0"/>
    <w:rsid w:val="003448CF"/>
    <w:rsid w:val="00344C75"/>
    <w:rsid w:val="00346E04"/>
    <w:rsid w:val="0035239F"/>
    <w:rsid w:val="00355397"/>
    <w:rsid w:val="00355B9B"/>
    <w:rsid w:val="003609C7"/>
    <w:rsid w:val="00360A1E"/>
    <w:rsid w:val="00360AA0"/>
    <w:rsid w:val="00364138"/>
    <w:rsid w:val="00364635"/>
    <w:rsid w:val="00364AF2"/>
    <w:rsid w:val="00367E05"/>
    <w:rsid w:val="00371940"/>
    <w:rsid w:val="00371F24"/>
    <w:rsid w:val="00372B66"/>
    <w:rsid w:val="003732E9"/>
    <w:rsid w:val="003745AD"/>
    <w:rsid w:val="003767EA"/>
    <w:rsid w:val="00376843"/>
    <w:rsid w:val="0038047E"/>
    <w:rsid w:val="00380841"/>
    <w:rsid w:val="003809C7"/>
    <w:rsid w:val="00381240"/>
    <w:rsid w:val="00382767"/>
    <w:rsid w:val="00391ABC"/>
    <w:rsid w:val="00391E99"/>
    <w:rsid w:val="00393F17"/>
    <w:rsid w:val="003A12D5"/>
    <w:rsid w:val="003A240D"/>
    <w:rsid w:val="003A25CD"/>
    <w:rsid w:val="003A36D3"/>
    <w:rsid w:val="003A391B"/>
    <w:rsid w:val="003A4FBF"/>
    <w:rsid w:val="003A5C10"/>
    <w:rsid w:val="003B0E12"/>
    <w:rsid w:val="003B6964"/>
    <w:rsid w:val="003C0870"/>
    <w:rsid w:val="003C3072"/>
    <w:rsid w:val="003C6589"/>
    <w:rsid w:val="003D0079"/>
    <w:rsid w:val="003D07F6"/>
    <w:rsid w:val="003D0959"/>
    <w:rsid w:val="003D0D8F"/>
    <w:rsid w:val="003D35FB"/>
    <w:rsid w:val="003D49F7"/>
    <w:rsid w:val="003D525A"/>
    <w:rsid w:val="003D5279"/>
    <w:rsid w:val="003D62C4"/>
    <w:rsid w:val="003D7344"/>
    <w:rsid w:val="003E1FC9"/>
    <w:rsid w:val="003E2426"/>
    <w:rsid w:val="003E4FD6"/>
    <w:rsid w:val="003E518E"/>
    <w:rsid w:val="003E687A"/>
    <w:rsid w:val="003E6D62"/>
    <w:rsid w:val="003F10F3"/>
    <w:rsid w:val="003F1AFF"/>
    <w:rsid w:val="003F1E33"/>
    <w:rsid w:val="003F3058"/>
    <w:rsid w:val="00401082"/>
    <w:rsid w:val="004028DE"/>
    <w:rsid w:val="004063B2"/>
    <w:rsid w:val="00406DBF"/>
    <w:rsid w:val="004071FE"/>
    <w:rsid w:val="00407311"/>
    <w:rsid w:val="00410A34"/>
    <w:rsid w:val="00410BA8"/>
    <w:rsid w:val="00416A20"/>
    <w:rsid w:val="00417545"/>
    <w:rsid w:val="00420438"/>
    <w:rsid w:val="0042095D"/>
    <w:rsid w:val="00420E9A"/>
    <w:rsid w:val="004218B0"/>
    <w:rsid w:val="0042330E"/>
    <w:rsid w:val="004262A9"/>
    <w:rsid w:val="004316AA"/>
    <w:rsid w:val="00431FDC"/>
    <w:rsid w:val="00433AC5"/>
    <w:rsid w:val="00435284"/>
    <w:rsid w:val="00440211"/>
    <w:rsid w:val="004405E9"/>
    <w:rsid w:val="0044165A"/>
    <w:rsid w:val="00441C55"/>
    <w:rsid w:val="00441F9E"/>
    <w:rsid w:val="0044343F"/>
    <w:rsid w:val="00446A7A"/>
    <w:rsid w:val="0044711B"/>
    <w:rsid w:val="004525FA"/>
    <w:rsid w:val="00452AE1"/>
    <w:rsid w:val="00460633"/>
    <w:rsid w:val="00460925"/>
    <w:rsid w:val="00462325"/>
    <w:rsid w:val="004658EE"/>
    <w:rsid w:val="00471273"/>
    <w:rsid w:val="0047187E"/>
    <w:rsid w:val="004728E0"/>
    <w:rsid w:val="00474E01"/>
    <w:rsid w:val="00481326"/>
    <w:rsid w:val="0048250F"/>
    <w:rsid w:val="004837E2"/>
    <w:rsid w:val="00487595"/>
    <w:rsid w:val="0048794E"/>
    <w:rsid w:val="00487B24"/>
    <w:rsid w:val="00487EBC"/>
    <w:rsid w:val="00490164"/>
    <w:rsid w:val="00490FD3"/>
    <w:rsid w:val="004912D9"/>
    <w:rsid w:val="00497927"/>
    <w:rsid w:val="004A02F3"/>
    <w:rsid w:val="004A0D24"/>
    <w:rsid w:val="004A4E07"/>
    <w:rsid w:val="004A5C89"/>
    <w:rsid w:val="004A5EB6"/>
    <w:rsid w:val="004A6515"/>
    <w:rsid w:val="004A6AF4"/>
    <w:rsid w:val="004A76F0"/>
    <w:rsid w:val="004B00A0"/>
    <w:rsid w:val="004B0C09"/>
    <w:rsid w:val="004B3029"/>
    <w:rsid w:val="004B4F52"/>
    <w:rsid w:val="004B55D4"/>
    <w:rsid w:val="004C0403"/>
    <w:rsid w:val="004C21BD"/>
    <w:rsid w:val="004C2610"/>
    <w:rsid w:val="004C6DE7"/>
    <w:rsid w:val="004D1E5E"/>
    <w:rsid w:val="004D4329"/>
    <w:rsid w:val="004D6EBA"/>
    <w:rsid w:val="004E0704"/>
    <w:rsid w:val="004E739E"/>
    <w:rsid w:val="004E7424"/>
    <w:rsid w:val="004E7F0E"/>
    <w:rsid w:val="004F231D"/>
    <w:rsid w:val="004F2522"/>
    <w:rsid w:val="004F4C42"/>
    <w:rsid w:val="004F50B6"/>
    <w:rsid w:val="00500FBA"/>
    <w:rsid w:val="00501ACC"/>
    <w:rsid w:val="00501C49"/>
    <w:rsid w:val="005024D9"/>
    <w:rsid w:val="00502D1E"/>
    <w:rsid w:val="00504C21"/>
    <w:rsid w:val="0050507C"/>
    <w:rsid w:val="005060F8"/>
    <w:rsid w:val="0050700A"/>
    <w:rsid w:val="005106B8"/>
    <w:rsid w:val="0051187B"/>
    <w:rsid w:val="005140C1"/>
    <w:rsid w:val="00514581"/>
    <w:rsid w:val="00515025"/>
    <w:rsid w:val="00516016"/>
    <w:rsid w:val="00516D77"/>
    <w:rsid w:val="005206AD"/>
    <w:rsid w:val="00520BCD"/>
    <w:rsid w:val="00520F25"/>
    <w:rsid w:val="0052326F"/>
    <w:rsid w:val="00524661"/>
    <w:rsid w:val="00525D9A"/>
    <w:rsid w:val="00525DB8"/>
    <w:rsid w:val="00527E6E"/>
    <w:rsid w:val="00530A85"/>
    <w:rsid w:val="00533F09"/>
    <w:rsid w:val="005344BA"/>
    <w:rsid w:val="00534A86"/>
    <w:rsid w:val="00540E7A"/>
    <w:rsid w:val="005469F5"/>
    <w:rsid w:val="0055065A"/>
    <w:rsid w:val="00550BAF"/>
    <w:rsid w:val="005514D0"/>
    <w:rsid w:val="00552942"/>
    <w:rsid w:val="00563496"/>
    <w:rsid w:val="0056479C"/>
    <w:rsid w:val="00566638"/>
    <w:rsid w:val="005668DA"/>
    <w:rsid w:val="005669FC"/>
    <w:rsid w:val="00570C5A"/>
    <w:rsid w:val="00570CAC"/>
    <w:rsid w:val="00571161"/>
    <w:rsid w:val="00573690"/>
    <w:rsid w:val="0057550E"/>
    <w:rsid w:val="00575CB1"/>
    <w:rsid w:val="005762BA"/>
    <w:rsid w:val="00577471"/>
    <w:rsid w:val="00581144"/>
    <w:rsid w:val="005817A0"/>
    <w:rsid w:val="00581C56"/>
    <w:rsid w:val="00582415"/>
    <w:rsid w:val="00582EBE"/>
    <w:rsid w:val="00583C65"/>
    <w:rsid w:val="00590E0A"/>
    <w:rsid w:val="00591046"/>
    <w:rsid w:val="00591215"/>
    <w:rsid w:val="00592492"/>
    <w:rsid w:val="005924A0"/>
    <w:rsid w:val="0059318A"/>
    <w:rsid w:val="005938B2"/>
    <w:rsid w:val="005963DF"/>
    <w:rsid w:val="005A0BE0"/>
    <w:rsid w:val="005A0DAA"/>
    <w:rsid w:val="005A26ED"/>
    <w:rsid w:val="005A5C59"/>
    <w:rsid w:val="005A7466"/>
    <w:rsid w:val="005A7E24"/>
    <w:rsid w:val="005B05A9"/>
    <w:rsid w:val="005B2541"/>
    <w:rsid w:val="005B2F1B"/>
    <w:rsid w:val="005B411E"/>
    <w:rsid w:val="005B640E"/>
    <w:rsid w:val="005C0F82"/>
    <w:rsid w:val="005C2318"/>
    <w:rsid w:val="005C33FB"/>
    <w:rsid w:val="005C340F"/>
    <w:rsid w:val="005C3BCD"/>
    <w:rsid w:val="005C4BB4"/>
    <w:rsid w:val="005C6FE1"/>
    <w:rsid w:val="005D30D4"/>
    <w:rsid w:val="005D5FB5"/>
    <w:rsid w:val="005D63F7"/>
    <w:rsid w:val="005E05FD"/>
    <w:rsid w:val="005E1625"/>
    <w:rsid w:val="005E1DFC"/>
    <w:rsid w:val="005E2545"/>
    <w:rsid w:val="005E25DB"/>
    <w:rsid w:val="005E416B"/>
    <w:rsid w:val="005E4F3A"/>
    <w:rsid w:val="005E50A6"/>
    <w:rsid w:val="005E51DC"/>
    <w:rsid w:val="005E5F6A"/>
    <w:rsid w:val="005E5FA7"/>
    <w:rsid w:val="005F052E"/>
    <w:rsid w:val="005F2879"/>
    <w:rsid w:val="005F3A70"/>
    <w:rsid w:val="005F4A90"/>
    <w:rsid w:val="005F51D9"/>
    <w:rsid w:val="005F5762"/>
    <w:rsid w:val="005F5ACE"/>
    <w:rsid w:val="005F6790"/>
    <w:rsid w:val="005F74F1"/>
    <w:rsid w:val="005F7A16"/>
    <w:rsid w:val="006025DD"/>
    <w:rsid w:val="00602FE4"/>
    <w:rsid w:val="00603E5F"/>
    <w:rsid w:val="006048D7"/>
    <w:rsid w:val="0060581D"/>
    <w:rsid w:val="00606296"/>
    <w:rsid w:val="006067A4"/>
    <w:rsid w:val="00610152"/>
    <w:rsid w:val="0061023B"/>
    <w:rsid w:val="00611346"/>
    <w:rsid w:val="00613A43"/>
    <w:rsid w:val="00614053"/>
    <w:rsid w:val="006155B1"/>
    <w:rsid w:val="006162B8"/>
    <w:rsid w:val="00623E0C"/>
    <w:rsid w:val="006258C9"/>
    <w:rsid w:val="00631CC3"/>
    <w:rsid w:val="0063335D"/>
    <w:rsid w:val="0063392F"/>
    <w:rsid w:val="006342C0"/>
    <w:rsid w:val="006367A9"/>
    <w:rsid w:val="00636E15"/>
    <w:rsid w:val="006406A3"/>
    <w:rsid w:val="00642231"/>
    <w:rsid w:val="00642848"/>
    <w:rsid w:val="00644BE9"/>
    <w:rsid w:val="0064551A"/>
    <w:rsid w:val="00650050"/>
    <w:rsid w:val="0065255B"/>
    <w:rsid w:val="00662192"/>
    <w:rsid w:val="00662BAA"/>
    <w:rsid w:val="00663133"/>
    <w:rsid w:val="00666155"/>
    <w:rsid w:val="00667619"/>
    <w:rsid w:val="0067704E"/>
    <w:rsid w:val="00685E29"/>
    <w:rsid w:val="00686277"/>
    <w:rsid w:val="00690A72"/>
    <w:rsid w:val="00691E5E"/>
    <w:rsid w:val="00695093"/>
    <w:rsid w:val="0069523F"/>
    <w:rsid w:val="0069531E"/>
    <w:rsid w:val="00697687"/>
    <w:rsid w:val="006A57E8"/>
    <w:rsid w:val="006B168D"/>
    <w:rsid w:val="006B4565"/>
    <w:rsid w:val="006B6A8C"/>
    <w:rsid w:val="006C0E52"/>
    <w:rsid w:val="006C10AF"/>
    <w:rsid w:val="006C2F98"/>
    <w:rsid w:val="006C3507"/>
    <w:rsid w:val="006C37D2"/>
    <w:rsid w:val="006C3A59"/>
    <w:rsid w:val="006D1ACF"/>
    <w:rsid w:val="006D216B"/>
    <w:rsid w:val="006D3E65"/>
    <w:rsid w:val="006D49F4"/>
    <w:rsid w:val="006D4A0D"/>
    <w:rsid w:val="006D5B0F"/>
    <w:rsid w:val="006D6095"/>
    <w:rsid w:val="006D6929"/>
    <w:rsid w:val="006E051B"/>
    <w:rsid w:val="006E21DE"/>
    <w:rsid w:val="006E23B9"/>
    <w:rsid w:val="006E6CED"/>
    <w:rsid w:val="006E77F1"/>
    <w:rsid w:val="006F00D8"/>
    <w:rsid w:val="006F08B8"/>
    <w:rsid w:val="006F0AD5"/>
    <w:rsid w:val="006F0B9D"/>
    <w:rsid w:val="006F19BE"/>
    <w:rsid w:val="006F1D4D"/>
    <w:rsid w:val="006F38B7"/>
    <w:rsid w:val="006F3FE2"/>
    <w:rsid w:val="006F4F21"/>
    <w:rsid w:val="006F625B"/>
    <w:rsid w:val="006F6CAB"/>
    <w:rsid w:val="007017C5"/>
    <w:rsid w:val="00702868"/>
    <w:rsid w:val="00707877"/>
    <w:rsid w:val="00710A25"/>
    <w:rsid w:val="0071270F"/>
    <w:rsid w:val="0071293A"/>
    <w:rsid w:val="00713B81"/>
    <w:rsid w:val="00714DC8"/>
    <w:rsid w:val="00715151"/>
    <w:rsid w:val="00720E45"/>
    <w:rsid w:val="00721D09"/>
    <w:rsid w:val="00722311"/>
    <w:rsid w:val="00722BEB"/>
    <w:rsid w:val="0072430D"/>
    <w:rsid w:val="007251E6"/>
    <w:rsid w:val="00725FC2"/>
    <w:rsid w:val="007309F8"/>
    <w:rsid w:val="00730EC2"/>
    <w:rsid w:val="00732469"/>
    <w:rsid w:val="0073283B"/>
    <w:rsid w:val="00737935"/>
    <w:rsid w:val="007427AA"/>
    <w:rsid w:val="007444E3"/>
    <w:rsid w:val="00744523"/>
    <w:rsid w:val="00744D48"/>
    <w:rsid w:val="00753B6B"/>
    <w:rsid w:val="00755060"/>
    <w:rsid w:val="00756E8E"/>
    <w:rsid w:val="00757E99"/>
    <w:rsid w:val="00762B10"/>
    <w:rsid w:val="00763D6F"/>
    <w:rsid w:val="00765596"/>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0ECB"/>
    <w:rsid w:val="00782388"/>
    <w:rsid w:val="0079059D"/>
    <w:rsid w:val="00790769"/>
    <w:rsid w:val="00791526"/>
    <w:rsid w:val="00794A47"/>
    <w:rsid w:val="00797E7A"/>
    <w:rsid w:val="007A1706"/>
    <w:rsid w:val="007A3846"/>
    <w:rsid w:val="007A3A37"/>
    <w:rsid w:val="007A3E71"/>
    <w:rsid w:val="007A498F"/>
    <w:rsid w:val="007A4C0B"/>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3B89"/>
    <w:rsid w:val="00814DBF"/>
    <w:rsid w:val="0082046A"/>
    <w:rsid w:val="00820E97"/>
    <w:rsid w:val="00822CCB"/>
    <w:rsid w:val="00825463"/>
    <w:rsid w:val="0082576A"/>
    <w:rsid w:val="00825F50"/>
    <w:rsid w:val="00827D09"/>
    <w:rsid w:val="00831001"/>
    <w:rsid w:val="008332B0"/>
    <w:rsid w:val="00833B46"/>
    <w:rsid w:val="00843988"/>
    <w:rsid w:val="0084593C"/>
    <w:rsid w:val="00845C9C"/>
    <w:rsid w:val="008462DF"/>
    <w:rsid w:val="0084790A"/>
    <w:rsid w:val="00847B5D"/>
    <w:rsid w:val="00850973"/>
    <w:rsid w:val="00851A42"/>
    <w:rsid w:val="00852408"/>
    <w:rsid w:val="008535A7"/>
    <w:rsid w:val="00863804"/>
    <w:rsid w:val="008641D4"/>
    <w:rsid w:val="008647AF"/>
    <w:rsid w:val="00866BC6"/>
    <w:rsid w:val="00870C4D"/>
    <w:rsid w:val="00873A74"/>
    <w:rsid w:val="00873C03"/>
    <w:rsid w:val="00874F05"/>
    <w:rsid w:val="00880998"/>
    <w:rsid w:val="00880E97"/>
    <w:rsid w:val="00884F5D"/>
    <w:rsid w:val="008858B8"/>
    <w:rsid w:val="008873CA"/>
    <w:rsid w:val="00891C2E"/>
    <w:rsid w:val="00891F36"/>
    <w:rsid w:val="008921BB"/>
    <w:rsid w:val="00892B91"/>
    <w:rsid w:val="00894263"/>
    <w:rsid w:val="00895BFD"/>
    <w:rsid w:val="00896B13"/>
    <w:rsid w:val="008A1B68"/>
    <w:rsid w:val="008A3998"/>
    <w:rsid w:val="008A4C2C"/>
    <w:rsid w:val="008A4E77"/>
    <w:rsid w:val="008A4E8A"/>
    <w:rsid w:val="008A6695"/>
    <w:rsid w:val="008A71B1"/>
    <w:rsid w:val="008A777D"/>
    <w:rsid w:val="008A7BF0"/>
    <w:rsid w:val="008B1E39"/>
    <w:rsid w:val="008B590A"/>
    <w:rsid w:val="008B6B71"/>
    <w:rsid w:val="008C07C5"/>
    <w:rsid w:val="008C0CFF"/>
    <w:rsid w:val="008C1EB6"/>
    <w:rsid w:val="008C2395"/>
    <w:rsid w:val="008D0AD6"/>
    <w:rsid w:val="008D2751"/>
    <w:rsid w:val="008D3CD4"/>
    <w:rsid w:val="008D5210"/>
    <w:rsid w:val="008D5D22"/>
    <w:rsid w:val="008D6DF5"/>
    <w:rsid w:val="008D7B2D"/>
    <w:rsid w:val="008D7BFB"/>
    <w:rsid w:val="008D7DE5"/>
    <w:rsid w:val="008E1440"/>
    <w:rsid w:val="008E2465"/>
    <w:rsid w:val="008E272A"/>
    <w:rsid w:val="008E2805"/>
    <w:rsid w:val="008E4628"/>
    <w:rsid w:val="008E5B92"/>
    <w:rsid w:val="008E62CD"/>
    <w:rsid w:val="008E7857"/>
    <w:rsid w:val="008F0129"/>
    <w:rsid w:val="008F0743"/>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392C"/>
    <w:rsid w:val="009140F0"/>
    <w:rsid w:val="00914288"/>
    <w:rsid w:val="009143CF"/>
    <w:rsid w:val="00916FCB"/>
    <w:rsid w:val="00917FA0"/>
    <w:rsid w:val="00927AA2"/>
    <w:rsid w:val="00930F1A"/>
    <w:rsid w:val="009323B6"/>
    <w:rsid w:val="009329BB"/>
    <w:rsid w:val="00933BDF"/>
    <w:rsid w:val="00934C90"/>
    <w:rsid w:val="00944D8F"/>
    <w:rsid w:val="00946BF2"/>
    <w:rsid w:val="00947EFB"/>
    <w:rsid w:val="00952D09"/>
    <w:rsid w:val="00952D43"/>
    <w:rsid w:val="00954A49"/>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95252"/>
    <w:rsid w:val="009A2A7E"/>
    <w:rsid w:val="009A5808"/>
    <w:rsid w:val="009B06B5"/>
    <w:rsid w:val="009B1EF3"/>
    <w:rsid w:val="009B3DDB"/>
    <w:rsid w:val="009B6842"/>
    <w:rsid w:val="009C0BC5"/>
    <w:rsid w:val="009C2B89"/>
    <w:rsid w:val="009C3956"/>
    <w:rsid w:val="009C4988"/>
    <w:rsid w:val="009C5310"/>
    <w:rsid w:val="009C5AF9"/>
    <w:rsid w:val="009C5EA1"/>
    <w:rsid w:val="009C63D6"/>
    <w:rsid w:val="009C7698"/>
    <w:rsid w:val="009C7A35"/>
    <w:rsid w:val="009D1F32"/>
    <w:rsid w:val="009D2915"/>
    <w:rsid w:val="009D4F17"/>
    <w:rsid w:val="009D572D"/>
    <w:rsid w:val="009D5F9F"/>
    <w:rsid w:val="009D69BB"/>
    <w:rsid w:val="009E2008"/>
    <w:rsid w:val="009E7760"/>
    <w:rsid w:val="009F01FB"/>
    <w:rsid w:val="009F061A"/>
    <w:rsid w:val="009F11DE"/>
    <w:rsid w:val="009F1686"/>
    <w:rsid w:val="009F2726"/>
    <w:rsid w:val="009F6BFF"/>
    <w:rsid w:val="00A00400"/>
    <w:rsid w:val="00A00CDA"/>
    <w:rsid w:val="00A02541"/>
    <w:rsid w:val="00A032DE"/>
    <w:rsid w:val="00A03D18"/>
    <w:rsid w:val="00A03E2D"/>
    <w:rsid w:val="00A0458B"/>
    <w:rsid w:val="00A048ED"/>
    <w:rsid w:val="00A060A8"/>
    <w:rsid w:val="00A073DE"/>
    <w:rsid w:val="00A103C6"/>
    <w:rsid w:val="00A11BD2"/>
    <w:rsid w:val="00A129D0"/>
    <w:rsid w:val="00A138BF"/>
    <w:rsid w:val="00A14117"/>
    <w:rsid w:val="00A1474E"/>
    <w:rsid w:val="00A14B3E"/>
    <w:rsid w:val="00A16208"/>
    <w:rsid w:val="00A165D7"/>
    <w:rsid w:val="00A17354"/>
    <w:rsid w:val="00A17F1D"/>
    <w:rsid w:val="00A20810"/>
    <w:rsid w:val="00A2567C"/>
    <w:rsid w:val="00A272E6"/>
    <w:rsid w:val="00A3151D"/>
    <w:rsid w:val="00A318E6"/>
    <w:rsid w:val="00A31D20"/>
    <w:rsid w:val="00A325C9"/>
    <w:rsid w:val="00A362E5"/>
    <w:rsid w:val="00A414B4"/>
    <w:rsid w:val="00A4210A"/>
    <w:rsid w:val="00A42239"/>
    <w:rsid w:val="00A450D6"/>
    <w:rsid w:val="00A51CB4"/>
    <w:rsid w:val="00A548F9"/>
    <w:rsid w:val="00A56179"/>
    <w:rsid w:val="00A61A38"/>
    <w:rsid w:val="00A62881"/>
    <w:rsid w:val="00A62C6C"/>
    <w:rsid w:val="00A64DAF"/>
    <w:rsid w:val="00A705E3"/>
    <w:rsid w:val="00A74D0F"/>
    <w:rsid w:val="00A7610B"/>
    <w:rsid w:val="00A76DB3"/>
    <w:rsid w:val="00A77193"/>
    <w:rsid w:val="00A77DEA"/>
    <w:rsid w:val="00A80CF1"/>
    <w:rsid w:val="00A81ACB"/>
    <w:rsid w:val="00A8234F"/>
    <w:rsid w:val="00A83FAE"/>
    <w:rsid w:val="00A84A00"/>
    <w:rsid w:val="00A86F33"/>
    <w:rsid w:val="00A879F9"/>
    <w:rsid w:val="00A87C15"/>
    <w:rsid w:val="00A90573"/>
    <w:rsid w:val="00A91221"/>
    <w:rsid w:val="00A92022"/>
    <w:rsid w:val="00A94396"/>
    <w:rsid w:val="00A947BD"/>
    <w:rsid w:val="00A95885"/>
    <w:rsid w:val="00A969A7"/>
    <w:rsid w:val="00A97ADA"/>
    <w:rsid w:val="00AA025F"/>
    <w:rsid w:val="00AA0287"/>
    <w:rsid w:val="00AA1576"/>
    <w:rsid w:val="00AA3591"/>
    <w:rsid w:val="00AA6116"/>
    <w:rsid w:val="00AA622E"/>
    <w:rsid w:val="00AA63A3"/>
    <w:rsid w:val="00AB3CA3"/>
    <w:rsid w:val="00AB4C5F"/>
    <w:rsid w:val="00AB729C"/>
    <w:rsid w:val="00AC09B3"/>
    <w:rsid w:val="00AC189B"/>
    <w:rsid w:val="00AC2ACD"/>
    <w:rsid w:val="00AC3326"/>
    <w:rsid w:val="00AC41F9"/>
    <w:rsid w:val="00AC5E4D"/>
    <w:rsid w:val="00AC6174"/>
    <w:rsid w:val="00AC7937"/>
    <w:rsid w:val="00AD0953"/>
    <w:rsid w:val="00AD1F36"/>
    <w:rsid w:val="00AD2E07"/>
    <w:rsid w:val="00AD3192"/>
    <w:rsid w:val="00AD652F"/>
    <w:rsid w:val="00AD65B0"/>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2A1A"/>
    <w:rsid w:val="00B2392B"/>
    <w:rsid w:val="00B26675"/>
    <w:rsid w:val="00B26A5E"/>
    <w:rsid w:val="00B34D92"/>
    <w:rsid w:val="00B365FA"/>
    <w:rsid w:val="00B43737"/>
    <w:rsid w:val="00B4389A"/>
    <w:rsid w:val="00B445B3"/>
    <w:rsid w:val="00B46088"/>
    <w:rsid w:val="00B52094"/>
    <w:rsid w:val="00B52D3C"/>
    <w:rsid w:val="00B54611"/>
    <w:rsid w:val="00B55991"/>
    <w:rsid w:val="00B560D7"/>
    <w:rsid w:val="00B63347"/>
    <w:rsid w:val="00B63418"/>
    <w:rsid w:val="00B635DC"/>
    <w:rsid w:val="00B65C4C"/>
    <w:rsid w:val="00B7548C"/>
    <w:rsid w:val="00B7607C"/>
    <w:rsid w:val="00B83C03"/>
    <w:rsid w:val="00B870CA"/>
    <w:rsid w:val="00B87DBA"/>
    <w:rsid w:val="00B9159B"/>
    <w:rsid w:val="00B917E5"/>
    <w:rsid w:val="00BA39B9"/>
    <w:rsid w:val="00BA42A6"/>
    <w:rsid w:val="00BA5E72"/>
    <w:rsid w:val="00BA7DE5"/>
    <w:rsid w:val="00BB1D52"/>
    <w:rsid w:val="00BB5D72"/>
    <w:rsid w:val="00BB7DC0"/>
    <w:rsid w:val="00BC01FB"/>
    <w:rsid w:val="00BC4C70"/>
    <w:rsid w:val="00BC6634"/>
    <w:rsid w:val="00BC6F63"/>
    <w:rsid w:val="00BC796D"/>
    <w:rsid w:val="00BD0E8A"/>
    <w:rsid w:val="00BD0EA1"/>
    <w:rsid w:val="00BD0F02"/>
    <w:rsid w:val="00BD133D"/>
    <w:rsid w:val="00BD17A9"/>
    <w:rsid w:val="00BD1F66"/>
    <w:rsid w:val="00BD23BA"/>
    <w:rsid w:val="00BD31A3"/>
    <w:rsid w:val="00BD46BF"/>
    <w:rsid w:val="00BE0C85"/>
    <w:rsid w:val="00BF0269"/>
    <w:rsid w:val="00BF28F9"/>
    <w:rsid w:val="00BF72A2"/>
    <w:rsid w:val="00C00D48"/>
    <w:rsid w:val="00C01259"/>
    <w:rsid w:val="00C03DA8"/>
    <w:rsid w:val="00C0411C"/>
    <w:rsid w:val="00C04380"/>
    <w:rsid w:val="00C07C3B"/>
    <w:rsid w:val="00C11332"/>
    <w:rsid w:val="00C132E7"/>
    <w:rsid w:val="00C13FC4"/>
    <w:rsid w:val="00C14E99"/>
    <w:rsid w:val="00C16FA0"/>
    <w:rsid w:val="00C172A3"/>
    <w:rsid w:val="00C20566"/>
    <w:rsid w:val="00C226AA"/>
    <w:rsid w:val="00C23519"/>
    <w:rsid w:val="00C23911"/>
    <w:rsid w:val="00C25031"/>
    <w:rsid w:val="00C267AF"/>
    <w:rsid w:val="00C267FC"/>
    <w:rsid w:val="00C27210"/>
    <w:rsid w:val="00C27622"/>
    <w:rsid w:val="00C27B1A"/>
    <w:rsid w:val="00C308B5"/>
    <w:rsid w:val="00C31290"/>
    <w:rsid w:val="00C31721"/>
    <w:rsid w:val="00C34722"/>
    <w:rsid w:val="00C34D30"/>
    <w:rsid w:val="00C379FC"/>
    <w:rsid w:val="00C40AE4"/>
    <w:rsid w:val="00C44071"/>
    <w:rsid w:val="00C45231"/>
    <w:rsid w:val="00C46757"/>
    <w:rsid w:val="00C470A7"/>
    <w:rsid w:val="00C51104"/>
    <w:rsid w:val="00C52C52"/>
    <w:rsid w:val="00C530F8"/>
    <w:rsid w:val="00C552F0"/>
    <w:rsid w:val="00C559C9"/>
    <w:rsid w:val="00C5615E"/>
    <w:rsid w:val="00C5769D"/>
    <w:rsid w:val="00C63503"/>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211E"/>
    <w:rsid w:val="00D738B3"/>
    <w:rsid w:val="00D740CC"/>
    <w:rsid w:val="00D74CE8"/>
    <w:rsid w:val="00D76BCD"/>
    <w:rsid w:val="00D8090F"/>
    <w:rsid w:val="00D80A75"/>
    <w:rsid w:val="00D81B4C"/>
    <w:rsid w:val="00D869C2"/>
    <w:rsid w:val="00D93DA8"/>
    <w:rsid w:val="00D9408F"/>
    <w:rsid w:val="00DA37B0"/>
    <w:rsid w:val="00DA4C8F"/>
    <w:rsid w:val="00DA6FE3"/>
    <w:rsid w:val="00DB04F7"/>
    <w:rsid w:val="00DB2461"/>
    <w:rsid w:val="00DB2A88"/>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5C72"/>
    <w:rsid w:val="00DE61B1"/>
    <w:rsid w:val="00DF1AD1"/>
    <w:rsid w:val="00DF20A7"/>
    <w:rsid w:val="00DF5B31"/>
    <w:rsid w:val="00DF7ED9"/>
    <w:rsid w:val="00E00454"/>
    <w:rsid w:val="00E031BB"/>
    <w:rsid w:val="00E05B1D"/>
    <w:rsid w:val="00E05CD0"/>
    <w:rsid w:val="00E0788C"/>
    <w:rsid w:val="00E11781"/>
    <w:rsid w:val="00E13A2C"/>
    <w:rsid w:val="00E13CE7"/>
    <w:rsid w:val="00E160CD"/>
    <w:rsid w:val="00E20AD0"/>
    <w:rsid w:val="00E20E90"/>
    <w:rsid w:val="00E260F9"/>
    <w:rsid w:val="00E26C9A"/>
    <w:rsid w:val="00E26FCF"/>
    <w:rsid w:val="00E2712A"/>
    <w:rsid w:val="00E27DC9"/>
    <w:rsid w:val="00E30938"/>
    <w:rsid w:val="00E30CF8"/>
    <w:rsid w:val="00E312BA"/>
    <w:rsid w:val="00E3164C"/>
    <w:rsid w:val="00E3196F"/>
    <w:rsid w:val="00E31DD6"/>
    <w:rsid w:val="00E3248C"/>
    <w:rsid w:val="00E32A46"/>
    <w:rsid w:val="00E3321F"/>
    <w:rsid w:val="00E35E55"/>
    <w:rsid w:val="00E36760"/>
    <w:rsid w:val="00E373A1"/>
    <w:rsid w:val="00E4251F"/>
    <w:rsid w:val="00E42EC1"/>
    <w:rsid w:val="00E430F3"/>
    <w:rsid w:val="00E43261"/>
    <w:rsid w:val="00E44DB1"/>
    <w:rsid w:val="00E451DA"/>
    <w:rsid w:val="00E4545A"/>
    <w:rsid w:val="00E475C6"/>
    <w:rsid w:val="00E47823"/>
    <w:rsid w:val="00E47E40"/>
    <w:rsid w:val="00E502CB"/>
    <w:rsid w:val="00E5339E"/>
    <w:rsid w:val="00E56951"/>
    <w:rsid w:val="00E613C5"/>
    <w:rsid w:val="00E653FD"/>
    <w:rsid w:val="00E65C89"/>
    <w:rsid w:val="00E717C3"/>
    <w:rsid w:val="00E75935"/>
    <w:rsid w:val="00E800DE"/>
    <w:rsid w:val="00E832A5"/>
    <w:rsid w:val="00E837F5"/>
    <w:rsid w:val="00E83BDE"/>
    <w:rsid w:val="00E86D95"/>
    <w:rsid w:val="00E93657"/>
    <w:rsid w:val="00E93A5C"/>
    <w:rsid w:val="00E974D0"/>
    <w:rsid w:val="00E9784F"/>
    <w:rsid w:val="00EA0F20"/>
    <w:rsid w:val="00EA442D"/>
    <w:rsid w:val="00EA4872"/>
    <w:rsid w:val="00EA6323"/>
    <w:rsid w:val="00EB3ECC"/>
    <w:rsid w:val="00EB603D"/>
    <w:rsid w:val="00EB7F6E"/>
    <w:rsid w:val="00EB7F93"/>
    <w:rsid w:val="00EC18E2"/>
    <w:rsid w:val="00EC2746"/>
    <w:rsid w:val="00EC2780"/>
    <w:rsid w:val="00EC47D3"/>
    <w:rsid w:val="00EC56C7"/>
    <w:rsid w:val="00EC7320"/>
    <w:rsid w:val="00ED029C"/>
    <w:rsid w:val="00ED1016"/>
    <w:rsid w:val="00ED2880"/>
    <w:rsid w:val="00ED2B37"/>
    <w:rsid w:val="00ED30FE"/>
    <w:rsid w:val="00ED55D6"/>
    <w:rsid w:val="00ED5861"/>
    <w:rsid w:val="00ED6B15"/>
    <w:rsid w:val="00EE17DD"/>
    <w:rsid w:val="00EE2CA4"/>
    <w:rsid w:val="00EE3DFD"/>
    <w:rsid w:val="00EE626D"/>
    <w:rsid w:val="00EE6E8B"/>
    <w:rsid w:val="00EF01D7"/>
    <w:rsid w:val="00EF313B"/>
    <w:rsid w:val="00EF37D5"/>
    <w:rsid w:val="00F00776"/>
    <w:rsid w:val="00F01707"/>
    <w:rsid w:val="00F01DE0"/>
    <w:rsid w:val="00F035A9"/>
    <w:rsid w:val="00F056F9"/>
    <w:rsid w:val="00F06578"/>
    <w:rsid w:val="00F071EC"/>
    <w:rsid w:val="00F10CA6"/>
    <w:rsid w:val="00F11418"/>
    <w:rsid w:val="00F13549"/>
    <w:rsid w:val="00F15CBA"/>
    <w:rsid w:val="00F16C72"/>
    <w:rsid w:val="00F1796B"/>
    <w:rsid w:val="00F17A76"/>
    <w:rsid w:val="00F17A93"/>
    <w:rsid w:val="00F236B4"/>
    <w:rsid w:val="00F24767"/>
    <w:rsid w:val="00F250DC"/>
    <w:rsid w:val="00F32789"/>
    <w:rsid w:val="00F35C58"/>
    <w:rsid w:val="00F3622A"/>
    <w:rsid w:val="00F412A6"/>
    <w:rsid w:val="00F42917"/>
    <w:rsid w:val="00F43AC4"/>
    <w:rsid w:val="00F47D1A"/>
    <w:rsid w:val="00F50A8A"/>
    <w:rsid w:val="00F50FF6"/>
    <w:rsid w:val="00F5152C"/>
    <w:rsid w:val="00F52EBA"/>
    <w:rsid w:val="00F53FA5"/>
    <w:rsid w:val="00F547C2"/>
    <w:rsid w:val="00F55604"/>
    <w:rsid w:val="00F607BF"/>
    <w:rsid w:val="00F621F1"/>
    <w:rsid w:val="00F63C27"/>
    <w:rsid w:val="00F64688"/>
    <w:rsid w:val="00F67576"/>
    <w:rsid w:val="00F70E57"/>
    <w:rsid w:val="00F72939"/>
    <w:rsid w:val="00F72D78"/>
    <w:rsid w:val="00F9022A"/>
    <w:rsid w:val="00F90DF6"/>
    <w:rsid w:val="00F90F8C"/>
    <w:rsid w:val="00F90FD9"/>
    <w:rsid w:val="00F91C28"/>
    <w:rsid w:val="00F92AD3"/>
    <w:rsid w:val="00F94C08"/>
    <w:rsid w:val="00F94DE5"/>
    <w:rsid w:val="00F95E5B"/>
    <w:rsid w:val="00F965F3"/>
    <w:rsid w:val="00FA02B4"/>
    <w:rsid w:val="00FA7683"/>
    <w:rsid w:val="00FB21D8"/>
    <w:rsid w:val="00FB29F2"/>
    <w:rsid w:val="00FC1942"/>
    <w:rsid w:val="00FC1D00"/>
    <w:rsid w:val="00FC3837"/>
    <w:rsid w:val="00FC58E2"/>
    <w:rsid w:val="00FC69E5"/>
    <w:rsid w:val="00FC6A0B"/>
    <w:rsid w:val="00FD1EEB"/>
    <w:rsid w:val="00FD217C"/>
    <w:rsid w:val="00FD3E5B"/>
    <w:rsid w:val="00FD6607"/>
    <w:rsid w:val="00FE1ED6"/>
    <w:rsid w:val="00FE3BEA"/>
    <w:rsid w:val="00FE5DC5"/>
    <w:rsid w:val="00FE5E80"/>
    <w:rsid w:val="00FE788D"/>
    <w:rsid w:val="00FE7D4F"/>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219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0253828">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6204954">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1801544">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44906521">
      <w:bodyDiv w:val="1"/>
      <w:marLeft w:val="0"/>
      <w:marRight w:val="0"/>
      <w:marTop w:val="0"/>
      <w:marBottom w:val="0"/>
      <w:divBdr>
        <w:top w:val="none" w:sz="0" w:space="0" w:color="auto"/>
        <w:left w:val="none" w:sz="0" w:space="0" w:color="auto"/>
        <w:bottom w:val="none" w:sz="0" w:space="0" w:color="auto"/>
        <w:right w:val="none" w:sz="0" w:space="0" w:color="auto"/>
      </w:divBdr>
    </w:div>
    <w:div w:id="153567266">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1434428">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1288598">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1453616">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1937179">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3433514">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182258">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1151595">
      <w:bodyDiv w:val="1"/>
      <w:marLeft w:val="0"/>
      <w:marRight w:val="0"/>
      <w:marTop w:val="0"/>
      <w:marBottom w:val="0"/>
      <w:divBdr>
        <w:top w:val="none" w:sz="0" w:space="0" w:color="auto"/>
        <w:left w:val="none" w:sz="0" w:space="0" w:color="auto"/>
        <w:bottom w:val="none" w:sz="0" w:space="0" w:color="auto"/>
        <w:right w:val="none" w:sz="0" w:space="0" w:color="auto"/>
      </w:divBdr>
    </w:div>
    <w:div w:id="395007715">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2894611">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7137364">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5610316">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0684827">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392829">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593056941">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24624765">
      <w:bodyDiv w:val="1"/>
      <w:marLeft w:val="0"/>
      <w:marRight w:val="0"/>
      <w:marTop w:val="0"/>
      <w:marBottom w:val="0"/>
      <w:divBdr>
        <w:top w:val="none" w:sz="0" w:space="0" w:color="auto"/>
        <w:left w:val="none" w:sz="0" w:space="0" w:color="auto"/>
        <w:bottom w:val="none" w:sz="0" w:space="0" w:color="auto"/>
        <w:right w:val="none" w:sz="0" w:space="0" w:color="auto"/>
      </w:divBdr>
    </w:div>
    <w:div w:id="628246403">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49594917">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1809018">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78238820">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46140830">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3765010">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2958521">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3831294">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0026122">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39534662">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0454810">
      <w:bodyDiv w:val="1"/>
      <w:marLeft w:val="0"/>
      <w:marRight w:val="0"/>
      <w:marTop w:val="0"/>
      <w:marBottom w:val="0"/>
      <w:divBdr>
        <w:top w:val="none" w:sz="0" w:space="0" w:color="auto"/>
        <w:left w:val="none" w:sz="0" w:space="0" w:color="auto"/>
        <w:bottom w:val="none" w:sz="0" w:space="0" w:color="auto"/>
        <w:right w:val="none" w:sz="0" w:space="0" w:color="auto"/>
      </w:divBdr>
    </w:div>
    <w:div w:id="961810383">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86740446">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031250">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7872702">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265252">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025592">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69173503">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1235518">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88787065">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087347">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00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28615799">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1385798">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5311755">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67498670">
      <w:bodyDiv w:val="1"/>
      <w:marLeft w:val="0"/>
      <w:marRight w:val="0"/>
      <w:marTop w:val="0"/>
      <w:marBottom w:val="0"/>
      <w:divBdr>
        <w:top w:val="none" w:sz="0" w:space="0" w:color="auto"/>
        <w:left w:val="none" w:sz="0" w:space="0" w:color="auto"/>
        <w:bottom w:val="none" w:sz="0" w:space="0" w:color="auto"/>
        <w:right w:val="none" w:sz="0" w:space="0" w:color="auto"/>
      </w:divBdr>
    </w:div>
    <w:div w:id="1269391983">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304765">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676316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205354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3747981">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0776753">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57944058">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106467">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3593938">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43713164">
      <w:bodyDiv w:val="1"/>
      <w:marLeft w:val="0"/>
      <w:marRight w:val="0"/>
      <w:marTop w:val="0"/>
      <w:marBottom w:val="0"/>
      <w:divBdr>
        <w:top w:val="none" w:sz="0" w:space="0" w:color="auto"/>
        <w:left w:val="none" w:sz="0" w:space="0" w:color="auto"/>
        <w:bottom w:val="none" w:sz="0" w:space="0" w:color="auto"/>
        <w:right w:val="none" w:sz="0" w:space="0" w:color="auto"/>
      </w:divBdr>
    </w:div>
    <w:div w:id="1551846645">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1966505">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09502130">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48364799">
      <w:bodyDiv w:val="1"/>
      <w:marLeft w:val="0"/>
      <w:marRight w:val="0"/>
      <w:marTop w:val="0"/>
      <w:marBottom w:val="0"/>
      <w:divBdr>
        <w:top w:val="none" w:sz="0" w:space="0" w:color="auto"/>
        <w:left w:val="none" w:sz="0" w:space="0" w:color="auto"/>
        <w:bottom w:val="none" w:sz="0" w:space="0" w:color="auto"/>
        <w:right w:val="none" w:sz="0" w:space="0" w:color="auto"/>
      </w:divBdr>
    </w:div>
    <w:div w:id="1651207029">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3894111">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206199">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235536">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158830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8646273">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6610312">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3498593">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30095998">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776750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36595710">
      <w:bodyDiv w:val="1"/>
      <w:marLeft w:val="0"/>
      <w:marRight w:val="0"/>
      <w:marTop w:val="0"/>
      <w:marBottom w:val="0"/>
      <w:divBdr>
        <w:top w:val="none" w:sz="0" w:space="0" w:color="auto"/>
        <w:left w:val="none" w:sz="0" w:space="0" w:color="auto"/>
        <w:bottom w:val="none" w:sz="0" w:space="0" w:color="auto"/>
        <w:right w:val="none" w:sz="0" w:space="0" w:color="auto"/>
      </w:divBdr>
    </w:div>
    <w:div w:id="1940291294">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49728517">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60451986">
      <w:bodyDiv w:val="1"/>
      <w:marLeft w:val="0"/>
      <w:marRight w:val="0"/>
      <w:marTop w:val="0"/>
      <w:marBottom w:val="0"/>
      <w:divBdr>
        <w:top w:val="none" w:sz="0" w:space="0" w:color="auto"/>
        <w:left w:val="none" w:sz="0" w:space="0" w:color="auto"/>
        <w:bottom w:val="none" w:sz="0" w:space="0" w:color="auto"/>
        <w:right w:val="none" w:sz="0" w:space="0" w:color="auto"/>
      </w:divBdr>
    </w:div>
    <w:div w:id="1964577094">
      <w:bodyDiv w:val="1"/>
      <w:marLeft w:val="0"/>
      <w:marRight w:val="0"/>
      <w:marTop w:val="0"/>
      <w:marBottom w:val="0"/>
      <w:divBdr>
        <w:top w:val="none" w:sz="0" w:space="0" w:color="auto"/>
        <w:left w:val="none" w:sz="0" w:space="0" w:color="auto"/>
        <w:bottom w:val="none" w:sz="0" w:space="0" w:color="auto"/>
        <w:right w:val="none" w:sz="0" w:space="0" w:color="auto"/>
      </w:divBdr>
    </w:div>
    <w:div w:id="1965112751">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703118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86547963">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146300">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553048">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6410588">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gif"/><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6</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4</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32</b:RefOrder>
  </b:Source>
  <b:Source>
    <b:Tag>Ale15</b:Tag>
    <b:SourceType>InternetSite</b:SourceType>
    <b:Guid>{5742AD97-03D6-4CD2-9D7D-1ABE8D462329}</b:Guid>
    <b:Author>
      <b:Author>
        <b:NameList>
          <b:Person>
            <b:Last>Neumann</b:Last>
            <b:First>Alexander</b:First>
          </b:Person>
        </b:NameList>
      </b:Author>
    </b:Author>
    <b:Title>heise.de</b:Title>
    <b:Year>2015</b:Year>
    <b:Month>04</b:Month>
    <b:Day>08</b:Day>
    <b:YearAccessed>2020</b:YearAccessed>
    <b:MonthAccessed>03</b:MonthAccessed>
    <b:DayAccessed>23</b:DayAccessed>
    <b:URL>https://www.heise.de/developer/meldung/Vor-10-Jahren-Linus-Torvalds-baut-Git-2596654.html</b:URL>
    <b:RefOrder>1</b:RefOrder>
  </b:Source>
  <b:Source>
    <b:Tag>atl19</b:Tag>
    <b:SourceType>InternetSite</b:SourceType>
    <b:Guid>{B929A659-69A6-4E28-B09D-261DE225523E}</b:Guid>
    <b:InternetSiteTitle>atlassian.com</b:InternetSiteTitle>
    <b:URL>https://www.atlassian.com/git/tutorials/inspecting-a-repository/git-tag</b:URL>
    <b:Author>
      <b:Author>
        <b:Corporate>Atlassian</b:Corporate>
      </b:Author>
    </b:Author>
    <b:YearAccessed>2019</b:YearAccessed>
    <b:MonthAccessed>11</b:MonthAccessed>
    <b:DayAccessed>12</b:DayAccessed>
    <b:RefOrder>20</b:RefOrder>
  </b:Source>
  <b:Source>
    <b:Tag>Atl19</b:Tag>
    <b:SourceType>InternetSite</b:SourceType>
    <b:Guid>{16880C04-19E6-48BE-A04F-177AE3E29920}</b:Guid>
    <b:Author>
      <b:Author>
        <b:Corporate>Atlassian</b:Corporate>
      </b:Author>
    </b:Author>
    <b:InternetSiteTitle>atlassian.com</b:InternetSiteTitle>
    <b:URL>https://www.atlassian.com/git/tutorials/setting-up-a-repository/git-init</b:URL>
    <b:YearAccessed>2019</b:YearAccessed>
    <b:MonthAccessed>11</b:MonthAccessed>
    <b:DayAccessed>24</b:DayAccessed>
    <b:RefOrder>2</b:RefOrder>
  </b:Source>
  <b:Source>
    <b:Tag>Atl191</b:Tag>
    <b:SourceType>InternetSite</b:SourceType>
    <b:Guid>{D7911B84-4C3D-41BC-9C03-D365958FFF38}</b:Guid>
    <b:Title>atlassian.com</b:Title>
    <b:Author>
      <b:Author>
        <b:Corporate>Atlassian</b:Corporate>
      </b:Author>
    </b:Author>
    <b:URL>https://www.atlassian.com/de/git/tutorials/rewriting-history</b:URL>
    <b:YearAccessed>2019</b:YearAccessed>
    <b:MonthAccessed>11</b:MonthAccessed>
    <b:DayAccessed>19</b:DayAccessed>
    <b:RefOrder>5</b:RefOrder>
  </b:Source>
  <b:Source>
    <b:Tag>Atl192</b:Tag>
    <b:SourceType>InternetSite</b:SourceType>
    <b:Guid>{5B2F0833-0C28-4915-94E6-2863A1B82078}</b:Guid>
    <b:Author>
      <b:Author>
        <b:Corporate>Atlassian</b:Corporate>
      </b:Author>
    </b:Author>
    <b:Title>atlassian.com</b:Title>
    <b:URL>https://www.atlassian.com/de/git/tutorials/using-branches</b:URL>
    <b:YearAccessed>2019</b:YearAccessed>
    <b:MonthAccessed>11</b:MonthAccessed>
    <b:DayAccessed>24</b:DayAccessed>
    <b:RefOrder>9</b:RefOrder>
  </b:Source>
  <b:Source>
    <b:Tag>Atl193</b:Tag>
    <b:SourceType>InternetSite</b:SourceType>
    <b:Guid>{FFEAF1A0-A2C9-4E9B-A816-27EF2EB3D1C1}</b:Guid>
    <b:Author>
      <b:Author>
        <b:Corporate>Atlassian</b:Corporate>
      </b:Author>
    </b:Author>
    <b:Title>atlassian.com</b:Title>
    <b:URL>https://www.atlassian.com/de/git/tutorials/syncing</b:URL>
    <b:YearAccessed>2019</b:YearAccessed>
    <b:MonthAccessed>11</b:MonthAccessed>
    <b:DayAccessed>30</b:DayAccessed>
    <b:RefOrder>16</b:RefOrder>
  </b:Source>
  <b:Source>
    <b:Tag>Atl194</b:Tag>
    <b:SourceType>InternetSite</b:SourceType>
    <b:Guid>{28E98202-A53F-42FD-BABE-E3225FEE6CA3}</b:Guid>
    <b:Author>
      <b:Author>
        <b:Corporate>Atlassian</b:Corporate>
      </b:Author>
    </b:Author>
    <b:Title>atlassian.com</b:Title>
    <b:URL>https://www.atlassian.com/de/git/tutorials/undoing-changes</b:URL>
    <b:YearAccessed>2019</b:YearAccessed>
    <b:MonthAccessed>12</b:MonthAccessed>
    <b:DayAccessed>02</b:DayAccessed>
    <b:RefOrder>24</b:RefOrder>
  </b:Source>
  <b:Source>
    <b:Tag>Atl195</b:Tag>
    <b:SourceType>InternetSite</b:SourceType>
    <b:Guid>{C5AC2CDE-B2ED-49AD-B4B1-C85E8791D78A}</b:Guid>
    <b:Author>
      <b:Author>
        <b:Corporate>Atlassian</b:Corporate>
      </b:Author>
    </b:Author>
    <b:Title>atlassian.com</b:Title>
    <b:URL>https://www.atlassian.com/git/tutorials/saving-changes/git-diff</b:URL>
    <b:YearAccessed>2019</b:YearAccessed>
    <b:MonthAccessed>12</b:MonthAccessed>
    <b:DayAccessed>02</b:DayAccessed>
    <b:RefOrder>22</b:RefOrder>
  </b:Source>
  <b:Source>
    <b:Tag>Atl196</b:Tag>
    <b:SourceType>InternetSite</b:SourceType>
    <b:Guid>{42FE7282-DED5-4FE2-AAD6-1E2E1A16E731}</b:Guid>
    <b:Author>
      <b:Author>
        <b:Corporate>Atlassian</b:Corporate>
      </b:Author>
    </b:Author>
    <b:Title>atlassian.com</b:Title>
    <b:URL>https://www.atlassian.com/git/tutorials/inspecting-a-repository/git-blame</b:URL>
    <b:YearAccessed>2019</b:YearAccessed>
    <b:MonthAccessed>12</b:MonthAccessed>
    <b:DayAccessed>07</b:DayAccessed>
    <b:RefOrder>17</b:RefOrder>
  </b:Source>
  <b:Source>
    <b:Tag>Atl197</b:Tag>
    <b:SourceType>InternetSite</b:SourceType>
    <b:Guid>{7D9952D3-F954-48EC-987C-AD79533D4B44}</b:Guid>
    <b:Author>
      <b:Author>
        <b:Corporate>Atlassian</b:Corporate>
      </b:Author>
    </b:Author>
    <b:Title>atlassian.com</b:Title>
    <b:URL>https://www.atlassian.com/git/tutorials/git-lfs</b:URL>
    <b:YearAccessed>2019</b:YearAccessed>
    <b:MonthAccessed>12</b:MonthAccessed>
    <b:DayAccessed>23</b:DayAccessed>
    <b:RefOrder>30</b:RefOrder>
  </b:Source>
  <b:Source>
    <b:Tag>Atl20</b:Tag>
    <b:SourceType>InternetSite</b:SourceType>
    <b:Guid>{C5AF9459-BF7E-4008-B6D9-5E8C1655BD6A}</b:Guid>
    <b:Author>
      <b:Author>
        <b:Corporate>Atlassian</b:Corporate>
      </b:Author>
    </b:Author>
    <b:Title>atlassian.com</b:Title>
    <b:URL>https://www.atlassian.com/de/git/tutorials/comparing-workflows</b:URL>
    <b:YearAccessed>2020</b:YearAccessed>
    <b:MonthAccessed>01</b:MonthAccessed>
    <b:DayAccessed>02</b:DayAccessed>
    <b:RefOrder>18</b:RefOrder>
  </b:Source>
  <b:Source>
    <b:Tag>Git19</b:Tag>
    <b:SourceType>InternetSite</b:SourceType>
    <b:Guid>{EAF9D6EC-C62D-421E-81AC-093BB511DBD2}</b:Guid>
    <b:Author>
      <b:Author>
        <b:Corporate>Github</b:Corporate>
      </b:Author>
    </b:Author>
    <b:Title>github.com</b:Title>
    <b:URL>https://help.github.com/en/github/collaborating-with-issues-and-pull-requests/resolving-a-merge-conflict-using-the-command-line</b:URL>
    <b:YearAccessed>2019</b:YearAccessed>
    <b:MonthAccessed>11</b:MonthAccessed>
    <b:DayAccessed>18</b:DayAccessed>
    <b:RefOrder>15</b:RefOrder>
  </b:Source>
  <b:Source>
    <b:Tag>Git20</b:Tag>
    <b:SourceType>InternetSite</b:SourceType>
    <b:Guid>{A2843F0E-E6A0-45BF-B612-7A3EF2D81C3E}</b:Guid>
    <b:Author>
      <b:Author>
        <b:Corporate>Github</b:Corporate>
      </b:Author>
    </b:Author>
    <b:Title>github.com</b:Title>
    <b:URL>https://help.github.com/en/github/collaborating-with-issues-and-pull-requests/about-pull-request-merges</b:URL>
    <b:YearAccessed>2020</b:YearAccessed>
    <b:MonthAccessed>02</b:MonthAccessed>
    <b:DayAccessed>03</b:DayAccessed>
    <b:RefOrder>29</b:RefOrder>
  </b:Source>
  <b:Source>
    <b:Tag>Git201</b:Tag>
    <b:SourceType>InternetSite</b:SourceType>
    <b:Guid>{865E49C5-0C04-460F-8AED-36CA12238145}</b:Guid>
    <b:Author>
      <b:Author>
        <b:Corporate>Github</b:Corporate>
      </b:Author>
    </b:Author>
    <b:Title>github.com</b:Title>
    <b:URL>https://github.github.com/training-kit/downloads/github-git-cheat-sheet.pdf</b:URL>
    <b:YearAccessed>2020</b:YearAccessed>
    <b:MonthAccessed>01</b:MonthAccessed>
    <b:DayAccessed>19</b:DayAccessed>
    <b:RefOrder>31</b:RefOrder>
  </b:Source>
  <b:Source>
    <b:Tag>git19</b:Tag>
    <b:SourceType>InternetSite</b:SourceType>
    <b:Guid>{71109FCA-BAF0-4057-B9DE-FB1FBD85DBF6}</b:Guid>
    <b:Title>git-scm.com</b:Title>
    <b:URL>https://git-scm.com/docs/git-checkout</b:URL>
    <b:YearAccessed>2019</b:YearAccessed>
    <b:MonthAccessed>11</b:MonthAccessed>
    <b:DayAccessed>24</b:DayAccessed>
    <b:RefOrder>10</b:RefOrder>
  </b:Source>
  <b:Source>
    <b:Tag>git191</b:Tag>
    <b:SourceType>InternetSite</b:SourceType>
    <b:Guid>{7347DC81-2CD4-4462-B389-29A40AE43CA6}</b:Guid>
    <b:Title>git-scm.com</b:Title>
    <b:URL>https://git-scm.com/docs/git-show</b:URL>
    <b:YearAccessed>2019</b:YearAccessed>
    <b:MonthAccessed>12</b:MonthAccessed>
    <b:DayAccessed>2</b:DayAccessed>
    <b:RefOrder>21</b:RefOrder>
  </b:Source>
  <b:Source>
    <b:Tag>Fou19</b:Tag>
    <b:SourceType>InternetSite</b:SourceType>
    <b:Guid>{C1F229A0-1F3C-4EF0-AC52-2C81B0E1C111}</b:Guid>
    <b:Author>
      <b:Author>
        <b:Corporate>Fournova Software GmbH</b:Corporate>
      </b:Author>
    </b:Author>
    <b:Title>git-tower.com</b:Title>
    <b:URL>https://www.git-tower.com/learn/git/faq/detached-head-when-checkout-commit</b:URL>
    <b:YearAccessed>2019</b:YearAccessed>
    <b:MonthAccessed>11</b:MonthAccessed>
    <b:DayAccessed>24</b:DayAccessed>
    <b:RefOrder>11</b:RefOrder>
  </b:Source>
  <b:Source>
    <b:Tag>Sei20</b:Tag>
    <b:SourceType>InternetSite</b:SourceType>
    <b:Guid>{FA0BE021-DA2E-4F8C-9AA4-9015F3177298}</b:Guid>
    <b:Author>
      <b:Author>
        <b:Corporate>Seibert Media GmbH</b:Corporate>
      </b:Author>
    </b:Author>
    <b:Title>seibert-media.net</b:Title>
    <b:URL>https://m.infos.seibert-media.net/Productivity/Git-Workflows+-+Der+Gitflow-Workflow.html</b:URL>
    <b:YearAccessed>2020</b:YearAccessed>
    <b:MonthAccessed>01</b:MonthAccessed>
    <b:DayAccessed>19</b:DayAccessed>
    <b:RefOrder>33</b:RefOrder>
  </b:Source>
  <b:Source>
    <b:Tag>Sid19</b:Tag>
    <b:SourceType>InternetSite</b:SourceType>
    <b:Guid>{6B4281BA-10D2-4BBC-A16A-CEA5B140F38D}</b:Guid>
    <b:Author>
      <b:Author>
        <b:Corporate>Siduction</b:Corporate>
      </b:Author>
    </b:Author>
    <b:Title>siduction.de</b:Title>
    <b:URL>https://wiki.siduction.de/index.php?title=Gitk</b:URL>
    <b:YearAccessed>2019</b:YearAccessed>
    <b:MonthAccessed>12</b:MonthAccessed>
    <b:DayAccessed>1</b:DayAccessed>
    <b:RefOrder>12</b:RefOrder>
  </b:Source>
  <b:Source>
    <b:Tag>Iri19</b:Tag>
    <b:SourceType>InternetSite</b:SourceType>
    <b:Guid>{1449DD04-4245-4723-86F1-92AE28F472FB}</b:Guid>
    <b:Author>
      <b:Author>
        <b:NameList>
          <b:Person>
            <b:Last>Bednova</b:Last>
            <b:First>Irina</b:First>
          </b:Person>
        </b:NameList>
      </b:Author>
    </b:Author>
    <b:Title>jafrog.com</b:Title>
    <b:URL>http://jafrog.com/2012/03/22/git-cherry.html</b:URL>
    <b:YearAccessed>2019</b:YearAccessed>
    <b:MonthAccessed>12</b:MonthAccessed>
    <b:DayAccessed>23</b:DayAccessed>
    <b:Year>2012</b:Year>
    <b:Month>03</b:Month>
    <b:Day>22</b:Day>
    <b:RefOrder>27</b:RefOrder>
  </b:Source>
  <b:Source>
    <b:Tag>Fel20</b:Tag>
    <b:SourceType>InternetSite</b:SourceType>
    <b:Guid>{A9368C6A-7DF1-4268-BDAF-F79080EA8215}</b:Guid>
    <b:Author>
      <b:Author>
        <b:NameList>
          <b:Person>
            <b:Last>Bruckner</b:Last>
            <b:First>Felix</b:First>
          </b:Person>
        </b:NameList>
      </b:Author>
    </b:Author>
    <b:Title>oio.de</b:Title>
    <b:Year>2014</b:Year>
    <b:Month>09</b:Month>
    <b:Day>22</b:Day>
    <b:URL>https://blog.oio.de/2014/09/22/git-workflows-teil-1-warum-wir-workflows-brauchen/</b:URL>
    <b:YearAccessed>2020</b:YearAccessed>
    <b:MonthAccessed>02</b:MonthAccessed>
    <b:DayAccessed>03</b:DayAccessed>
    <b:RefOrder>28</b:RefOrder>
  </b:Source>
  <b:Source>
    <b:Tag>Leo20</b:Tag>
    <b:SourceType>InternetSite</b:SourceType>
    <b:Guid>{632409D8-DE41-44A1-90BA-CEF949CBC2F5}</b:Guid>
    <b:Author>
      <b:Author>
        <b:NameList>
          <b:Person>
            <b:Last>Deng</b:Last>
            <b:First>Leo</b:First>
          </b:Person>
        </b:NameList>
      </b:Author>
    </b:Author>
    <b:Title>myst729.github.io</b:Title>
    <b:Year>2019</b:Year>
    <b:Month>07</b:Month>
    <b:Day>10</b:Day>
    <b:URL>https://myst729.github.io/posts/2019/on-merging-pull-requests/</b:URL>
    <b:YearAccessed>2020</b:YearAccessed>
    <b:MonthAccessed>02</b:MonthAccessed>
    <b:DayAccessed>03</b:DayAccessed>
    <b:RefOrder>34</b:RefOrder>
  </b:Source>
  <b:Source>
    <b:Tag>Ral19</b:Tag>
    <b:SourceType>InternetSite</b:SourceType>
    <b:Guid>{A24ACA7A-00A7-409D-BE1F-46B9FB56FFBA}</b:Guid>
    <b:Author>
      <b:Author>
        <b:NameList>
          <b:Person>
            <b:Last>Ebert</b:Last>
            <b:First>Ralf</b:First>
          </b:Person>
        </b:NameList>
      </b:Author>
    </b:Author>
    <b:Title>ralfebert.de</b:Title>
    <b:URL>https://www.ralfebert.de/git/cherry-pick/</b:URL>
    <b:YearAccessed>2019</b:YearAccessed>
    <b:MonthAccessed>12</b:MonthAccessed>
    <b:DayAccessed>15</b:DayAccessed>
    <b:Year>2013</b:Year>
    <b:Month>08</b:Month>
    <b:Day>17</b:Day>
    <b:RefOrder>26</b:RefOrder>
  </b:Source>
  <b:Source>
    <b:Tag>Tor191</b:Tag>
    <b:SourceType>InternetSite</b:SourceType>
    <b:Guid>{3838893C-9E73-4D67-912D-600078A1EA27}</b:Guid>
    <b:Author>
      <b:Author>
        <b:NameList>
          <b:Person>
            <b:Last>Groß</b:Last>
            <b:First>Torsten</b:First>
          </b:Person>
        </b:NameList>
      </b:Author>
    </b:Author>
    <b:Title>seibert-media.net</b:Title>
    <b:Year>2015</b:Year>
    <b:Month>01</b:Month>
    <b:Day>06</b:Day>
    <b:URL>https://blog.seibert-media.net/blog/2015/01/06/tutorial-git-aufsetzen-teil-3-git-config/</b:URL>
    <b:YearAccessed>2019</b:YearAccessed>
    <b:MonthAccessed>12</b:MonthAccessed>
    <b:DayAccessed>1</b:DayAccessed>
    <b:RefOrder>3</b:RefOrder>
  </b:Source>
  <b:Source>
    <b:Tag>Rya19</b:Tag>
    <b:SourceType>InternetSite</b:SourceType>
    <b:Guid>{1B608032-F5AF-47A9-B30F-61F2685504B1}</b:Guid>
    <b:Author>
      <b:Author>
        <b:NameList>
          <b:Person>
            <b:Last>Irelan</b:Last>
            <b:First>Ryan</b:First>
          </b:Person>
        </b:NameList>
      </b:Author>
    </b:Author>
    <b:Title>mijingo.com</b:Title>
    <b:URL>https://mijingo.com/blog/creating-and-applying-patch-files-in-git</b:URL>
    <b:YearAccessed>2019</b:YearAccessed>
    <b:MonthAccessed>11</b:MonthAccessed>
    <b:DayAccessed>30</b:DayAccessed>
    <b:RefOrder>23</b:RefOrder>
  </b:Source>
  <b:Source>
    <b:Tag>Pab19</b:Tag>
    <b:SourceType>InternetSite</b:SourceType>
    <b:Guid>{CB04C822-E24A-4E76-8C0C-079C7D746486}</b:Guid>
    <b:Author>
      <b:Author>
        <b:NameList>
          <b:Person>
            <b:Last>Santos</b:Last>
            <b:First>Pablo</b:First>
          </b:Person>
        </b:NameList>
      </b:Author>
    </b:Author>
    <b:Title>drdobbs.com</b:Title>
    <b:Year>2013</b:Year>
    <b:Month>12</b:Month>
    <b:Day>24</b:Day>
    <b:URL>https://www.drdobbs.com/tools/three-way-merging-a-look-under-the-hood/240164902?pgno=1</b:URL>
    <b:YearAccessed>2019</b:YearAccessed>
    <b:MonthAccessed>11</b:MonthAccessed>
    <b:DayAccessed>17</b:DayAccessed>
    <b:RefOrder>13</b:RefOrder>
  </b:Source>
  <b:Source>
    <b:Tag>jej20</b:Tag>
    <b:SourceType>InternetSite</b:SourceType>
    <b:Guid>{81CCFA81-D0BF-40AF-9D6F-2F6FD40ED38F}</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Year>2018</b:Year>
    <b:Month>04</b:Month>
    <b:Day>30</b:Day>
    <b:RefOrder>14</b:RefOrder>
  </b:Source>
  <b:Source>
    <b:Tag>Ale19</b:Tag>
    <b:SourceType>InternetSite</b:SourceType>
    <b:Guid>{621695A9-AA69-490E-97A9-F4E01BC8AD1F}</b:Guid>
    <b:Author>
      <b:Author>
        <b:NameList>
          <b:Person>
            <b:Last>Shvets</b:Last>
            <b:First>Alexander</b:First>
          </b:Person>
        </b:NameList>
      </b:Author>
    </b:Author>
    <b:Title>githowto.com</b:Title>
    <b:URL>https://githowto.com/git_internals_git_directory</b:URL>
    <b:YearAccessed>2019</b:YearAccessed>
    <b:MonthAccessed>11</b:MonthAccessed>
    <b:DayAccessed>17</b:DayAccessed>
    <b:RefOrder>35</b:RefOrder>
  </b:Source>
  <b:Source>
    <b:Tag>Bri20</b:Tag>
    <b:SourceType>InternetSite</b:SourceType>
    <b:Guid>{29A1C96B-AB15-4271-BE04-FB0A0A191CB8}</b:Guid>
    <b:Author>
      <b:Author>
        <b:NameList>
          <b:Person>
            <b:Last>Vanderwal</b:Last>
            <b:First>Brian</b:First>
          </b:Person>
        </b:NameList>
      </b:Author>
    </b:Author>
    <b:Title>atomicobject.com</b:Title>
    <b:Year>2016</b:Year>
    <b:Month>06</b:Month>
    <b:Day>26</b:Day>
    <b:URL>https://spin.atomicobject.com/2016/06/26/parallelize-development-git-worktrees/</b:URL>
    <b:YearAccessed>2020</b:YearAccessed>
    <b:MonthAccessed>01</b:MonthAccessed>
    <b:DayAccessed>28</b:DayAccessed>
    <b:RefOrder>8</b:RefOrder>
  </b:Source>
  <b:Source>
    <b:Tag>Jos29</b:Tag>
    <b:SourceType>InternetSite</b:SourceType>
    <b:Guid>{96DF107B-CD8E-43CC-BB75-816D7EF735B9}</b:Guid>
    <b:Author>
      <b:Author>
        <b:NameList>
          <b:Person>
            <b:Last>Wehner</b:Last>
            <b:First>Joshua</b:First>
          </b:Person>
        </b:NameList>
      </b:Author>
    </b:Author>
    <b:Title>github.blog</b:Title>
    <b:Year>2015</b:Year>
    <b:Month>01</b:Month>
    <b:Day>08</b:Day>
    <b:URL>https://github.blog/2015-06-08-how-to-undo-almost-anything-with-git/</b:URL>
    <b:YearAccessed>2019</b:YearAccessed>
    <b:MonthAccessed>12</b:MonthAccessed>
    <b:DayAccessed>02</b:DayAccessed>
    <b:RefOrder>25</b:RefOrder>
  </b:Source>
  <b:Source>
    <b:Tag>Alo19</b:Tag>
    <b:SourceType>InternetSite</b:SourceType>
    <b:Guid>{118F7049-F965-4954-B752-DB0C42DAE775}</b:Guid>
    <b:Author>
      <b:Author>
        <b:NameList>
          <b:Person>
            <b:Last>Yehezkel</b:Last>
            <b:First>Alon</b:First>
          </b:Person>
        </b:NameList>
      </b:Author>
    </b:Author>
    <b:Title>hackernoon.com</b:Title>
    <b:Year>2018</b:Year>
    <b:Month>06</b:Month>
    <b:Day>18</b:Day>
    <b:URL>https://hackernoon.com/how-to-git-pr-from-the-command-line-a5b204a57ab1</b:URL>
    <b:YearAccessed>2019</b:YearAccessed>
    <b:MonthAccessed>12</b:MonthAccessed>
    <b:DayAccessed>1</b:DayAccessed>
    <b:RefOrder>19</b:RefOrder>
  </b:Source>
  <b:Source>
    <b:Tag>Nes19</b:Tag>
    <b:SourceType>InternetSite</b:SourceType>
    <b:Guid>{ECB45FD4-1598-490C-A879-3B29224CEF04}</b:Guid>
    <b:Title>dev.to</b:Title>
    <b:Year>2018</b:Year>
    <b:Author>
      <b:Author>
        <b:NameList>
          <b:Person>
            <b:Last>Zoric</b:Last>
            <b:First>Nesha</b:First>
          </b:Person>
        </b:NameList>
      </b:Author>
    </b:Author>
    <b:Month>03</b:Month>
    <b:Day>15</b:Day>
    <b:URL>https://dev.to/neshaz/how-to-git-stash-your-work-the-correct-way-cna</b:URL>
    <b:YearAccessed>2019</b:YearAccessed>
    <b:MonthAccessed>10</b:MonthAccessed>
    <b:DayAccessed>29</b:DayAccessed>
    <b:RefOrder>7</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254ABE11-D65E-430C-9402-02D287336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79</Pages>
  <Words>20872</Words>
  <Characters>131500</Characters>
  <Application>Microsoft Office Word</Application>
  <DocSecurity>0</DocSecurity>
  <Lines>1095</Lines>
  <Paragraphs>304</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152068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975</cp:revision>
  <cp:lastPrinted>2017-11-15T10:03:00Z</cp:lastPrinted>
  <dcterms:created xsi:type="dcterms:W3CDTF">2016-03-30T08:29:00Z</dcterms:created>
  <dcterms:modified xsi:type="dcterms:W3CDTF">2020-03-29T11:13:00Z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