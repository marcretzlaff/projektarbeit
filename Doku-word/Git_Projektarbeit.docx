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Herrn Prof. Richard Alznauer</w:t>
            </w:r>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Lennart Kaussen</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for the production of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D53FD8"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871742" w:history="1">
        <w:r w:rsidR="00D53FD8" w:rsidRPr="00697447">
          <w:rPr>
            <w:rStyle w:val="Hyperlink"/>
          </w:rPr>
          <w:t>1</w:t>
        </w:r>
        <w:r w:rsidR="00D53FD8">
          <w:rPr>
            <w:rFonts w:asciiTheme="minorHAnsi" w:eastAsiaTheme="minorEastAsia" w:hAnsiTheme="minorHAnsi" w:cstheme="minorBidi"/>
            <w:b w:val="0"/>
            <w:sz w:val="22"/>
            <w:szCs w:val="22"/>
          </w:rPr>
          <w:tab/>
        </w:r>
        <w:r w:rsidR="00D53FD8" w:rsidRPr="00697447">
          <w:rPr>
            <w:rStyle w:val="Hyperlink"/>
          </w:rPr>
          <w:t>Einleitung</w:t>
        </w:r>
        <w:r w:rsidR="00D53FD8">
          <w:rPr>
            <w:webHidden/>
          </w:rPr>
          <w:tab/>
        </w:r>
        <w:r w:rsidR="00D53FD8">
          <w:rPr>
            <w:webHidden/>
          </w:rPr>
          <w:fldChar w:fldCharType="begin"/>
        </w:r>
        <w:r w:rsidR="00D53FD8">
          <w:rPr>
            <w:webHidden/>
          </w:rPr>
          <w:instrText xml:space="preserve"> PAGEREF _Toc33871742 \h </w:instrText>
        </w:r>
        <w:r w:rsidR="00D53FD8">
          <w:rPr>
            <w:webHidden/>
          </w:rPr>
        </w:r>
        <w:r w:rsidR="00D53FD8">
          <w:rPr>
            <w:webHidden/>
          </w:rPr>
          <w:fldChar w:fldCharType="separate"/>
        </w:r>
        <w:r w:rsidR="00D53FD8">
          <w:rPr>
            <w:webHidden/>
          </w:rPr>
          <w:t>6</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743" w:history="1">
        <w:r w:rsidR="00D53FD8" w:rsidRPr="00697447">
          <w:rPr>
            <w:rStyle w:val="Hyperlink"/>
          </w:rPr>
          <w:t>2</w:t>
        </w:r>
        <w:r w:rsidR="00D53FD8">
          <w:rPr>
            <w:rFonts w:asciiTheme="minorHAnsi" w:eastAsiaTheme="minorEastAsia" w:hAnsiTheme="minorHAnsi" w:cstheme="minorBidi"/>
            <w:b w:val="0"/>
            <w:sz w:val="22"/>
            <w:szCs w:val="22"/>
          </w:rPr>
          <w:tab/>
        </w:r>
        <w:r w:rsidR="00D53FD8" w:rsidRPr="00697447">
          <w:rPr>
            <w:rStyle w:val="Hyperlink"/>
          </w:rPr>
          <w:t>Problemstellung</w:t>
        </w:r>
        <w:r w:rsidR="00D53FD8">
          <w:rPr>
            <w:webHidden/>
          </w:rPr>
          <w:tab/>
        </w:r>
        <w:r w:rsidR="00D53FD8">
          <w:rPr>
            <w:webHidden/>
          </w:rPr>
          <w:fldChar w:fldCharType="begin"/>
        </w:r>
        <w:r w:rsidR="00D53FD8">
          <w:rPr>
            <w:webHidden/>
          </w:rPr>
          <w:instrText xml:space="preserve"> PAGEREF _Toc33871743 \h </w:instrText>
        </w:r>
        <w:r w:rsidR="00D53FD8">
          <w:rPr>
            <w:webHidden/>
          </w:rPr>
        </w:r>
        <w:r w:rsidR="00D53FD8">
          <w:rPr>
            <w:webHidden/>
          </w:rPr>
          <w:fldChar w:fldCharType="separate"/>
        </w:r>
        <w:r w:rsidR="00D53FD8">
          <w:rPr>
            <w:webHidden/>
          </w:rPr>
          <w:t>7</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744" w:history="1">
        <w:r w:rsidR="00D53FD8" w:rsidRPr="00697447">
          <w:rPr>
            <w:rStyle w:val="Hyperlink"/>
          </w:rPr>
          <w:t>3</w:t>
        </w:r>
        <w:r w:rsidR="00D53FD8">
          <w:rPr>
            <w:rFonts w:asciiTheme="minorHAnsi" w:eastAsiaTheme="minorEastAsia" w:hAnsiTheme="minorHAnsi" w:cstheme="minorBidi"/>
            <w:b w:val="0"/>
            <w:sz w:val="22"/>
            <w:szCs w:val="22"/>
          </w:rPr>
          <w:tab/>
        </w:r>
        <w:r w:rsidR="00D53FD8" w:rsidRPr="00697447">
          <w:rPr>
            <w:rStyle w:val="Hyperlink"/>
          </w:rPr>
          <w:t>Versionskontrolle Git</w:t>
        </w:r>
        <w:r w:rsidR="00D53FD8">
          <w:rPr>
            <w:webHidden/>
          </w:rPr>
          <w:tab/>
        </w:r>
        <w:r w:rsidR="00D53FD8">
          <w:rPr>
            <w:webHidden/>
          </w:rPr>
          <w:fldChar w:fldCharType="begin"/>
        </w:r>
        <w:r w:rsidR="00D53FD8">
          <w:rPr>
            <w:webHidden/>
          </w:rPr>
          <w:instrText xml:space="preserve"> PAGEREF _Toc33871744 \h </w:instrText>
        </w:r>
        <w:r w:rsidR="00D53FD8">
          <w:rPr>
            <w:webHidden/>
          </w:rPr>
        </w:r>
        <w:r w:rsidR="00D53FD8">
          <w:rPr>
            <w:webHidden/>
          </w:rPr>
          <w:fldChar w:fldCharType="separate"/>
        </w:r>
        <w:r w:rsidR="00D53FD8">
          <w:rPr>
            <w:webHidden/>
          </w:rPr>
          <w:t>8</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45" w:history="1">
        <w:r w:rsidR="00D53FD8" w:rsidRPr="00697447">
          <w:rPr>
            <w:rStyle w:val="Hyperlink"/>
          </w:rPr>
          <w:t>3.1</w:t>
        </w:r>
        <w:r w:rsidR="00D53FD8">
          <w:rPr>
            <w:rFonts w:asciiTheme="minorHAnsi" w:eastAsiaTheme="minorEastAsia" w:hAnsiTheme="minorHAnsi" w:cstheme="minorBidi"/>
            <w:sz w:val="22"/>
            <w:szCs w:val="22"/>
          </w:rPr>
          <w:tab/>
        </w:r>
        <w:r w:rsidR="00D53FD8" w:rsidRPr="00697447">
          <w:rPr>
            <w:rStyle w:val="Hyperlink"/>
          </w:rPr>
          <w:t>Historie</w:t>
        </w:r>
        <w:r w:rsidR="00D53FD8">
          <w:rPr>
            <w:webHidden/>
          </w:rPr>
          <w:tab/>
        </w:r>
        <w:r w:rsidR="00D53FD8">
          <w:rPr>
            <w:webHidden/>
          </w:rPr>
          <w:fldChar w:fldCharType="begin"/>
        </w:r>
        <w:r w:rsidR="00D53FD8">
          <w:rPr>
            <w:webHidden/>
          </w:rPr>
          <w:instrText xml:space="preserve"> PAGEREF _Toc33871745 \h </w:instrText>
        </w:r>
        <w:r w:rsidR="00D53FD8">
          <w:rPr>
            <w:webHidden/>
          </w:rPr>
        </w:r>
        <w:r w:rsidR="00D53FD8">
          <w:rPr>
            <w:webHidden/>
          </w:rPr>
          <w:fldChar w:fldCharType="separate"/>
        </w:r>
        <w:r w:rsidR="00D53FD8">
          <w:rPr>
            <w:webHidden/>
          </w:rPr>
          <w:t>8</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46" w:history="1">
        <w:r w:rsidR="00D53FD8" w:rsidRPr="00697447">
          <w:rPr>
            <w:rStyle w:val="Hyperlink"/>
          </w:rPr>
          <w:t>3.2</w:t>
        </w:r>
        <w:r w:rsidR="00D53FD8">
          <w:rPr>
            <w:rFonts w:asciiTheme="minorHAnsi" w:eastAsiaTheme="minorEastAsia" w:hAnsiTheme="minorHAnsi" w:cstheme="minorBidi"/>
            <w:sz w:val="22"/>
            <w:szCs w:val="22"/>
          </w:rPr>
          <w:tab/>
        </w:r>
        <w:r w:rsidR="00D53FD8" w:rsidRPr="00697447">
          <w:rPr>
            <w:rStyle w:val="Hyperlink"/>
          </w:rPr>
          <w:t>Grundlegendes Prinzip</w:t>
        </w:r>
        <w:r w:rsidR="00D53FD8">
          <w:rPr>
            <w:webHidden/>
          </w:rPr>
          <w:tab/>
        </w:r>
        <w:r w:rsidR="00D53FD8">
          <w:rPr>
            <w:webHidden/>
          </w:rPr>
          <w:fldChar w:fldCharType="begin"/>
        </w:r>
        <w:r w:rsidR="00D53FD8">
          <w:rPr>
            <w:webHidden/>
          </w:rPr>
          <w:instrText xml:space="preserve"> PAGEREF _Toc33871746 \h </w:instrText>
        </w:r>
        <w:r w:rsidR="00D53FD8">
          <w:rPr>
            <w:webHidden/>
          </w:rPr>
        </w:r>
        <w:r w:rsidR="00D53FD8">
          <w:rPr>
            <w:webHidden/>
          </w:rPr>
          <w:fldChar w:fldCharType="separate"/>
        </w:r>
        <w:r w:rsidR="00D53FD8">
          <w:rPr>
            <w:webHidden/>
          </w:rPr>
          <w:t>9</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47" w:history="1">
        <w:r w:rsidR="00D53FD8" w:rsidRPr="00697447">
          <w:rPr>
            <w:rStyle w:val="Hyperlink"/>
          </w:rPr>
          <w:t>3.3</w:t>
        </w:r>
        <w:r w:rsidR="00D53FD8">
          <w:rPr>
            <w:rFonts w:asciiTheme="minorHAnsi" w:eastAsiaTheme="minorEastAsia" w:hAnsiTheme="minorHAnsi" w:cstheme="minorBidi"/>
            <w:sz w:val="22"/>
            <w:szCs w:val="22"/>
          </w:rPr>
          <w:tab/>
        </w:r>
        <w:r w:rsidR="00D53FD8" w:rsidRPr="00697447">
          <w:rPr>
            <w:rStyle w:val="Hyperlink"/>
          </w:rPr>
          <w:t>Installationsanleitung</w:t>
        </w:r>
        <w:r w:rsidR="00D53FD8">
          <w:rPr>
            <w:webHidden/>
          </w:rPr>
          <w:tab/>
        </w:r>
        <w:r w:rsidR="00D53FD8">
          <w:rPr>
            <w:webHidden/>
          </w:rPr>
          <w:fldChar w:fldCharType="begin"/>
        </w:r>
        <w:r w:rsidR="00D53FD8">
          <w:rPr>
            <w:webHidden/>
          </w:rPr>
          <w:instrText xml:space="preserve"> PAGEREF _Toc33871747 \h </w:instrText>
        </w:r>
        <w:r w:rsidR="00D53FD8">
          <w:rPr>
            <w:webHidden/>
          </w:rPr>
        </w:r>
        <w:r w:rsidR="00D53FD8">
          <w:rPr>
            <w:webHidden/>
          </w:rPr>
          <w:fldChar w:fldCharType="separate"/>
        </w:r>
        <w:r w:rsidR="00D53FD8">
          <w:rPr>
            <w:webHidden/>
          </w:rPr>
          <w:t>11</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48" w:history="1">
        <w:r w:rsidR="00D53FD8" w:rsidRPr="00697447">
          <w:rPr>
            <w:rStyle w:val="Hyperlink"/>
          </w:rPr>
          <w:t>3.3.1</w:t>
        </w:r>
        <w:r w:rsidR="00D53FD8">
          <w:rPr>
            <w:rFonts w:asciiTheme="minorHAnsi" w:eastAsiaTheme="minorEastAsia" w:hAnsiTheme="minorHAnsi" w:cstheme="minorBidi"/>
            <w:sz w:val="22"/>
            <w:szCs w:val="22"/>
          </w:rPr>
          <w:tab/>
        </w:r>
        <w:r w:rsidR="00D53FD8" w:rsidRPr="00697447">
          <w:rPr>
            <w:rStyle w:val="Hyperlink"/>
          </w:rPr>
          <w:t>Installation unter Linux</w:t>
        </w:r>
        <w:r w:rsidR="00D53FD8">
          <w:rPr>
            <w:webHidden/>
          </w:rPr>
          <w:tab/>
        </w:r>
        <w:r w:rsidR="00D53FD8">
          <w:rPr>
            <w:webHidden/>
          </w:rPr>
          <w:fldChar w:fldCharType="begin"/>
        </w:r>
        <w:r w:rsidR="00D53FD8">
          <w:rPr>
            <w:webHidden/>
          </w:rPr>
          <w:instrText xml:space="preserve"> PAGEREF _Toc33871748 \h </w:instrText>
        </w:r>
        <w:r w:rsidR="00D53FD8">
          <w:rPr>
            <w:webHidden/>
          </w:rPr>
        </w:r>
        <w:r w:rsidR="00D53FD8">
          <w:rPr>
            <w:webHidden/>
          </w:rPr>
          <w:fldChar w:fldCharType="separate"/>
        </w:r>
        <w:r w:rsidR="00D53FD8">
          <w:rPr>
            <w:webHidden/>
          </w:rPr>
          <w:t>11</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49" w:history="1">
        <w:r w:rsidR="00D53FD8" w:rsidRPr="00697447">
          <w:rPr>
            <w:rStyle w:val="Hyperlink"/>
          </w:rPr>
          <w:t>3.3.2</w:t>
        </w:r>
        <w:r w:rsidR="00D53FD8">
          <w:rPr>
            <w:rFonts w:asciiTheme="minorHAnsi" w:eastAsiaTheme="minorEastAsia" w:hAnsiTheme="minorHAnsi" w:cstheme="minorBidi"/>
            <w:sz w:val="22"/>
            <w:szCs w:val="22"/>
          </w:rPr>
          <w:tab/>
        </w:r>
        <w:r w:rsidR="00D53FD8" w:rsidRPr="00697447">
          <w:rPr>
            <w:rStyle w:val="Hyperlink"/>
          </w:rPr>
          <w:t>Installation unter Windows</w:t>
        </w:r>
        <w:r w:rsidR="00D53FD8">
          <w:rPr>
            <w:webHidden/>
          </w:rPr>
          <w:tab/>
        </w:r>
        <w:r w:rsidR="00D53FD8">
          <w:rPr>
            <w:webHidden/>
          </w:rPr>
          <w:fldChar w:fldCharType="begin"/>
        </w:r>
        <w:r w:rsidR="00D53FD8">
          <w:rPr>
            <w:webHidden/>
          </w:rPr>
          <w:instrText xml:space="preserve"> PAGEREF _Toc33871749 \h </w:instrText>
        </w:r>
        <w:r w:rsidR="00D53FD8">
          <w:rPr>
            <w:webHidden/>
          </w:rPr>
        </w:r>
        <w:r w:rsidR="00D53FD8">
          <w:rPr>
            <w:webHidden/>
          </w:rPr>
          <w:fldChar w:fldCharType="separate"/>
        </w:r>
        <w:r w:rsidR="00D53FD8">
          <w:rPr>
            <w:webHidden/>
          </w:rPr>
          <w:t>12</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750" w:history="1">
        <w:r w:rsidR="00D53FD8" w:rsidRPr="00697447">
          <w:rPr>
            <w:rStyle w:val="Hyperlink"/>
          </w:rPr>
          <w:t>4</w:t>
        </w:r>
        <w:r w:rsidR="00D53FD8">
          <w:rPr>
            <w:rFonts w:asciiTheme="minorHAnsi" w:eastAsiaTheme="minorEastAsia" w:hAnsiTheme="minorHAnsi" w:cstheme="minorBidi"/>
            <w:b w:val="0"/>
            <w:sz w:val="22"/>
            <w:szCs w:val="22"/>
          </w:rPr>
          <w:tab/>
        </w:r>
        <w:r w:rsidR="00D53FD8" w:rsidRPr="00697447">
          <w:rPr>
            <w:rStyle w:val="Hyperlink"/>
          </w:rPr>
          <w:t>Durchführung eines beispielhaften Projekts</w:t>
        </w:r>
        <w:r w:rsidR="00D53FD8">
          <w:rPr>
            <w:webHidden/>
          </w:rPr>
          <w:tab/>
        </w:r>
        <w:r w:rsidR="00D53FD8">
          <w:rPr>
            <w:webHidden/>
          </w:rPr>
          <w:fldChar w:fldCharType="begin"/>
        </w:r>
        <w:r w:rsidR="00D53FD8">
          <w:rPr>
            <w:webHidden/>
          </w:rPr>
          <w:instrText xml:space="preserve"> PAGEREF _Toc33871750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51" w:history="1">
        <w:r w:rsidR="00D53FD8" w:rsidRPr="00697447">
          <w:rPr>
            <w:rStyle w:val="Hyperlink"/>
          </w:rPr>
          <w:t>4.1</w:t>
        </w:r>
        <w:r w:rsidR="00D53FD8">
          <w:rPr>
            <w:rFonts w:asciiTheme="minorHAnsi" w:eastAsiaTheme="minorEastAsia" w:hAnsiTheme="minorHAnsi" w:cstheme="minorBidi"/>
            <w:sz w:val="22"/>
            <w:szCs w:val="22"/>
          </w:rPr>
          <w:tab/>
        </w:r>
        <w:r w:rsidR="00D53FD8" w:rsidRPr="00697447">
          <w:rPr>
            <w:rStyle w:val="Hyperlink"/>
          </w:rPr>
          <w:t>Aufbau des Projekts</w:t>
        </w:r>
        <w:r w:rsidR="00D53FD8">
          <w:rPr>
            <w:webHidden/>
          </w:rPr>
          <w:tab/>
        </w:r>
        <w:r w:rsidR="00D53FD8">
          <w:rPr>
            <w:webHidden/>
          </w:rPr>
          <w:fldChar w:fldCharType="begin"/>
        </w:r>
        <w:r w:rsidR="00D53FD8">
          <w:rPr>
            <w:webHidden/>
          </w:rPr>
          <w:instrText xml:space="preserve"> PAGEREF _Toc33871751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52" w:history="1">
        <w:r w:rsidR="00D53FD8" w:rsidRPr="00697447">
          <w:rPr>
            <w:rStyle w:val="Hyperlink"/>
          </w:rPr>
          <w:t>4.2</w:t>
        </w:r>
        <w:r w:rsidR="00D53FD8">
          <w:rPr>
            <w:rFonts w:asciiTheme="minorHAnsi" w:eastAsiaTheme="minorEastAsia" w:hAnsiTheme="minorHAnsi" w:cstheme="minorBidi"/>
            <w:sz w:val="22"/>
            <w:szCs w:val="22"/>
          </w:rPr>
          <w:tab/>
        </w:r>
        <w:r w:rsidR="00D53FD8" w:rsidRPr="00697447">
          <w:rPr>
            <w:rStyle w:val="Hyperlink"/>
          </w:rPr>
          <w:t>Erstellung eines Projektarchives</w:t>
        </w:r>
        <w:r w:rsidR="00D53FD8">
          <w:rPr>
            <w:webHidden/>
          </w:rPr>
          <w:tab/>
        </w:r>
        <w:r w:rsidR="00D53FD8">
          <w:rPr>
            <w:webHidden/>
          </w:rPr>
          <w:fldChar w:fldCharType="begin"/>
        </w:r>
        <w:r w:rsidR="00D53FD8">
          <w:rPr>
            <w:webHidden/>
          </w:rPr>
          <w:instrText xml:space="preserve"> PAGEREF _Toc33871752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3" w:history="1">
        <w:r w:rsidR="00D53FD8" w:rsidRPr="00697447">
          <w:rPr>
            <w:rStyle w:val="Hyperlink"/>
          </w:rPr>
          <w:t>4.2.1</w:t>
        </w:r>
        <w:r w:rsidR="00D53FD8">
          <w:rPr>
            <w:rFonts w:asciiTheme="minorHAnsi" w:eastAsiaTheme="minorEastAsia" w:hAnsiTheme="minorHAnsi" w:cstheme="minorBidi"/>
            <w:sz w:val="22"/>
            <w:szCs w:val="22"/>
          </w:rPr>
          <w:tab/>
        </w:r>
        <w:r w:rsidR="00D53FD8" w:rsidRPr="00697447">
          <w:rPr>
            <w:rStyle w:val="Hyperlink"/>
          </w:rPr>
          <w:t>Git init</w:t>
        </w:r>
        <w:r w:rsidR="00D53FD8">
          <w:rPr>
            <w:webHidden/>
          </w:rPr>
          <w:tab/>
        </w:r>
        <w:r w:rsidR="00D53FD8">
          <w:rPr>
            <w:webHidden/>
          </w:rPr>
          <w:fldChar w:fldCharType="begin"/>
        </w:r>
        <w:r w:rsidR="00D53FD8">
          <w:rPr>
            <w:webHidden/>
          </w:rPr>
          <w:instrText xml:space="preserve"> PAGEREF _Toc33871753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4" w:history="1">
        <w:r w:rsidR="00D53FD8" w:rsidRPr="00697447">
          <w:rPr>
            <w:rStyle w:val="Hyperlink"/>
          </w:rPr>
          <w:t>4.2.2</w:t>
        </w:r>
        <w:r w:rsidR="00D53FD8">
          <w:rPr>
            <w:rFonts w:asciiTheme="minorHAnsi" w:eastAsiaTheme="minorEastAsia" w:hAnsiTheme="minorHAnsi" w:cstheme="minorBidi"/>
            <w:sz w:val="22"/>
            <w:szCs w:val="22"/>
          </w:rPr>
          <w:tab/>
        </w:r>
        <w:r w:rsidR="00D53FD8" w:rsidRPr="00697447">
          <w:rPr>
            <w:rStyle w:val="Hyperlink"/>
          </w:rPr>
          <w:t>Git config</w:t>
        </w:r>
        <w:r w:rsidR="00D53FD8">
          <w:rPr>
            <w:webHidden/>
          </w:rPr>
          <w:tab/>
        </w:r>
        <w:r w:rsidR="00D53FD8">
          <w:rPr>
            <w:webHidden/>
          </w:rPr>
          <w:fldChar w:fldCharType="begin"/>
        </w:r>
        <w:r w:rsidR="00D53FD8">
          <w:rPr>
            <w:webHidden/>
          </w:rPr>
          <w:instrText xml:space="preserve"> PAGEREF _Toc33871754 \h </w:instrText>
        </w:r>
        <w:r w:rsidR="00D53FD8">
          <w:rPr>
            <w:webHidden/>
          </w:rPr>
        </w:r>
        <w:r w:rsidR="00D53FD8">
          <w:rPr>
            <w:webHidden/>
          </w:rPr>
          <w:fldChar w:fldCharType="separate"/>
        </w:r>
        <w:r w:rsidR="00D53FD8">
          <w:rPr>
            <w:webHidden/>
          </w:rPr>
          <w:t>15</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5" w:history="1">
        <w:r w:rsidR="00D53FD8" w:rsidRPr="00697447">
          <w:rPr>
            <w:rStyle w:val="Hyperlink"/>
          </w:rPr>
          <w:t>4.2.3</w:t>
        </w:r>
        <w:r w:rsidR="00D53FD8">
          <w:rPr>
            <w:rFonts w:asciiTheme="minorHAnsi" w:eastAsiaTheme="minorEastAsia" w:hAnsiTheme="minorHAnsi" w:cstheme="minorBidi"/>
            <w:sz w:val="22"/>
            <w:szCs w:val="22"/>
          </w:rPr>
          <w:tab/>
        </w:r>
        <w:r w:rsidR="00D53FD8" w:rsidRPr="00697447">
          <w:rPr>
            <w:rStyle w:val="Hyperlink"/>
          </w:rPr>
          <w:t>Git clone</w:t>
        </w:r>
        <w:r w:rsidR="00D53FD8">
          <w:rPr>
            <w:webHidden/>
          </w:rPr>
          <w:tab/>
        </w:r>
        <w:r w:rsidR="00D53FD8">
          <w:rPr>
            <w:webHidden/>
          </w:rPr>
          <w:fldChar w:fldCharType="begin"/>
        </w:r>
        <w:r w:rsidR="00D53FD8">
          <w:rPr>
            <w:webHidden/>
          </w:rPr>
          <w:instrText xml:space="preserve"> PAGEREF _Toc33871755 \h </w:instrText>
        </w:r>
        <w:r w:rsidR="00D53FD8">
          <w:rPr>
            <w:webHidden/>
          </w:rPr>
        </w:r>
        <w:r w:rsidR="00D53FD8">
          <w:rPr>
            <w:webHidden/>
          </w:rPr>
          <w:fldChar w:fldCharType="separate"/>
        </w:r>
        <w:r w:rsidR="00D53FD8">
          <w:rPr>
            <w:webHidden/>
          </w:rPr>
          <w:t>16</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56" w:history="1">
        <w:r w:rsidR="00D53FD8" w:rsidRPr="00697447">
          <w:rPr>
            <w:rStyle w:val="Hyperlink"/>
          </w:rPr>
          <w:t>4.3</w:t>
        </w:r>
        <w:r w:rsidR="00D53FD8">
          <w:rPr>
            <w:rFonts w:asciiTheme="minorHAnsi" w:eastAsiaTheme="minorEastAsia" w:hAnsiTheme="minorHAnsi" w:cstheme="minorBidi"/>
            <w:sz w:val="22"/>
            <w:szCs w:val="22"/>
          </w:rPr>
          <w:tab/>
        </w:r>
        <w:r w:rsidR="00D53FD8" w:rsidRPr="00697447">
          <w:rPr>
            <w:rStyle w:val="Hyperlink"/>
          </w:rPr>
          <w:t>Änderungen verwalten</w:t>
        </w:r>
        <w:r w:rsidR="00D53FD8">
          <w:rPr>
            <w:webHidden/>
          </w:rPr>
          <w:tab/>
        </w:r>
        <w:r w:rsidR="00D53FD8">
          <w:rPr>
            <w:webHidden/>
          </w:rPr>
          <w:fldChar w:fldCharType="begin"/>
        </w:r>
        <w:r w:rsidR="00D53FD8">
          <w:rPr>
            <w:webHidden/>
          </w:rPr>
          <w:instrText xml:space="preserve"> PAGEREF _Toc33871756 \h </w:instrText>
        </w:r>
        <w:r w:rsidR="00D53FD8">
          <w:rPr>
            <w:webHidden/>
          </w:rPr>
        </w:r>
        <w:r w:rsidR="00D53FD8">
          <w:rPr>
            <w:webHidden/>
          </w:rPr>
          <w:fldChar w:fldCharType="separate"/>
        </w:r>
        <w:r w:rsidR="00D53FD8">
          <w:rPr>
            <w:webHidden/>
          </w:rPr>
          <w:t>16</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7" w:history="1">
        <w:r w:rsidR="00D53FD8" w:rsidRPr="00697447">
          <w:rPr>
            <w:rStyle w:val="Hyperlink"/>
          </w:rPr>
          <w:t>4.3.1</w:t>
        </w:r>
        <w:r w:rsidR="00D53FD8">
          <w:rPr>
            <w:rFonts w:asciiTheme="minorHAnsi" w:eastAsiaTheme="minorEastAsia" w:hAnsiTheme="minorHAnsi" w:cstheme="minorBidi"/>
            <w:sz w:val="22"/>
            <w:szCs w:val="22"/>
          </w:rPr>
          <w:tab/>
        </w:r>
        <w:r w:rsidR="00D53FD8" w:rsidRPr="00697447">
          <w:rPr>
            <w:rStyle w:val="Hyperlink"/>
          </w:rPr>
          <w:t>Die Datei .gitignore</w:t>
        </w:r>
        <w:r w:rsidR="00D53FD8">
          <w:rPr>
            <w:webHidden/>
          </w:rPr>
          <w:tab/>
        </w:r>
        <w:r w:rsidR="00D53FD8">
          <w:rPr>
            <w:webHidden/>
          </w:rPr>
          <w:fldChar w:fldCharType="begin"/>
        </w:r>
        <w:r w:rsidR="00D53FD8">
          <w:rPr>
            <w:webHidden/>
          </w:rPr>
          <w:instrText xml:space="preserve"> PAGEREF _Toc33871757 \h </w:instrText>
        </w:r>
        <w:r w:rsidR="00D53FD8">
          <w:rPr>
            <w:webHidden/>
          </w:rPr>
        </w:r>
        <w:r w:rsidR="00D53FD8">
          <w:rPr>
            <w:webHidden/>
          </w:rPr>
          <w:fldChar w:fldCharType="separate"/>
        </w:r>
        <w:r w:rsidR="00D53FD8">
          <w:rPr>
            <w:webHidden/>
          </w:rPr>
          <w:t>17</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8" w:history="1">
        <w:r w:rsidR="00D53FD8" w:rsidRPr="00697447">
          <w:rPr>
            <w:rStyle w:val="Hyperlink"/>
          </w:rPr>
          <w:t>4.3.2</w:t>
        </w:r>
        <w:r w:rsidR="00D53FD8">
          <w:rPr>
            <w:rFonts w:asciiTheme="minorHAnsi" w:eastAsiaTheme="minorEastAsia" w:hAnsiTheme="minorHAnsi" w:cstheme="minorBidi"/>
            <w:sz w:val="22"/>
            <w:szCs w:val="22"/>
          </w:rPr>
          <w:tab/>
        </w:r>
        <w:r w:rsidR="00D53FD8" w:rsidRPr="00697447">
          <w:rPr>
            <w:rStyle w:val="Hyperlink"/>
          </w:rPr>
          <w:t>Funktionsweise des Indexes (git status)</w:t>
        </w:r>
        <w:r w:rsidR="00D53FD8">
          <w:rPr>
            <w:webHidden/>
          </w:rPr>
          <w:tab/>
        </w:r>
        <w:r w:rsidR="00D53FD8">
          <w:rPr>
            <w:webHidden/>
          </w:rPr>
          <w:fldChar w:fldCharType="begin"/>
        </w:r>
        <w:r w:rsidR="00D53FD8">
          <w:rPr>
            <w:webHidden/>
          </w:rPr>
          <w:instrText xml:space="preserve"> PAGEREF _Toc33871758 \h </w:instrText>
        </w:r>
        <w:r w:rsidR="00D53FD8">
          <w:rPr>
            <w:webHidden/>
          </w:rPr>
        </w:r>
        <w:r w:rsidR="00D53FD8">
          <w:rPr>
            <w:webHidden/>
          </w:rPr>
          <w:fldChar w:fldCharType="separate"/>
        </w:r>
        <w:r w:rsidR="00D53FD8">
          <w:rPr>
            <w:webHidden/>
          </w:rPr>
          <w:t>17</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59" w:history="1">
        <w:r w:rsidR="00D53FD8" w:rsidRPr="00697447">
          <w:rPr>
            <w:rStyle w:val="Hyperlink"/>
          </w:rPr>
          <w:t>4.3.3</w:t>
        </w:r>
        <w:r w:rsidR="00D53FD8">
          <w:rPr>
            <w:rFonts w:asciiTheme="minorHAnsi" w:eastAsiaTheme="minorEastAsia" w:hAnsiTheme="minorHAnsi" w:cstheme="minorBidi"/>
            <w:sz w:val="22"/>
            <w:szCs w:val="22"/>
          </w:rPr>
          <w:tab/>
        </w:r>
        <w:r w:rsidR="00D53FD8" w:rsidRPr="00697447">
          <w:rPr>
            <w:rStyle w:val="Hyperlink"/>
          </w:rPr>
          <w:t>Git Commit</w:t>
        </w:r>
        <w:r w:rsidR="00D53FD8">
          <w:rPr>
            <w:webHidden/>
          </w:rPr>
          <w:tab/>
        </w:r>
        <w:r w:rsidR="00D53FD8">
          <w:rPr>
            <w:webHidden/>
          </w:rPr>
          <w:fldChar w:fldCharType="begin"/>
        </w:r>
        <w:r w:rsidR="00D53FD8">
          <w:rPr>
            <w:webHidden/>
          </w:rPr>
          <w:instrText xml:space="preserve"> PAGEREF _Toc33871759 \h </w:instrText>
        </w:r>
        <w:r w:rsidR="00D53FD8">
          <w:rPr>
            <w:webHidden/>
          </w:rPr>
        </w:r>
        <w:r w:rsidR="00D53FD8">
          <w:rPr>
            <w:webHidden/>
          </w:rPr>
          <w:fldChar w:fldCharType="separate"/>
        </w:r>
        <w:r w:rsidR="00D53FD8">
          <w:rPr>
            <w:webHidden/>
          </w:rPr>
          <w:t>19</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0" w:history="1">
        <w:r w:rsidR="00D53FD8" w:rsidRPr="00697447">
          <w:rPr>
            <w:rStyle w:val="Hyperlink"/>
          </w:rPr>
          <w:t>4.3.4</w:t>
        </w:r>
        <w:r w:rsidR="00D53FD8">
          <w:rPr>
            <w:rFonts w:asciiTheme="minorHAnsi" w:eastAsiaTheme="minorEastAsia" w:hAnsiTheme="minorHAnsi" w:cstheme="minorBidi"/>
            <w:sz w:val="22"/>
            <w:szCs w:val="22"/>
          </w:rPr>
          <w:tab/>
        </w:r>
        <w:r w:rsidR="00D53FD8" w:rsidRPr="00697447">
          <w:rPr>
            <w:rStyle w:val="Hyperlink"/>
          </w:rPr>
          <w:t>Git log</w:t>
        </w:r>
        <w:r w:rsidR="00D53FD8">
          <w:rPr>
            <w:webHidden/>
          </w:rPr>
          <w:tab/>
        </w:r>
        <w:r w:rsidR="00D53FD8">
          <w:rPr>
            <w:webHidden/>
          </w:rPr>
          <w:fldChar w:fldCharType="begin"/>
        </w:r>
        <w:r w:rsidR="00D53FD8">
          <w:rPr>
            <w:webHidden/>
          </w:rPr>
          <w:instrText xml:space="preserve"> PAGEREF _Toc33871760 \h </w:instrText>
        </w:r>
        <w:r w:rsidR="00D53FD8">
          <w:rPr>
            <w:webHidden/>
          </w:rPr>
        </w:r>
        <w:r w:rsidR="00D53FD8">
          <w:rPr>
            <w:webHidden/>
          </w:rPr>
          <w:fldChar w:fldCharType="separate"/>
        </w:r>
        <w:r w:rsidR="00D53FD8">
          <w:rPr>
            <w:webHidden/>
          </w:rPr>
          <w:t>20</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61" w:history="1">
        <w:r w:rsidR="00D53FD8" w:rsidRPr="00697447">
          <w:rPr>
            <w:rStyle w:val="Hyperlink"/>
          </w:rPr>
          <w:t>4.4</w:t>
        </w:r>
        <w:r w:rsidR="00D53FD8">
          <w:rPr>
            <w:rFonts w:asciiTheme="minorHAnsi" w:eastAsiaTheme="minorEastAsia" w:hAnsiTheme="minorHAnsi" w:cstheme="minorBidi"/>
            <w:sz w:val="22"/>
            <w:szCs w:val="22"/>
          </w:rPr>
          <w:tab/>
        </w:r>
        <w:r w:rsidR="00D53FD8" w:rsidRPr="00697447">
          <w:rPr>
            <w:rStyle w:val="Hyperlink"/>
          </w:rPr>
          <w:t>Umschreiben der Historie</w:t>
        </w:r>
        <w:r w:rsidR="00D53FD8">
          <w:rPr>
            <w:webHidden/>
          </w:rPr>
          <w:tab/>
        </w:r>
        <w:r w:rsidR="00D53FD8">
          <w:rPr>
            <w:webHidden/>
          </w:rPr>
          <w:fldChar w:fldCharType="begin"/>
        </w:r>
        <w:r w:rsidR="00D53FD8">
          <w:rPr>
            <w:webHidden/>
          </w:rPr>
          <w:instrText xml:space="preserve"> PAGEREF _Toc33871761 \h </w:instrText>
        </w:r>
        <w:r w:rsidR="00D53FD8">
          <w:rPr>
            <w:webHidden/>
          </w:rPr>
        </w:r>
        <w:r w:rsidR="00D53FD8">
          <w:rPr>
            <w:webHidden/>
          </w:rPr>
          <w:fldChar w:fldCharType="separate"/>
        </w:r>
        <w:r w:rsidR="00D53FD8">
          <w:rPr>
            <w:webHidden/>
          </w:rPr>
          <w:t>22</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2" w:history="1">
        <w:r w:rsidR="00D53FD8" w:rsidRPr="00697447">
          <w:rPr>
            <w:rStyle w:val="Hyperlink"/>
          </w:rPr>
          <w:t>4.4.1</w:t>
        </w:r>
        <w:r w:rsidR="00D53FD8">
          <w:rPr>
            <w:rFonts w:asciiTheme="minorHAnsi" w:eastAsiaTheme="minorEastAsia" w:hAnsiTheme="minorHAnsi" w:cstheme="minorBidi"/>
            <w:sz w:val="22"/>
            <w:szCs w:val="22"/>
          </w:rPr>
          <w:tab/>
        </w:r>
        <w:r w:rsidR="00D53FD8" w:rsidRPr="00697447">
          <w:rPr>
            <w:rStyle w:val="Hyperlink"/>
          </w:rPr>
          <w:t>Interaktiver Rebase</w:t>
        </w:r>
        <w:r w:rsidR="00D53FD8">
          <w:rPr>
            <w:webHidden/>
          </w:rPr>
          <w:tab/>
        </w:r>
        <w:r w:rsidR="00D53FD8">
          <w:rPr>
            <w:webHidden/>
          </w:rPr>
          <w:fldChar w:fldCharType="begin"/>
        </w:r>
        <w:r w:rsidR="00D53FD8">
          <w:rPr>
            <w:webHidden/>
          </w:rPr>
          <w:instrText xml:space="preserve"> PAGEREF _Toc33871762 \h </w:instrText>
        </w:r>
        <w:r w:rsidR="00D53FD8">
          <w:rPr>
            <w:webHidden/>
          </w:rPr>
        </w:r>
        <w:r w:rsidR="00D53FD8">
          <w:rPr>
            <w:webHidden/>
          </w:rPr>
          <w:fldChar w:fldCharType="separate"/>
        </w:r>
        <w:r w:rsidR="00D53FD8">
          <w:rPr>
            <w:webHidden/>
          </w:rPr>
          <w:t>22</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63" w:history="1">
        <w:r w:rsidR="00D53FD8" w:rsidRPr="00697447">
          <w:rPr>
            <w:rStyle w:val="Hyperlink"/>
          </w:rPr>
          <w:t>4.5</w:t>
        </w:r>
        <w:r w:rsidR="00D53FD8">
          <w:rPr>
            <w:rFonts w:asciiTheme="minorHAnsi" w:eastAsiaTheme="minorEastAsia" w:hAnsiTheme="minorHAnsi" w:cstheme="minorBidi"/>
            <w:sz w:val="22"/>
            <w:szCs w:val="22"/>
          </w:rPr>
          <w:tab/>
        </w:r>
        <w:r w:rsidR="00D53FD8" w:rsidRPr="00697447">
          <w:rPr>
            <w:rStyle w:val="Hyperlink"/>
          </w:rPr>
          <w:t>Arbeiten mit mehreren Zweigen</w:t>
        </w:r>
        <w:r w:rsidR="00D53FD8">
          <w:rPr>
            <w:webHidden/>
          </w:rPr>
          <w:tab/>
        </w:r>
        <w:r w:rsidR="00D53FD8">
          <w:rPr>
            <w:webHidden/>
          </w:rPr>
          <w:fldChar w:fldCharType="begin"/>
        </w:r>
        <w:r w:rsidR="00D53FD8">
          <w:rPr>
            <w:webHidden/>
          </w:rPr>
          <w:instrText xml:space="preserve"> PAGEREF _Toc33871763 \h </w:instrText>
        </w:r>
        <w:r w:rsidR="00D53FD8">
          <w:rPr>
            <w:webHidden/>
          </w:rPr>
        </w:r>
        <w:r w:rsidR="00D53FD8">
          <w:rPr>
            <w:webHidden/>
          </w:rPr>
          <w:fldChar w:fldCharType="separate"/>
        </w:r>
        <w:r w:rsidR="00D53FD8">
          <w:rPr>
            <w:webHidden/>
          </w:rPr>
          <w:t>25</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4" w:history="1">
        <w:r w:rsidR="00D53FD8" w:rsidRPr="00697447">
          <w:rPr>
            <w:rStyle w:val="Hyperlink"/>
          </w:rPr>
          <w:t>4.5.1</w:t>
        </w:r>
        <w:r w:rsidR="00D53FD8">
          <w:rPr>
            <w:rFonts w:asciiTheme="minorHAnsi" w:eastAsiaTheme="minorEastAsia" w:hAnsiTheme="minorHAnsi" w:cstheme="minorBidi"/>
            <w:sz w:val="22"/>
            <w:szCs w:val="22"/>
          </w:rPr>
          <w:tab/>
        </w:r>
        <w:r w:rsidR="00D53FD8" w:rsidRPr="00697447">
          <w:rPr>
            <w:rStyle w:val="Hyperlink"/>
          </w:rPr>
          <w:t>Git stash</w:t>
        </w:r>
        <w:r w:rsidR="00D53FD8">
          <w:rPr>
            <w:webHidden/>
          </w:rPr>
          <w:tab/>
        </w:r>
        <w:r w:rsidR="00D53FD8">
          <w:rPr>
            <w:webHidden/>
          </w:rPr>
          <w:fldChar w:fldCharType="begin"/>
        </w:r>
        <w:r w:rsidR="00D53FD8">
          <w:rPr>
            <w:webHidden/>
          </w:rPr>
          <w:instrText xml:space="preserve"> PAGEREF _Toc33871764 \h </w:instrText>
        </w:r>
        <w:r w:rsidR="00D53FD8">
          <w:rPr>
            <w:webHidden/>
          </w:rPr>
        </w:r>
        <w:r w:rsidR="00D53FD8">
          <w:rPr>
            <w:webHidden/>
          </w:rPr>
          <w:fldChar w:fldCharType="separate"/>
        </w:r>
        <w:r w:rsidR="00D53FD8">
          <w:rPr>
            <w:webHidden/>
          </w:rPr>
          <w:t>25</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5" w:history="1">
        <w:r w:rsidR="00D53FD8" w:rsidRPr="00697447">
          <w:rPr>
            <w:rStyle w:val="Hyperlink"/>
          </w:rPr>
          <w:t>4.5.2</w:t>
        </w:r>
        <w:r w:rsidR="00D53FD8">
          <w:rPr>
            <w:rFonts w:asciiTheme="minorHAnsi" w:eastAsiaTheme="minorEastAsia" w:hAnsiTheme="minorHAnsi" w:cstheme="minorBidi"/>
            <w:sz w:val="22"/>
            <w:szCs w:val="22"/>
          </w:rPr>
          <w:tab/>
        </w:r>
        <w:r w:rsidR="00D53FD8" w:rsidRPr="00697447">
          <w:rPr>
            <w:rStyle w:val="Hyperlink"/>
          </w:rPr>
          <w:t>Git worktree</w:t>
        </w:r>
        <w:r w:rsidR="00D53FD8">
          <w:rPr>
            <w:webHidden/>
          </w:rPr>
          <w:tab/>
        </w:r>
        <w:r w:rsidR="00D53FD8">
          <w:rPr>
            <w:webHidden/>
          </w:rPr>
          <w:fldChar w:fldCharType="begin"/>
        </w:r>
        <w:r w:rsidR="00D53FD8">
          <w:rPr>
            <w:webHidden/>
          </w:rPr>
          <w:instrText xml:space="preserve"> PAGEREF _Toc33871765 \h </w:instrText>
        </w:r>
        <w:r w:rsidR="00D53FD8">
          <w:rPr>
            <w:webHidden/>
          </w:rPr>
        </w:r>
        <w:r w:rsidR="00D53FD8">
          <w:rPr>
            <w:webHidden/>
          </w:rPr>
          <w:fldChar w:fldCharType="separate"/>
        </w:r>
        <w:r w:rsidR="00D53FD8">
          <w:rPr>
            <w:webHidden/>
          </w:rPr>
          <w:t>26</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6" w:history="1">
        <w:r w:rsidR="00D53FD8" w:rsidRPr="00697447">
          <w:rPr>
            <w:rStyle w:val="Hyperlink"/>
          </w:rPr>
          <w:t>4.5.3</w:t>
        </w:r>
        <w:r w:rsidR="00D53FD8">
          <w:rPr>
            <w:rFonts w:asciiTheme="minorHAnsi" w:eastAsiaTheme="minorEastAsia" w:hAnsiTheme="minorHAnsi" w:cstheme="minorBidi"/>
            <w:sz w:val="22"/>
            <w:szCs w:val="22"/>
          </w:rPr>
          <w:tab/>
        </w:r>
        <w:r w:rsidR="00D53FD8" w:rsidRPr="00697447">
          <w:rPr>
            <w:rStyle w:val="Hyperlink"/>
          </w:rPr>
          <w:t>Git branch</w:t>
        </w:r>
        <w:r w:rsidR="00D53FD8">
          <w:rPr>
            <w:webHidden/>
          </w:rPr>
          <w:tab/>
        </w:r>
        <w:r w:rsidR="00D53FD8">
          <w:rPr>
            <w:webHidden/>
          </w:rPr>
          <w:fldChar w:fldCharType="begin"/>
        </w:r>
        <w:r w:rsidR="00D53FD8">
          <w:rPr>
            <w:webHidden/>
          </w:rPr>
          <w:instrText xml:space="preserve"> PAGEREF _Toc33871766 \h </w:instrText>
        </w:r>
        <w:r w:rsidR="00D53FD8">
          <w:rPr>
            <w:webHidden/>
          </w:rPr>
        </w:r>
        <w:r w:rsidR="00D53FD8">
          <w:rPr>
            <w:webHidden/>
          </w:rPr>
          <w:fldChar w:fldCharType="separate"/>
        </w:r>
        <w:r w:rsidR="00D53FD8">
          <w:rPr>
            <w:webHidden/>
          </w:rPr>
          <w:t>27</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7" w:history="1">
        <w:r w:rsidR="00D53FD8" w:rsidRPr="00697447">
          <w:rPr>
            <w:rStyle w:val="Hyperlink"/>
          </w:rPr>
          <w:t>4.5.4</w:t>
        </w:r>
        <w:r w:rsidR="00D53FD8">
          <w:rPr>
            <w:rFonts w:asciiTheme="minorHAnsi" w:eastAsiaTheme="minorEastAsia" w:hAnsiTheme="minorHAnsi" w:cstheme="minorBidi"/>
            <w:sz w:val="22"/>
            <w:szCs w:val="22"/>
          </w:rPr>
          <w:tab/>
        </w:r>
        <w:r w:rsidR="00D53FD8" w:rsidRPr="00697447">
          <w:rPr>
            <w:rStyle w:val="Hyperlink"/>
          </w:rPr>
          <w:t>Git checkout</w:t>
        </w:r>
        <w:r w:rsidR="00D53FD8">
          <w:rPr>
            <w:webHidden/>
          </w:rPr>
          <w:tab/>
        </w:r>
        <w:r w:rsidR="00D53FD8">
          <w:rPr>
            <w:webHidden/>
          </w:rPr>
          <w:fldChar w:fldCharType="begin"/>
        </w:r>
        <w:r w:rsidR="00D53FD8">
          <w:rPr>
            <w:webHidden/>
          </w:rPr>
          <w:instrText xml:space="preserve"> PAGEREF _Toc33871767 \h </w:instrText>
        </w:r>
        <w:r w:rsidR="00D53FD8">
          <w:rPr>
            <w:webHidden/>
          </w:rPr>
        </w:r>
        <w:r w:rsidR="00D53FD8">
          <w:rPr>
            <w:webHidden/>
          </w:rPr>
          <w:fldChar w:fldCharType="separate"/>
        </w:r>
        <w:r w:rsidR="00D53FD8">
          <w:rPr>
            <w:webHidden/>
          </w:rPr>
          <w:t>28</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68" w:history="1">
        <w:r w:rsidR="00D53FD8" w:rsidRPr="00697447">
          <w:rPr>
            <w:rStyle w:val="Hyperlink"/>
          </w:rPr>
          <w:t>4.5.5</w:t>
        </w:r>
        <w:r w:rsidR="00D53FD8">
          <w:rPr>
            <w:rFonts w:asciiTheme="minorHAnsi" w:eastAsiaTheme="minorEastAsia" w:hAnsiTheme="minorHAnsi" w:cstheme="minorBidi"/>
            <w:sz w:val="22"/>
            <w:szCs w:val="22"/>
          </w:rPr>
          <w:tab/>
        </w:r>
        <w:r w:rsidR="00D53FD8" w:rsidRPr="00697447">
          <w:rPr>
            <w:rStyle w:val="Hyperlink"/>
          </w:rPr>
          <w:t>Gitk</w:t>
        </w:r>
        <w:r w:rsidR="00D53FD8">
          <w:rPr>
            <w:webHidden/>
          </w:rPr>
          <w:tab/>
        </w:r>
        <w:r w:rsidR="00D53FD8">
          <w:rPr>
            <w:webHidden/>
          </w:rPr>
          <w:fldChar w:fldCharType="begin"/>
        </w:r>
        <w:r w:rsidR="00D53FD8">
          <w:rPr>
            <w:webHidden/>
          </w:rPr>
          <w:instrText xml:space="preserve"> PAGEREF _Toc33871768 \h </w:instrText>
        </w:r>
        <w:r w:rsidR="00D53FD8">
          <w:rPr>
            <w:webHidden/>
          </w:rPr>
        </w:r>
        <w:r w:rsidR="00D53FD8">
          <w:rPr>
            <w:webHidden/>
          </w:rPr>
          <w:fldChar w:fldCharType="separate"/>
        </w:r>
        <w:r w:rsidR="00D53FD8">
          <w:rPr>
            <w:webHidden/>
          </w:rPr>
          <w:t>30</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69" w:history="1">
        <w:r w:rsidR="00D53FD8" w:rsidRPr="00697447">
          <w:rPr>
            <w:rStyle w:val="Hyperlink"/>
          </w:rPr>
          <w:t>4.6</w:t>
        </w:r>
        <w:r w:rsidR="00D53FD8">
          <w:rPr>
            <w:rFonts w:asciiTheme="minorHAnsi" w:eastAsiaTheme="minorEastAsia" w:hAnsiTheme="minorHAnsi" w:cstheme="minorBidi"/>
            <w:sz w:val="22"/>
            <w:szCs w:val="22"/>
          </w:rPr>
          <w:tab/>
        </w:r>
        <w:r w:rsidR="00D53FD8" w:rsidRPr="00697447">
          <w:rPr>
            <w:rStyle w:val="Hyperlink"/>
          </w:rPr>
          <w:t>Zusammenführung von Zweigen</w:t>
        </w:r>
        <w:r w:rsidR="00D53FD8">
          <w:rPr>
            <w:webHidden/>
          </w:rPr>
          <w:tab/>
        </w:r>
        <w:r w:rsidR="00D53FD8">
          <w:rPr>
            <w:webHidden/>
          </w:rPr>
          <w:fldChar w:fldCharType="begin"/>
        </w:r>
        <w:r w:rsidR="00D53FD8">
          <w:rPr>
            <w:webHidden/>
          </w:rPr>
          <w:instrText xml:space="preserve"> PAGEREF _Toc33871769 \h </w:instrText>
        </w:r>
        <w:r w:rsidR="00D53FD8">
          <w:rPr>
            <w:webHidden/>
          </w:rPr>
        </w:r>
        <w:r w:rsidR="00D53FD8">
          <w:rPr>
            <w:webHidden/>
          </w:rPr>
          <w:fldChar w:fldCharType="separate"/>
        </w:r>
        <w:r w:rsidR="00D53FD8">
          <w:rPr>
            <w:webHidden/>
          </w:rPr>
          <w:t>31</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0" w:history="1">
        <w:r w:rsidR="00D53FD8" w:rsidRPr="00697447">
          <w:rPr>
            <w:rStyle w:val="Hyperlink"/>
          </w:rPr>
          <w:t>4.6.1</w:t>
        </w:r>
        <w:r w:rsidR="00D53FD8">
          <w:rPr>
            <w:rFonts w:asciiTheme="minorHAnsi" w:eastAsiaTheme="minorEastAsia" w:hAnsiTheme="minorHAnsi" w:cstheme="minorBidi"/>
            <w:sz w:val="22"/>
            <w:szCs w:val="22"/>
          </w:rPr>
          <w:tab/>
        </w:r>
        <w:r w:rsidR="00D53FD8" w:rsidRPr="00697447">
          <w:rPr>
            <w:rStyle w:val="Hyperlink"/>
          </w:rPr>
          <w:t>Git merge</w:t>
        </w:r>
        <w:r w:rsidR="00D53FD8">
          <w:rPr>
            <w:webHidden/>
          </w:rPr>
          <w:tab/>
        </w:r>
        <w:r w:rsidR="00D53FD8">
          <w:rPr>
            <w:webHidden/>
          </w:rPr>
          <w:fldChar w:fldCharType="begin"/>
        </w:r>
        <w:r w:rsidR="00D53FD8">
          <w:rPr>
            <w:webHidden/>
          </w:rPr>
          <w:instrText xml:space="preserve"> PAGEREF _Toc33871770 \h </w:instrText>
        </w:r>
        <w:r w:rsidR="00D53FD8">
          <w:rPr>
            <w:webHidden/>
          </w:rPr>
        </w:r>
        <w:r w:rsidR="00D53FD8">
          <w:rPr>
            <w:webHidden/>
          </w:rPr>
          <w:fldChar w:fldCharType="separate"/>
        </w:r>
        <w:r w:rsidR="00D53FD8">
          <w:rPr>
            <w:webHidden/>
          </w:rPr>
          <w:t>31</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1" w:history="1">
        <w:r w:rsidR="00D53FD8" w:rsidRPr="00697447">
          <w:rPr>
            <w:rStyle w:val="Hyperlink"/>
          </w:rPr>
          <w:t>4.6.2</w:t>
        </w:r>
        <w:r w:rsidR="00D53FD8">
          <w:rPr>
            <w:rFonts w:asciiTheme="minorHAnsi" w:eastAsiaTheme="minorEastAsia" w:hAnsiTheme="minorHAnsi" w:cstheme="minorBidi"/>
            <w:sz w:val="22"/>
            <w:szCs w:val="22"/>
          </w:rPr>
          <w:tab/>
        </w:r>
        <w:r w:rsidR="00D53FD8" w:rsidRPr="00697447">
          <w:rPr>
            <w:rStyle w:val="Hyperlink"/>
          </w:rPr>
          <w:t>Partielle Zusammenführung von Zweigen</w:t>
        </w:r>
        <w:r w:rsidR="00D53FD8">
          <w:rPr>
            <w:webHidden/>
          </w:rPr>
          <w:tab/>
        </w:r>
        <w:r w:rsidR="00D53FD8">
          <w:rPr>
            <w:webHidden/>
          </w:rPr>
          <w:fldChar w:fldCharType="begin"/>
        </w:r>
        <w:r w:rsidR="00D53FD8">
          <w:rPr>
            <w:webHidden/>
          </w:rPr>
          <w:instrText xml:space="preserve"> PAGEREF _Toc33871771 \h </w:instrText>
        </w:r>
        <w:r w:rsidR="00D53FD8">
          <w:rPr>
            <w:webHidden/>
          </w:rPr>
        </w:r>
        <w:r w:rsidR="00D53FD8">
          <w:rPr>
            <w:webHidden/>
          </w:rPr>
          <w:fldChar w:fldCharType="separate"/>
        </w:r>
        <w:r w:rsidR="00D53FD8">
          <w:rPr>
            <w:webHidden/>
          </w:rPr>
          <w:t>33</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2" w:history="1">
        <w:r w:rsidR="00D53FD8" w:rsidRPr="00697447">
          <w:rPr>
            <w:rStyle w:val="Hyperlink"/>
          </w:rPr>
          <w:t>4.6.3</w:t>
        </w:r>
        <w:r w:rsidR="00D53FD8">
          <w:rPr>
            <w:rFonts w:asciiTheme="minorHAnsi" w:eastAsiaTheme="minorEastAsia" w:hAnsiTheme="minorHAnsi" w:cstheme="minorBidi"/>
            <w:sz w:val="22"/>
            <w:szCs w:val="22"/>
          </w:rPr>
          <w:tab/>
        </w:r>
        <w:r w:rsidR="00D53FD8" w:rsidRPr="00697447">
          <w:rPr>
            <w:rStyle w:val="Hyperlink"/>
          </w:rPr>
          <w:t>Git rebase</w:t>
        </w:r>
        <w:r w:rsidR="00D53FD8">
          <w:rPr>
            <w:webHidden/>
          </w:rPr>
          <w:tab/>
        </w:r>
        <w:r w:rsidR="00D53FD8">
          <w:rPr>
            <w:webHidden/>
          </w:rPr>
          <w:fldChar w:fldCharType="begin"/>
        </w:r>
        <w:r w:rsidR="00D53FD8">
          <w:rPr>
            <w:webHidden/>
          </w:rPr>
          <w:instrText xml:space="preserve"> PAGEREF _Toc33871772 \h </w:instrText>
        </w:r>
        <w:r w:rsidR="00D53FD8">
          <w:rPr>
            <w:webHidden/>
          </w:rPr>
        </w:r>
        <w:r w:rsidR="00D53FD8">
          <w:rPr>
            <w:webHidden/>
          </w:rPr>
          <w:fldChar w:fldCharType="separate"/>
        </w:r>
        <w:r w:rsidR="00D53FD8">
          <w:rPr>
            <w:webHidden/>
          </w:rPr>
          <w:t>34</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3" w:history="1">
        <w:r w:rsidR="00D53FD8" w:rsidRPr="00697447">
          <w:rPr>
            <w:rStyle w:val="Hyperlink"/>
          </w:rPr>
          <w:t>4.6.4</w:t>
        </w:r>
        <w:r w:rsidR="00D53FD8">
          <w:rPr>
            <w:rFonts w:asciiTheme="minorHAnsi" w:eastAsiaTheme="minorEastAsia" w:hAnsiTheme="minorHAnsi" w:cstheme="minorBidi"/>
            <w:sz w:val="22"/>
            <w:szCs w:val="22"/>
          </w:rPr>
          <w:tab/>
        </w:r>
        <w:r w:rsidR="00D53FD8" w:rsidRPr="00697447">
          <w:rPr>
            <w:rStyle w:val="Hyperlink"/>
          </w:rPr>
          <w:t>Behebung von Konflikten</w:t>
        </w:r>
        <w:r w:rsidR="00D53FD8">
          <w:rPr>
            <w:webHidden/>
          </w:rPr>
          <w:tab/>
        </w:r>
        <w:r w:rsidR="00D53FD8">
          <w:rPr>
            <w:webHidden/>
          </w:rPr>
          <w:fldChar w:fldCharType="begin"/>
        </w:r>
        <w:r w:rsidR="00D53FD8">
          <w:rPr>
            <w:webHidden/>
          </w:rPr>
          <w:instrText xml:space="preserve"> PAGEREF _Toc33871773 \h </w:instrText>
        </w:r>
        <w:r w:rsidR="00D53FD8">
          <w:rPr>
            <w:webHidden/>
          </w:rPr>
        </w:r>
        <w:r w:rsidR="00D53FD8">
          <w:rPr>
            <w:webHidden/>
          </w:rPr>
          <w:fldChar w:fldCharType="separate"/>
        </w:r>
        <w:r w:rsidR="00D53FD8">
          <w:rPr>
            <w:webHidden/>
          </w:rPr>
          <w:t>36</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4" w:history="1">
        <w:r w:rsidR="00D53FD8" w:rsidRPr="00697447">
          <w:rPr>
            <w:rStyle w:val="Hyperlink"/>
          </w:rPr>
          <w:t>4.6.5</w:t>
        </w:r>
        <w:r w:rsidR="00D53FD8">
          <w:rPr>
            <w:rFonts w:asciiTheme="minorHAnsi" w:eastAsiaTheme="minorEastAsia" w:hAnsiTheme="minorHAnsi" w:cstheme="minorBidi"/>
            <w:sz w:val="22"/>
            <w:szCs w:val="22"/>
          </w:rPr>
          <w:tab/>
        </w:r>
        <w:r w:rsidR="00D53FD8" w:rsidRPr="00697447">
          <w:rPr>
            <w:rStyle w:val="Hyperlink"/>
          </w:rPr>
          <w:t>Git mergetool</w:t>
        </w:r>
        <w:r w:rsidR="00D53FD8">
          <w:rPr>
            <w:webHidden/>
          </w:rPr>
          <w:tab/>
        </w:r>
        <w:r w:rsidR="00D53FD8">
          <w:rPr>
            <w:webHidden/>
          </w:rPr>
          <w:fldChar w:fldCharType="begin"/>
        </w:r>
        <w:r w:rsidR="00D53FD8">
          <w:rPr>
            <w:webHidden/>
          </w:rPr>
          <w:instrText xml:space="preserve"> PAGEREF _Toc33871774 \h </w:instrText>
        </w:r>
        <w:r w:rsidR="00D53FD8">
          <w:rPr>
            <w:webHidden/>
          </w:rPr>
        </w:r>
        <w:r w:rsidR="00D53FD8">
          <w:rPr>
            <w:webHidden/>
          </w:rPr>
          <w:fldChar w:fldCharType="separate"/>
        </w:r>
        <w:r w:rsidR="00D53FD8">
          <w:rPr>
            <w:webHidden/>
          </w:rPr>
          <w:t>36</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75" w:history="1">
        <w:r w:rsidR="00D53FD8" w:rsidRPr="00697447">
          <w:rPr>
            <w:rStyle w:val="Hyperlink"/>
          </w:rPr>
          <w:t>4.7</w:t>
        </w:r>
        <w:r w:rsidR="00D53FD8">
          <w:rPr>
            <w:rFonts w:asciiTheme="minorHAnsi" w:eastAsiaTheme="minorEastAsia" w:hAnsiTheme="minorHAnsi" w:cstheme="minorBidi"/>
            <w:sz w:val="22"/>
            <w:szCs w:val="22"/>
          </w:rPr>
          <w:tab/>
        </w:r>
        <w:r w:rsidR="00D53FD8" w:rsidRPr="00697447">
          <w:rPr>
            <w:rStyle w:val="Hyperlink"/>
          </w:rPr>
          <w:t>Synchronisierung von Archiven</w:t>
        </w:r>
        <w:r w:rsidR="00D53FD8">
          <w:rPr>
            <w:webHidden/>
          </w:rPr>
          <w:tab/>
        </w:r>
        <w:r w:rsidR="00D53FD8">
          <w:rPr>
            <w:webHidden/>
          </w:rPr>
          <w:fldChar w:fldCharType="begin"/>
        </w:r>
        <w:r w:rsidR="00D53FD8">
          <w:rPr>
            <w:webHidden/>
          </w:rPr>
          <w:instrText xml:space="preserve"> PAGEREF _Toc33871775 \h </w:instrText>
        </w:r>
        <w:r w:rsidR="00D53FD8">
          <w:rPr>
            <w:webHidden/>
          </w:rPr>
        </w:r>
        <w:r w:rsidR="00D53FD8">
          <w:rPr>
            <w:webHidden/>
          </w:rPr>
          <w:fldChar w:fldCharType="separate"/>
        </w:r>
        <w:r w:rsidR="00D53FD8">
          <w:rPr>
            <w:webHidden/>
          </w:rPr>
          <w:t>39</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6" w:history="1">
        <w:r w:rsidR="00D53FD8" w:rsidRPr="00697447">
          <w:rPr>
            <w:rStyle w:val="Hyperlink"/>
          </w:rPr>
          <w:t>4.7.1</w:t>
        </w:r>
        <w:r w:rsidR="00D53FD8">
          <w:rPr>
            <w:rFonts w:asciiTheme="minorHAnsi" w:eastAsiaTheme="minorEastAsia" w:hAnsiTheme="minorHAnsi" w:cstheme="minorBidi"/>
            <w:sz w:val="22"/>
            <w:szCs w:val="22"/>
          </w:rPr>
          <w:tab/>
        </w:r>
        <w:r w:rsidR="00D53FD8" w:rsidRPr="00697447">
          <w:rPr>
            <w:rStyle w:val="Hyperlink"/>
          </w:rPr>
          <w:t>Git remote</w:t>
        </w:r>
        <w:r w:rsidR="00D53FD8">
          <w:rPr>
            <w:webHidden/>
          </w:rPr>
          <w:tab/>
        </w:r>
        <w:r w:rsidR="00D53FD8">
          <w:rPr>
            <w:webHidden/>
          </w:rPr>
          <w:fldChar w:fldCharType="begin"/>
        </w:r>
        <w:r w:rsidR="00D53FD8">
          <w:rPr>
            <w:webHidden/>
          </w:rPr>
          <w:instrText xml:space="preserve"> PAGEREF _Toc33871776 \h </w:instrText>
        </w:r>
        <w:r w:rsidR="00D53FD8">
          <w:rPr>
            <w:webHidden/>
          </w:rPr>
        </w:r>
        <w:r w:rsidR="00D53FD8">
          <w:rPr>
            <w:webHidden/>
          </w:rPr>
          <w:fldChar w:fldCharType="separate"/>
        </w:r>
        <w:r w:rsidR="00D53FD8">
          <w:rPr>
            <w:webHidden/>
          </w:rPr>
          <w:t>39</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7" w:history="1">
        <w:r w:rsidR="00D53FD8" w:rsidRPr="00697447">
          <w:rPr>
            <w:rStyle w:val="Hyperlink"/>
          </w:rPr>
          <w:t>4.7.2</w:t>
        </w:r>
        <w:r w:rsidR="00D53FD8">
          <w:rPr>
            <w:rFonts w:asciiTheme="minorHAnsi" w:eastAsiaTheme="minorEastAsia" w:hAnsiTheme="minorHAnsi" w:cstheme="minorBidi"/>
            <w:sz w:val="22"/>
            <w:szCs w:val="22"/>
          </w:rPr>
          <w:tab/>
        </w:r>
        <w:r w:rsidR="00D53FD8" w:rsidRPr="00697447">
          <w:rPr>
            <w:rStyle w:val="Hyperlink"/>
          </w:rPr>
          <w:t>Git push</w:t>
        </w:r>
        <w:r w:rsidR="00D53FD8">
          <w:rPr>
            <w:webHidden/>
          </w:rPr>
          <w:tab/>
        </w:r>
        <w:r w:rsidR="00D53FD8">
          <w:rPr>
            <w:webHidden/>
          </w:rPr>
          <w:fldChar w:fldCharType="begin"/>
        </w:r>
        <w:r w:rsidR="00D53FD8">
          <w:rPr>
            <w:webHidden/>
          </w:rPr>
          <w:instrText xml:space="preserve"> PAGEREF _Toc33871777 \h </w:instrText>
        </w:r>
        <w:r w:rsidR="00D53FD8">
          <w:rPr>
            <w:webHidden/>
          </w:rPr>
        </w:r>
        <w:r w:rsidR="00D53FD8">
          <w:rPr>
            <w:webHidden/>
          </w:rPr>
          <w:fldChar w:fldCharType="separate"/>
        </w:r>
        <w:r w:rsidR="00D53FD8">
          <w:rPr>
            <w:webHidden/>
          </w:rPr>
          <w:t>40</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8" w:history="1">
        <w:r w:rsidR="00D53FD8" w:rsidRPr="00697447">
          <w:rPr>
            <w:rStyle w:val="Hyperlink"/>
          </w:rPr>
          <w:t>4.7.3</w:t>
        </w:r>
        <w:r w:rsidR="00D53FD8">
          <w:rPr>
            <w:rFonts w:asciiTheme="minorHAnsi" w:eastAsiaTheme="minorEastAsia" w:hAnsiTheme="minorHAnsi" w:cstheme="minorBidi"/>
            <w:sz w:val="22"/>
            <w:szCs w:val="22"/>
          </w:rPr>
          <w:tab/>
        </w:r>
        <w:r w:rsidR="00D53FD8" w:rsidRPr="00697447">
          <w:rPr>
            <w:rStyle w:val="Hyperlink"/>
          </w:rPr>
          <w:t>Git blame</w:t>
        </w:r>
        <w:r w:rsidR="00D53FD8">
          <w:rPr>
            <w:webHidden/>
          </w:rPr>
          <w:tab/>
        </w:r>
        <w:r w:rsidR="00D53FD8">
          <w:rPr>
            <w:webHidden/>
          </w:rPr>
          <w:fldChar w:fldCharType="begin"/>
        </w:r>
        <w:r w:rsidR="00D53FD8">
          <w:rPr>
            <w:webHidden/>
          </w:rPr>
          <w:instrText xml:space="preserve"> PAGEREF _Toc33871778 \h </w:instrText>
        </w:r>
        <w:r w:rsidR="00D53FD8">
          <w:rPr>
            <w:webHidden/>
          </w:rPr>
        </w:r>
        <w:r w:rsidR="00D53FD8">
          <w:rPr>
            <w:webHidden/>
          </w:rPr>
          <w:fldChar w:fldCharType="separate"/>
        </w:r>
        <w:r w:rsidR="00D53FD8">
          <w:rPr>
            <w:webHidden/>
          </w:rPr>
          <w:t>42</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79" w:history="1">
        <w:r w:rsidR="00D53FD8" w:rsidRPr="00697447">
          <w:rPr>
            <w:rStyle w:val="Hyperlink"/>
          </w:rPr>
          <w:t>4.7.4</w:t>
        </w:r>
        <w:r w:rsidR="00D53FD8">
          <w:rPr>
            <w:rFonts w:asciiTheme="minorHAnsi" w:eastAsiaTheme="minorEastAsia" w:hAnsiTheme="minorHAnsi" w:cstheme="minorBidi"/>
            <w:sz w:val="22"/>
            <w:szCs w:val="22"/>
          </w:rPr>
          <w:tab/>
        </w:r>
        <w:r w:rsidR="00D53FD8" w:rsidRPr="00697447">
          <w:rPr>
            <w:rStyle w:val="Hyperlink"/>
          </w:rPr>
          <w:t>Git fetch</w:t>
        </w:r>
        <w:r w:rsidR="00D53FD8">
          <w:rPr>
            <w:webHidden/>
          </w:rPr>
          <w:tab/>
        </w:r>
        <w:r w:rsidR="00D53FD8">
          <w:rPr>
            <w:webHidden/>
          </w:rPr>
          <w:fldChar w:fldCharType="begin"/>
        </w:r>
        <w:r w:rsidR="00D53FD8">
          <w:rPr>
            <w:webHidden/>
          </w:rPr>
          <w:instrText xml:space="preserve"> PAGEREF _Toc33871779 \h </w:instrText>
        </w:r>
        <w:r w:rsidR="00D53FD8">
          <w:rPr>
            <w:webHidden/>
          </w:rPr>
        </w:r>
        <w:r w:rsidR="00D53FD8">
          <w:rPr>
            <w:webHidden/>
          </w:rPr>
          <w:fldChar w:fldCharType="separate"/>
        </w:r>
        <w:r w:rsidR="00D53FD8">
          <w:rPr>
            <w:webHidden/>
          </w:rPr>
          <w:t>42</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0" w:history="1">
        <w:r w:rsidR="00D53FD8" w:rsidRPr="00697447">
          <w:rPr>
            <w:rStyle w:val="Hyperlink"/>
          </w:rPr>
          <w:t>4.7.5</w:t>
        </w:r>
        <w:r w:rsidR="00D53FD8">
          <w:rPr>
            <w:rFonts w:asciiTheme="minorHAnsi" w:eastAsiaTheme="minorEastAsia" w:hAnsiTheme="minorHAnsi" w:cstheme="minorBidi"/>
            <w:sz w:val="22"/>
            <w:szCs w:val="22"/>
          </w:rPr>
          <w:tab/>
        </w:r>
        <w:r w:rsidR="00D53FD8" w:rsidRPr="00697447">
          <w:rPr>
            <w:rStyle w:val="Hyperlink"/>
          </w:rPr>
          <w:t>Git pull</w:t>
        </w:r>
        <w:r w:rsidR="00D53FD8">
          <w:rPr>
            <w:webHidden/>
          </w:rPr>
          <w:tab/>
        </w:r>
        <w:r w:rsidR="00D53FD8">
          <w:rPr>
            <w:webHidden/>
          </w:rPr>
          <w:fldChar w:fldCharType="begin"/>
        </w:r>
        <w:r w:rsidR="00D53FD8">
          <w:rPr>
            <w:webHidden/>
          </w:rPr>
          <w:instrText xml:space="preserve"> PAGEREF _Toc33871780 \h </w:instrText>
        </w:r>
        <w:r w:rsidR="00D53FD8">
          <w:rPr>
            <w:webHidden/>
          </w:rPr>
        </w:r>
        <w:r w:rsidR="00D53FD8">
          <w:rPr>
            <w:webHidden/>
          </w:rPr>
          <w:fldChar w:fldCharType="separate"/>
        </w:r>
        <w:r w:rsidR="00D53FD8">
          <w:rPr>
            <w:webHidden/>
          </w:rPr>
          <w:t>43</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1" w:history="1">
        <w:r w:rsidR="00D53FD8" w:rsidRPr="00697447">
          <w:rPr>
            <w:rStyle w:val="Hyperlink"/>
          </w:rPr>
          <w:t>4.7.6</w:t>
        </w:r>
        <w:r w:rsidR="00D53FD8">
          <w:rPr>
            <w:rFonts w:asciiTheme="minorHAnsi" w:eastAsiaTheme="minorEastAsia" w:hAnsiTheme="minorHAnsi" w:cstheme="minorBidi"/>
            <w:sz w:val="22"/>
            <w:szCs w:val="22"/>
          </w:rPr>
          <w:tab/>
        </w:r>
        <w:r w:rsidR="00D53FD8" w:rsidRPr="00697447">
          <w:rPr>
            <w:rStyle w:val="Hyperlink"/>
          </w:rPr>
          <w:t>Git request-pull</w:t>
        </w:r>
        <w:r w:rsidR="00D53FD8">
          <w:rPr>
            <w:webHidden/>
          </w:rPr>
          <w:tab/>
        </w:r>
        <w:r w:rsidR="00D53FD8">
          <w:rPr>
            <w:webHidden/>
          </w:rPr>
          <w:fldChar w:fldCharType="begin"/>
        </w:r>
        <w:r w:rsidR="00D53FD8">
          <w:rPr>
            <w:webHidden/>
          </w:rPr>
          <w:instrText xml:space="preserve"> PAGEREF _Toc33871781 \h </w:instrText>
        </w:r>
        <w:r w:rsidR="00D53FD8">
          <w:rPr>
            <w:webHidden/>
          </w:rPr>
        </w:r>
        <w:r w:rsidR="00D53FD8">
          <w:rPr>
            <w:webHidden/>
          </w:rPr>
          <w:fldChar w:fldCharType="separate"/>
        </w:r>
        <w:r w:rsidR="00D53FD8">
          <w:rPr>
            <w:webHidden/>
          </w:rPr>
          <w:t>44</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82" w:history="1">
        <w:r w:rsidR="00D53FD8" w:rsidRPr="00697447">
          <w:rPr>
            <w:rStyle w:val="Hyperlink"/>
          </w:rPr>
          <w:t>4.8</w:t>
        </w:r>
        <w:r w:rsidR="00D53FD8">
          <w:rPr>
            <w:rFonts w:asciiTheme="minorHAnsi" w:eastAsiaTheme="minorEastAsia" w:hAnsiTheme="minorHAnsi" w:cstheme="minorBidi"/>
            <w:sz w:val="22"/>
            <w:szCs w:val="22"/>
          </w:rPr>
          <w:tab/>
        </w:r>
        <w:r w:rsidR="00D53FD8" w:rsidRPr="00697447">
          <w:rPr>
            <w:rStyle w:val="Hyperlink"/>
          </w:rPr>
          <w:t>Veröffentlichungen kennzeichnen</w:t>
        </w:r>
        <w:r w:rsidR="00D53FD8">
          <w:rPr>
            <w:webHidden/>
          </w:rPr>
          <w:tab/>
        </w:r>
        <w:r w:rsidR="00D53FD8">
          <w:rPr>
            <w:webHidden/>
          </w:rPr>
          <w:fldChar w:fldCharType="begin"/>
        </w:r>
        <w:r w:rsidR="00D53FD8">
          <w:rPr>
            <w:webHidden/>
          </w:rPr>
          <w:instrText xml:space="preserve"> PAGEREF _Toc33871782 \h </w:instrText>
        </w:r>
        <w:r w:rsidR="00D53FD8">
          <w:rPr>
            <w:webHidden/>
          </w:rPr>
        </w:r>
        <w:r w:rsidR="00D53FD8">
          <w:rPr>
            <w:webHidden/>
          </w:rPr>
          <w:fldChar w:fldCharType="separate"/>
        </w:r>
        <w:r w:rsidR="00D53FD8">
          <w:rPr>
            <w:webHidden/>
          </w:rPr>
          <w:t>46</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3" w:history="1">
        <w:r w:rsidR="00D53FD8" w:rsidRPr="00697447">
          <w:rPr>
            <w:rStyle w:val="Hyperlink"/>
          </w:rPr>
          <w:t>4.8.1</w:t>
        </w:r>
        <w:r w:rsidR="00D53FD8">
          <w:rPr>
            <w:rFonts w:asciiTheme="minorHAnsi" w:eastAsiaTheme="minorEastAsia" w:hAnsiTheme="minorHAnsi" w:cstheme="minorBidi"/>
            <w:sz w:val="22"/>
            <w:szCs w:val="22"/>
          </w:rPr>
          <w:tab/>
        </w:r>
        <w:r w:rsidR="00D53FD8" w:rsidRPr="00697447">
          <w:rPr>
            <w:rStyle w:val="Hyperlink"/>
          </w:rPr>
          <w:t>Git tag</w:t>
        </w:r>
        <w:r w:rsidR="00D53FD8">
          <w:rPr>
            <w:webHidden/>
          </w:rPr>
          <w:tab/>
        </w:r>
        <w:r w:rsidR="00D53FD8">
          <w:rPr>
            <w:webHidden/>
          </w:rPr>
          <w:fldChar w:fldCharType="begin"/>
        </w:r>
        <w:r w:rsidR="00D53FD8">
          <w:rPr>
            <w:webHidden/>
          </w:rPr>
          <w:instrText xml:space="preserve"> PAGEREF _Toc33871783 \h </w:instrText>
        </w:r>
        <w:r w:rsidR="00D53FD8">
          <w:rPr>
            <w:webHidden/>
          </w:rPr>
        </w:r>
        <w:r w:rsidR="00D53FD8">
          <w:rPr>
            <w:webHidden/>
          </w:rPr>
          <w:fldChar w:fldCharType="separate"/>
        </w:r>
        <w:r w:rsidR="00D53FD8">
          <w:rPr>
            <w:webHidden/>
          </w:rPr>
          <w:t>46</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4" w:history="1">
        <w:r w:rsidR="00D53FD8" w:rsidRPr="00697447">
          <w:rPr>
            <w:rStyle w:val="Hyperlink"/>
          </w:rPr>
          <w:t>4.8.2</w:t>
        </w:r>
        <w:r w:rsidR="00D53FD8">
          <w:rPr>
            <w:rFonts w:asciiTheme="minorHAnsi" w:eastAsiaTheme="minorEastAsia" w:hAnsiTheme="minorHAnsi" w:cstheme="minorBidi"/>
            <w:sz w:val="22"/>
            <w:szCs w:val="22"/>
          </w:rPr>
          <w:tab/>
        </w:r>
        <w:r w:rsidR="00D53FD8" w:rsidRPr="00697447">
          <w:rPr>
            <w:rStyle w:val="Hyperlink"/>
          </w:rPr>
          <w:t>Git show</w:t>
        </w:r>
        <w:r w:rsidR="00D53FD8">
          <w:rPr>
            <w:webHidden/>
          </w:rPr>
          <w:tab/>
        </w:r>
        <w:r w:rsidR="00D53FD8">
          <w:rPr>
            <w:webHidden/>
          </w:rPr>
          <w:fldChar w:fldCharType="begin"/>
        </w:r>
        <w:r w:rsidR="00D53FD8">
          <w:rPr>
            <w:webHidden/>
          </w:rPr>
          <w:instrText xml:space="preserve"> PAGEREF _Toc33871784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85" w:history="1">
        <w:r w:rsidR="00D53FD8" w:rsidRPr="00697447">
          <w:rPr>
            <w:rStyle w:val="Hyperlink"/>
          </w:rPr>
          <w:t>4.9</w:t>
        </w:r>
        <w:r w:rsidR="00D53FD8">
          <w:rPr>
            <w:rFonts w:asciiTheme="minorHAnsi" w:eastAsiaTheme="minorEastAsia" w:hAnsiTheme="minorHAnsi" w:cstheme="minorBidi"/>
            <w:sz w:val="22"/>
            <w:szCs w:val="22"/>
          </w:rPr>
          <w:tab/>
        </w:r>
        <w:r w:rsidR="00D53FD8" w:rsidRPr="00697447">
          <w:rPr>
            <w:rStyle w:val="Hyperlink"/>
          </w:rPr>
          <w:t>Erstellung einer Änderungsdatei</w:t>
        </w:r>
        <w:r w:rsidR="00D53FD8">
          <w:rPr>
            <w:webHidden/>
          </w:rPr>
          <w:tab/>
        </w:r>
        <w:r w:rsidR="00D53FD8">
          <w:rPr>
            <w:webHidden/>
          </w:rPr>
          <w:fldChar w:fldCharType="begin"/>
        </w:r>
        <w:r w:rsidR="00D53FD8">
          <w:rPr>
            <w:webHidden/>
          </w:rPr>
          <w:instrText xml:space="preserve"> PAGEREF _Toc33871785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6" w:history="1">
        <w:r w:rsidR="00D53FD8" w:rsidRPr="00697447">
          <w:rPr>
            <w:rStyle w:val="Hyperlink"/>
          </w:rPr>
          <w:t>4.9.1</w:t>
        </w:r>
        <w:r w:rsidR="00D53FD8">
          <w:rPr>
            <w:rFonts w:asciiTheme="minorHAnsi" w:eastAsiaTheme="minorEastAsia" w:hAnsiTheme="minorHAnsi" w:cstheme="minorBidi"/>
            <w:sz w:val="22"/>
            <w:szCs w:val="22"/>
          </w:rPr>
          <w:tab/>
        </w:r>
        <w:r w:rsidR="00D53FD8" w:rsidRPr="00697447">
          <w:rPr>
            <w:rStyle w:val="Hyperlink"/>
          </w:rPr>
          <w:t>Git diff</w:t>
        </w:r>
        <w:r w:rsidR="00D53FD8">
          <w:rPr>
            <w:webHidden/>
          </w:rPr>
          <w:tab/>
        </w:r>
        <w:r w:rsidR="00D53FD8">
          <w:rPr>
            <w:webHidden/>
          </w:rPr>
          <w:fldChar w:fldCharType="begin"/>
        </w:r>
        <w:r w:rsidR="00D53FD8">
          <w:rPr>
            <w:webHidden/>
          </w:rPr>
          <w:instrText xml:space="preserve"> PAGEREF _Toc33871786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7" w:history="1">
        <w:r w:rsidR="00D53FD8" w:rsidRPr="00697447">
          <w:rPr>
            <w:rStyle w:val="Hyperlink"/>
          </w:rPr>
          <w:t>4.9.2</w:t>
        </w:r>
        <w:r w:rsidR="00D53FD8">
          <w:rPr>
            <w:rFonts w:asciiTheme="minorHAnsi" w:eastAsiaTheme="minorEastAsia" w:hAnsiTheme="minorHAnsi" w:cstheme="minorBidi"/>
            <w:sz w:val="22"/>
            <w:szCs w:val="22"/>
          </w:rPr>
          <w:tab/>
        </w:r>
        <w:r w:rsidR="00D53FD8" w:rsidRPr="00697447">
          <w:rPr>
            <w:rStyle w:val="Hyperlink"/>
          </w:rPr>
          <w:t>Git patch</w:t>
        </w:r>
        <w:r w:rsidR="00D53FD8">
          <w:rPr>
            <w:webHidden/>
          </w:rPr>
          <w:tab/>
        </w:r>
        <w:r w:rsidR="00D53FD8">
          <w:rPr>
            <w:webHidden/>
          </w:rPr>
          <w:fldChar w:fldCharType="begin"/>
        </w:r>
        <w:r w:rsidR="00D53FD8">
          <w:rPr>
            <w:webHidden/>
          </w:rPr>
          <w:instrText xml:space="preserve"> PAGEREF _Toc33871787 \h </w:instrText>
        </w:r>
        <w:r w:rsidR="00D53FD8">
          <w:rPr>
            <w:webHidden/>
          </w:rPr>
        </w:r>
        <w:r w:rsidR="00D53FD8">
          <w:rPr>
            <w:webHidden/>
          </w:rPr>
          <w:fldChar w:fldCharType="separate"/>
        </w:r>
        <w:r w:rsidR="00D53FD8">
          <w:rPr>
            <w:webHidden/>
          </w:rPr>
          <w:t>48</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88" w:history="1">
        <w:r w:rsidR="00D53FD8" w:rsidRPr="00697447">
          <w:rPr>
            <w:rStyle w:val="Hyperlink"/>
          </w:rPr>
          <w:t>4.10</w:t>
        </w:r>
        <w:r w:rsidR="00D53FD8">
          <w:rPr>
            <w:rFonts w:asciiTheme="minorHAnsi" w:eastAsiaTheme="minorEastAsia" w:hAnsiTheme="minorHAnsi" w:cstheme="minorBidi"/>
            <w:sz w:val="22"/>
            <w:szCs w:val="22"/>
          </w:rPr>
          <w:tab/>
        </w:r>
        <w:r w:rsidR="00D53FD8" w:rsidRPr="00697447">
          <w:rPr>
            <w:rStyle w:val="Hyperlink"/>
          </w:rPr>
          <w:t>Revidieren von Commits</w:t>
        </w:r>
        <w:r w:rsidR="00D53FD8">
          <w:rPr>
            <w:webHidden/>
          </w:rPr>
          <w:tab/>
        </w:r>
        <w:r w:rsidR="00D53FD8">
          <w:rPr>
            <w:webHidden/>
          </w:rPr>
          <w:fldChar w:fldCharType="begin"/>
        </w:r>
        <w:r w:rsidR="00D53FD8">
          <w:rPr>
            <w:webHidden/>
          </w:rPr>
          <w:instrText xml:space="preserve"> PAGEREF _Toc33871788 \h </w:instrText>
        </w:r>
        <w:r w:rsidR="00D53FD8">
          <w:rPr>
            <w:webHidden/>
          </w:rPr>
        </w:r>
        <w:r w:rsidR="00D53FD8">
          <w:rPr>
            <w:webHidden/>
          </w:rPr>
          <w:fldChar w:fldCharType="separate"/>
        </w:r>
        <w:r w:rsidR="00D53FD8">
          <w:rPr>
            <w:webHidden/>
          </w:rPr>
          <w:t>49</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89" w:history="1">
        <w:r w:rsidR="00D53FD8" w:rsidRPr="00697447">
          <w:rPr>
            <w:rStyle w:val="Hyperlink"/>
          </w:rPr>
          <w:t>4.10.1</w:t>
        </w:r>
        <w:r w:rsidR="00D53FD8">
          <w:rPr>
            <w:rFonts w:asciiTheme="minorHAnsi" w:eastAsiaTheme="minorEastAsia" w:hAnsiTheme="minorHAnsi" w:cstheme="minorBidi"/>
            <w:sz w:val="22"/>
            <w:szCs w:val="22"/>
          </w:rPr>
          <w:tab/>
        </w:r>
        <w:r w:rsidR="00D53FD8" w:rsidRPr="00697447">
          <w:rPr>
            <w:rStyle w:val="Hyperlink"/>
          </w:rPr>
          <w:t>Git revert</w:t>
        </w:r>
        <w:r w:rsidR="00D53FD8">
          <w:rPr>
            <w:webHidden/>
          </w:rPr>
          <w:tab/>
        </w:r>
        <w:r w:rsidR="00D53FD8">
          <w:rPr>
            <w:webHidden/>
          </w:rPr>
          <w:fldChar w:fldCharType="begin"/>
        </w:r>
        <w:r w:rsidR="00D53FD8">
          <w:rPr>
            <w:webHidden/>
          </w:rPr>
          <w:instrText xml:space="preserve"> PAGEREF _Toc33871789 \h </w:instrText>
        </w:r>
        <w:r w:rsidR="00D53FD8">
          <w:rPr>
            <w:webHidden/>
          </w:rPr>
        </w:r>
        <w:r w:rsidR="00D53FD8">
          <w:rPr>
            <w:webHidden/>
          </w:rPr>
          <w:fldChar w:fldCharType="separate"/>
        </w:r>
        <w:r w:rsidR="00D53FD8">
          <w:rPr>
            <w:webHidden/>
          </w:rPr>
          <w:t>49</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90" w:history="1">
        <w:r w:rsidR="00D53FD8" w:rsidRPr="00697447">
          <w:rPr>
            <w:rStyle w:val="Hyperlink"/>
          </w:rPr>
          <w:t>4.10.2</w:t>
        </w:r>
        <w:r w:rsidR="00D53FD8">
          <w:rPr>
            <w:rFonts w:asciiTheme="minorHAnsi" w:eastAsiaTheme="minorEastAsia" w:hAnsiTheme="minorHAnsi" w:cstheme="minorBidi"/>
            <w:sz w:val="22"/>
            <w:szCs w:val="22"/>
          </w:rPr>
          <w:tab/>
        </w:r>
        <w:r w:rsidR="00D53FD8" w:rsidRPr="00697447">
          <w:rPr>
            <w:rStyle w:val="Hyperlink"/>
          </w:rPr>
          <w:t>Git reset</w:t>
        </w:r>
        <w:r w:rsidR="00D53FD8">
          <w:rPr>
            <w:webHidden/>
          </w:rPr>
          <w:tab/>
        </w:r>
        <w:r w:rsidR="00D53FD8">
          <w:rPr>
            <w:webHidden/>
          </w:rPr>
          <w:fldChar w:fldCharType="begin"/>
        </w:r>
        <w:r w:rsidR="00D53FD8">
          <w:rPr>
            <w:webHidden/>
          </w:rPr>
          <w:instrText xml:space="preserve"> PAGEREF _Toc33871790 \h </w:instrText>
        </w:r>
        <w:r w:rsidR="00D53FD8">
          <w:rPr>
            <w:webHidden/>
          </w:rPr>
        </w:r>
        <w:r w:rsidR="00D53FD8">
          <w:rPr>
            <w:webHidden/>
          </w:rPr>
          <w:fldChar w:fldCharType="separate"/>
        </w:r>
        <w:r w:rsidR="00D53FD8">
          <w:rPr>
            <w:webHidden/>
          </w:rPr>
          <w:t>50</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91" w:history="1">
        <w:r w:rsidR="00D53FD8" w:rsidRPr="00697447">
          <w:rPr>
            <w:rStyle w:val="Hyperlink"/>
          </w:rPr>
          <w:t>4.10.3</w:t>
        </w:r>
        <w:r w:rsidR="00D53FD8">
          <w:rPr>
            <w:rFonts w:asciiTheme="minorHAnsi" w:eastAsiaTheme="minorEastAsia" w:hAnsiTheme="minorHAnsi" w:cstheme="minorBidi"/>
            <w:sz w:val="22"/>
            <w:szCs w:val="22"/>
          </w:rPr>
          <w:tab/>
        </w:r>
        <w:r w:rsidR="00D53FD8" w:rsidRPr="00697447">
          <w:rPr>
            <w:rStyle w:val="Hyperlink"/>
          </w:rPr>
          <w:t>Git reflog</w:t>
        </w:r>
        <w:r w:rsidR="00D53FD8">
          <w:rPr>
            <w:webHidden/>
          </w:rPr>
          <w:tab/>
        </w:r>
        <w:r w:rsidR="00D53FD8">
          <w:rPr>
            <w:webHidden/>
          </w:rPr>
          <w:fldChar w:fldCharType="begin"/>
        </w:r>
        <w:r w:rsidR="00D53FD8">
          <w:rPr>
            <w:webHidden/>
          </w:rPr>
          <w:instrText xml:space="preserve"> PAGEREF _Toc33871791 \h </w:instrText>
        </w:r>
        <w:r w:rsidR="00D53FD8">
          <w:rPr>
            <w:webHidden/>
          </w:rPr>
        </w:r>
        <w:r w:rsidR="00D53FD8">
          <w:rPr>
            <w:webHidden/>
          </w:rPr>
          <w:fldChar w:fldCharType="separate"/>
        </w:r>
        <w:r w:rsidR="00D53FD8">
          <w:rPr>
            <w:webHidden/>
          </w:rPr>
          <w:t>51</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92" w:history="1">
        <w:r w:rsidR="00D53FD8" w:rsidRPr="00697447">
          <w:rPr>
            <w:rStyle w:val="Hyperlink"/>
          </w:rPr>
          <w:t>4.11</w:t>
        </w:r>
        <w:r w:rsidR="00D53FD8">
          <w:rPr>
            <w:rFonts w:asciiTheme="minorHAnsi" w:eastAsiaTheme="minorEastAsia" w:hAnsiTheme="minorHAnsi" w:cstheme="minorBidi"/>
            <w:sz w:val="22"/>
            <w:szCs w:val="22"/>
          </w:rPr>
          <w:tab/>
        </w:r>
        <w:r w:rsidR="00D53FD8" w:rsidRPr="00697447">
          <w:rPr>
            <w:rStyle w:val="Hyperlink"/>
          </w:rPr>
          <w:t>Selektiv Änderungen durchführen</w:t>
        </w:r>
        <w:r w:rsidR="00D53FD8">
          <w:rPr>
            <w:webHidden/>
          </w:rPr>
          <w:tab/>
        </w:r>
        <w:r w:rsidR="00D53FD8">
          <w:rPr>
            <w:webHidden/>
          </w:rPr>
          <w:fldChar w:fldCharType="begin"/>
        </w:r>
        <w:r w:rsidR="00D53FD8">
          <w:rPr>
            <w:webHidden/>
          </w:rPr>
          <w:instrText xml:space="preserve"> PAGEREF _Toc33871792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93" w:history="1">
        <w:r w:rsidR="00D53FD8" w:rsidRPr="00697447">
          <w:rPr>
            <w:rStyle w:val="Hyperlink"/>
          </w:rPr>
          <w:t>4.11.1</w:t>
        </w:r>
        <w:r w:rsidR="00D53FD8">
          <w:rPr>
            <w:rFonts w:asciiTheme="minorHAnsi" w:eastAsiaTheme="minorEastAsia" w:hAnsiTheme="minorHAnsi" w:cstheme="minorBidi"/>
            <w:sz w:val="22"/>
            <w:szCs w:val="22"/>
          </w:rPr>
          <w:tab/>
        </w:r>
        <w:r w:rsidR="00D53FD8" w:rsidRPr="00697447">
          <w:rPr>
            <w:rStyle w:val="Hyperlink"/>
          </w:rPr>
          <w:t>Git cherry-pick</w:t>
        </w:r>
        <w:r w:rsidR="00D53FD8">
          <w:rPr>
            <w:webHidden/>
          </w:rPr>
          <w:tab/>
        </w:r>
        <w:r w:rsidR="00D53FD8">
          <w:rPr>
            <w:webHidden/>
          </w:rPr>
          <w:fldChar w:fldCharType="begin"/>
        </w:r>
        <w:r w:rsidR="00D53FD8">
          <w:rPr>
            <w:webHidden/>
          </w:rPr>
          <w:instrText xml:space="preserve"> PAGEREF _Toc33871793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4F231D">
      <w:pPr>
        <w:pStyle w:val="Verzeichnis3"/>
        <w:rPr>
          <w:rFonts w:asciiTheme="minorHAnsi" w:eastAsiaTheme="minorEastAsia" w:hAnsiTheme="minorHAnsi" w:cstheme="minorBidi"/>
          <w:sz w:val="22"/>
          <w:szCs w:val="22"/>
        </w:rPr>
      </w:pPr>
      <w:hyperlink w:anchor="_Toc33871794" w:history="1">
        <w:r w:rsidR="00D53FD8" w:rsidRPr="00697447">
          <w:rPr>
            <w:rStyle w:val="Hyperlink"/>
          </w:rPr>
          <w:t>4.11.2</w:t>
        </w:r>
        <w:r w:rsidR="00D53FD8">
          <w:rPr>
            <w:rFonts w:asciiTheme="minorHAnsi" w:eastAsiaTheme="minorEastAsia" w:hAnsiTheme="minorHAnsi" w:cstheme="minorBidi"/>
            <w:sz w:val="22"/>
            <w:szCs w:val="22"/>
          </w:rPr>
          <w:tab/>
        </w:r>
        <w:r w:rsidR="00D53FD8" w:rsidRPr="00697447">
          <w:rPr>
            <w:rStyle w:val="Hyperlink"/>
          </w:rPr>
          <w:t>Git cherry</w:t>
        </w:r>
        <w:r w:rsidR="00D53FD8">
          <w:rPr>
            <w:webHidden/>
          </w:rPr>
          <w:tab/>
        </w:r>
        <w:r w:rsidR="00D53FD8">
          <w:rPr>
            <w:webHidden/>
          </w:rPr>
          <w:fldChar w:fldCharType="begin"/>
        </w:r>
        <w:r w:rsidR="00D53FD8">
          <w:rPr>
            <w:webHidden/>
          </w:rPr>
          <w:instrText xml:space="preserve"> PAGEREF _Toc33871794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795" w:history="1">
        <w:r w:rsidR="00D53FD8" w:rsidRPr="00697447">
          <w:rPr>
            <w:rStyle w:val="Hyperlink"/>
          </w:rPr>
          <w:t>5</w:t>
        </w:r>
        <w:r w:rsidR="00D53FD8">
          <w:rPr>
            <w:rFonts w:asciiTheme="minorHAnsi" w:eastAsiaTheme="minorEastAsia" w:hAnsiTheme="minorHAnsi" w:cstheme="minorBidi"/>
            <w:b w:val="0"/>
            <w:sz w:val="22"/>
            <w:szCs w:val="22"/>
          </w:rPr>
          <w:tab/>
        </w:r>
        <w:r w:rsidR="00D53FD8" w:rsidRPr="00697447">
          <w:rPr>
            <w:rStyle w:val="Hyperlink"/>
          </w:rPr>
          <w:t>Verbreitete Arbeitsabläufe</w:t>
        </w:r>
        <w:r w:rsidR="00D53FD8">
          <w:rPr>
            <w:webHidden/>
          </w:rPr>
          <w:tab/>
        </w:r>
        <w:r w:rsidR="00D53FD8">
          <w:rPr>
            <w:webHidden/>
          </w:rPr>
          <w:fldChar w:fldCharType="begin"/>
        </w:r>
        <w:r w:rsidR="00D53FD8">
          <w:rPr>
            <w:webHidden/>
          </w:rPr>
          <w:instrText xml:space="preserve"> PAGEREF _Toc33871795 \h </w:instrText>
        </w:r>
        <w:r w:rsidR="00D53FD8">
          <w:rPr>
            <w:webHidden/>
          </w:rPr>
        </w:r>
        <w:r w:rsidR="00D53FD8">
          <w:rPr>
            <w:webHidden/>
          </w:rPr>
          <w:fldChar w:fldCharType="separate"/>
        </w:r>
        <w:r w:rsidR="00D53FD8">
          <w:rPr>
            <w:webHidden/>
          </w:rPr>
          <w:t>54</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96" w:history="1">
        <w:r w:rsidR="00D53FD8" w:rsidRPr="00697447">
          <w:rPr>
            <w:rStyle w:val="Hyperlink"/>
          </w:rPr>
          <w:t>5.1</w:t>
        </w:r>
        <w:r w:rsidR="00D53FD8">
          <w:rPr>
            <w:rFonts w:asciiTheme="minorHAnsi" w:eastAsiaTheme="minorEastAsia" w:hAnsiTheme="minorHAnsi" w:cstheme="minorBidi"/>
            <w:sz w:val="22"/>
            <w:szCs w:val="22"/>
          </w:rPr>
          <w:tab/>
        </w:r>
        <w:r w:rsidR="00D53FD8" w:rsidRPr="00697447">
          <w:rPr>
            <w:rStyle w:val="Hyperlink"/>
          </w:rPr>
          <w:t>Branching Workflow (Gitflow)</w:t>
        </w:r>
        <w:r w:rsidR="00D53FD8">
          <w:rPr>
            <w:webHidden/>
          </w:rPr>
          <w:tab/>
        </w:r>
        <w:r w:rsidR="00D53FD8">
          <w:rPr>
            <w:webHidden/>
          </w:rPr>
          <w:fldChar w:fldCharType="begin"/>
        </w:r>
        <w:r w:rsidR="00D53FD8">
          <w:rPr>
            <w:webHidden/>
          </w:rPr>
          <w:instrText xml:space="preserve"> PAGEREF _Toc33871796 \h </w:instrText>
        </w:r>
        <w:r w:rsidR="00D53FD8">
          <w:rPr>
            <w:webHidden/>
          </w:rPr>
        </w:r>
        <w:r w:rsidR="00D53FD8">
          <w:rPr>
            <w:webHidden/>
          </w:rPr>
          <w:fldChar w:fldCharType="separate"/>
        </w:r>
        <w:r w:rsidR="00D53FD8">
          <w:rPr>
            <w:webHidden/>
          </w:rPr>
          <w:t>54</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97" w:history="1">
        <w:r w:rsidR="00D53FD8" w:rsidRPr="00697447">
          <w:rPr>
            <w:rStyle w:val="Hyperlink"/>
          </w:rPr>
          <w:t>5.2</w:t>
        </w:r>
        <w:r w:rsidR="00D53FD8">
          <w:rPr>
            <w:rFonts w:asciiTheme="minorHAnsi" w:eastAsiaTheme="minorEastAsia" w:hAnsiTheme="minorHAnsi" w:cstheme="minorBidi"/>
            <w:sz w:val="22"/>
            <w:szCs w:val="22"/>
          </w:rPr>
          <w:tab/>
        </w:r>
        <w:r w:rsidR="00D53FD8" w:rsidRPr="00697447">
          <w:rPr>
            <w:rStyle w:val="Hyperlink"/>
          </w:rPr>
          <w:t>Historische Workflows</w:t>
        </w:r>
        <w:r w:rsidR="00D53FD8">
          <w:rPr>
            <w:webHidden/>
          </w:rPr>
          <w:tab/>
        </w:r>
        <w:r w:rsidR="00D53FD8">
          <w:rPr>
            <w:webHidden/>
          </w:rPr>
          <w:fldChar w:fldCharType="begin"/>
        </w:r>
        <w:r w:rsidR="00D53FD8">
          <w:rPr>
            <w:webHidden/>
          </w:rPr>
          <w:instrText xml:space="preserve"> PAGEREF _Toc33871797 \h </w:instrText>
        </w:r>
        <w:r w:rsidR="00D53FD8">
          <w:rPr>
            <w:webHidden/>
          </w:rPr>
        </w:r>
        <w:r w:rsidR="00D53FD8">
          <w:rPr>
            <w:webHidden/>
          </w:rPr>
          <w:fldChar w:fldCharType="separate"/>
        </w:r>
        <w:r w:rsidR="00D53FD8">
          <w:rPr>
            <w:webHidden/>
          </w:rPr>
          <w:t>56</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98" w:history="1">
        <w:r w:rsidR="00D53FD8" w:rsidRPr="00697447">
          <w:rPr>
            <w:rStyle w:val="Hyperlink"/>
          </w:rPr>
          <w:t>5.3</w:t>
        </w:r>
        <w:r w:rsidR="00D53FD8">
          <w:rPr>
            <w:rFonts w:asciiTheme="minorHAnsi" w:eastAsiaTheme="minorEastAsia" w:hAnsiTheme="minorHAnsi" w:cstheme="minorBidi"/>
            <w:sz w:val="22"/>
            <w:szCs w:val="22"/>
          </w:rPr>
          <w:tab/>
        </w:r>
        <w:r w:rsidR="00D53FD8" w:rsidRPr="00697447">
          <w:rPr>
            <w:rStyle w:val="Hyperlink"/>
          </w:rPr>
          <w:t>Forking Workflow</w:t>
        </w:r>
        <w:r w:rsidR="00D53FD8">
          <w:rPr>
            <w:webHidden/>
          </w:rPr>
          <w:tab/>
        </w:r>
        <w:r w:rsidR="00D53FD8">
          <w:rPr>
            <w:webHidden/>
          </w:rPr>
          <w:fldChar w:fldCharType="begin"/>
        </w:r>
        <w:r w:rsidR="00D53FD8">
          <w:rPr>
            <w:webHidden/>
          </w:rPr>
          <w:instrText xml:space="preserve"> PAGEREF _Toc33871798 \h </w:instrText>
        </w:r>
        <w:r w:rsidR="00D53FD8">
          <w:rPr>
            <w:webHidden/>
          </w:rPr>
        </w:r>
        <w:r w:rsidR="00D53FD8">
          <w:rPr>
            <w:webHidden/>
          </w:rPr>
          <w:fldChar w:fldCharType="separate"/>
        </w:r>
        <w:r w:rsidR="00D53FD8">
          <w:rPr>
            <w:webHidden/>
          </w:rPr>
          <w:t>58</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799" w:history="1">
        <w:r w:rsidR="00D53FD8" w:rsidRPr="00697447">
          <w:rPr>
            <w:rStyle w:val="Hyperlink"/>
          </w:rPr>
          <w:t>5.4</w:t>
        </w:r>
        <w:r w:rsidR="00D53FD8">
          <w:rPr>
            <w:rFonts w:asciiTheme="minorHAnsi" w:eastAsiaTheme="minorEastAsia" w:hAnsiTheme="minorHAnsi" w:cstheme="minorBidi"/>
            <w:sz w:val="22"/>
            <w:szCs w:val="22"/>
          </w:rPr>
          <w:tab/>
        </w:r>
        <w:r w:rsidR="00D53FD8" w:rsidRPr="00697447">
          <w:rPr>
            <w:rStyle w:val="Hyperlink"/>
          </w:rPr>
          <w:t>Welcher Workflow passt zu meinem Projekt?</w:t>
        </w:r>
        <w:r w:rsidR="00D53FD8">
          <w:rPr>
            <w:webHidden/>
          </w:rPr>
          <w:tab/>
        </w:r>
        <w:r w:rsidR="00D53FD8">
          <w:rPr>
            <w:webHidden/>
          </w:rPr>
          <w:fldChar w:fldCharType="begin"/>
        </w:r>
        <w:r w:rsidR="00D53FD8">
          <w:rPr>
            <w:webHidden/>
          </w:rPr>
          <w:instrText xml:space="preserve"> PAGEREF _Toc33871799 \h </w:instrText>
        </w:r>
        <w:r w:rsidR="00D53FD8">
          <w:rPr>
            <w:webHidden/>
          </w:rPr>
        </w:r>
        <w:r w:rsidR="00D53FD8">
          <w:rPr>
            <w:webHidden/>
          </w:rPr>
          <w:fldChar w:fldCharType="separate"/>
        </w:r>
        <w:r w:rsidR="00D53FD8">
          <w:rPr>
            <w:webHidden/>
          </w:rPr>
          <w:t>60</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0" w:history="1">
        <w:r w:rsidR="00D53FD8" w:rsidRPr="00697447">
          <w:rPr>
            <w:rStyle w:val="Hyperlink"/>
          </w:rPr>
          <w:t>6</w:t>
        </w:r>
        <w:r w:rsidR="00D53FD8">
          <w:rPr>
            <w:rFonts w:asciiTheme="minorHAnsi" w:eastAsiaTheme="minorEastAsia" w:hAnsiTheme="minorHAnsi" w:cstheme="minorBidi"/>
            <w:b w:val="0"/>
            <w:sz w:val="22"/>
            <w:szCs w:val="22"/>
          </w:rPr>
          <w:tab/>
        </w:r>
        <w:r w:rsidR="00D53FD8" w:rsidRPr="00697447">
          <w:rPr>
            <w:rStyle w:val="Hyperlink"/>
          </w:rPr>
          <w:t>Interne Dateiverwaltung von git</w:t>
        </w:r>
        <w:r w:rsidR="00D53FD8">
          <w:rPr>
            <w:webHidden/>
          </w:rPr>
          <w:tab/>
        </w:r>
        <w:r w:rsidR="00D53FD8">
          <w:rPr>
            <w:webHidden/>
          </w:rPr>
          <w:fldChar w:fldCharType="begin"/>
        </w:r>
        <w:r w:rsidR="00D53FD8">
          <w:rPr>
            <w:webHidden/>
          </w:rPr>
          <w:instrText xml:space="preserve"> PAGEREF _Toc33871800 \h </w:instrText>
        </w:r>
        <w:r w:rsidR="00D53FD8">
          <w:rPr>
            <w:webHidden/>
          </w:rPr>
        </w:r>
        <w:r w:rsidR="00D53FD8">
          <w:rPr>
            <w:webHidden/>
          </w:rPr>
          <w:fldChar w:fldCharType="separate"/>
        </w:r>
        <w:r w:rsidR="00D53FD8">
          <w:rPr>
            <w:webHidden/>
          </w:rPr>
          <w:t>62</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801" w:history="1">
        <w:r w:rsidR="00D53FD8" w:rsidRPr="00697447">
          <w:rPr>
            <w:rStyle w:val="Hyperlink"/>
          </w:rPr>
          <w:t>6.1</w:t>
        </w:r>
        <w:r w:rsidR="00D53FD8">
          <w:rPr>
            <w:rFonts w:asciiTheme="minorHAnsi" w:eastAsiaTheme="minorEastAsia" w:hAnsiTheme="minorHAnsi" w:cstheme="minorBidi"/>
            <w:sz w:val="22"/>
            <w:szCs w:val="22"/>
          </w:rPr>
          <w:tab/>
        </w:r>
        <w:r w:rsidR="00D53FD8" w:rsidRPr="00697447">
          <w:rPr>
            <w:rStyle w:val="Hyperlink"/>
          </w:rPr>
          <w:t>Packfiles</w:t>
        </w:r>
        <w:r w:rsidR="00D53FD8">
          <w:rPr>
            <w:webHidden/>
          </w:rPr>
          <w:tab/>
        </w:r>
        <w:r w:rsidR="00D53FD8">
          <w:rPr>
            <w:webHidden/>
          </w:rPr>
          <w:fldChar w:fldCharType="begin"/>
        </w:r>
        <w:r w:rsidR="00D53FD8">
          <w:rPr>
            <w:webHidden/>
          </w:rPr>
          <w:instrText xml:space="preserve"> PAGEREF _Toc33871801 \h </w:instrText>
        </w:r>
        <w:r w:rsidR="00D53FD8">
          <w:rPr>
            <w:webHidden/>
          </w:rPr>
        </w:r>
        <w:r w:rsidR="00D53FD8">
          <w:rPr>
            <w:webHidden/>
          </w:rPr>
          <w:fldChar w:fldCharType="separate"/>
        </w:r>
        <w:r w:rsidR="00D53FD8">
          <w:rPr>
            <w:webHidden/>
          </w:rPr>
          <w:t>63</w:t>
        </w:r>
        <w:r w:rsidR="00D53FD8">
          <w:rPr>
            <w:webHidden/>
          </w:rPr>
          <w:fldChar w:fldCharType="end"/>
        </w:r>
      </w:hyperlink>
    </w:p>
    <w:p w:rsidR="00D53FD8" w:rsidRDefault="004F231D">
      <w:pPr>
        <w:pStyle w:val="Verzeichnis2"/>
        <w:rPr>
          <w:rFonts w:asciiTheme="minorHAnsi" w:eastAsiaTheme="minorEastAsia" w:hAnsiTheme="minorHAnsi" w:cstheme="minorBidi"/>
          <w:sz w:val="22"/>
          <w:szCs w:val="22"/>
        </w:rPr>
      </w:pPr>
      <w:hyperlink w:anchor="_Toc33871802" w:history="1">
        <w:r w:rsidR="00D53FD8" w:rsidRPr="00697447">
          <w:rPr>
            <w:rStyle w:val="Hyperlink"/>
          </w:rPr>
          <w:t>6.2</w:t>
        </w:r>
        <w:r w:rsidR="00D53FD8">
          <w:rPr>
            <w:rFonts w:asciiTheme="minorHAnsi" w:eastAsiaTheme="minorEastAsia" w:hAnsiTheme="minorHAnsi" w:cstheme="minorBidi"/>
            <w:sz w:val="22"/>
            <w:szCs w:val="22"/>
          </w:rPr>
          <w:tab/>
        </w:r>
        <w:r w:rsidR="00D53FD8" w:rsidRPr="00697447">
          <w:rPr>
            <w:rStyle w:val="Hyperlink"/>
          </w:rPr>
          <w:t>Git LFS</w:t>
        </w:r>
        <w:r w:rsidR="00D53FD8">
          <w:rPr>
            <w:webHidden/>
          </w:rPr>
          <w:tab/>
        </w:r>
        <w:r w:rsidR="00D53FD8">
          <w:rPr>
            <w:webHidden/>
          </w:rPr>
          <w:fldChar w:fldCharType="begin"/>
        </w:r>
        <w:r w:rsidR="00D53FD8">
          <w:rPr>
            <w:webHidden/>
          </w:rPr>
          <w:instrText xml:space="preserve"> PAGEREF _Toc33871802 \h </w:instrText>
        </w:r>
        <w:r w:rsidR="00D53FD8">
          <w:rPr>
            <w:webHidden/>
          </w:rPr>
        </w:r>
        <w:r w:rsidR="00D53FD8">
          <w:rPr>
            <w:webHidden/>
          </w:rPr>
          <w:fldChar w:fldCharType="separate"/>
        </w:r>
        <w:r w:rsidR="00D53FD8">
          <w:rPr>
            <w:webHidden/>
          </w:rPr>
          <w:t>63</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3" w:history="1">
        <w:r w:rsidR="00D53FD8" w:rsidRPr="00697447">
          <w:rPr>
            <w:rStyle w:val="Hyperlink"/>
          </w:rPr>
          <w:t>7</w:t>
        </w:r>
        <w:r w:rsidR="00D53FD8">
          <w:rPr>
            <w:rFonts w:asciiTheme="minorHAnsi" w:eastAsiaTheme="minorEastAsia" w:hAnsiTheme="minorHAnsi" w:cstheme="minorBidi"/>
            <w:b w:val="0"/>
            <w:sz w:val="22"/>
            <w:szCs w:val="22"/>
          </w:rPr>
          <w:tab/>
        </w:r>
        <w:r w:rsidR="00D53FD8" w:rsidRPr="00697447">
          <w:rPr>
            <w:rStyle w:val="Hyperlink"/>
          </w:rPr>
          <w:t>Zusammenfassung und Ausblick</w:t>
        </w:r>
        <w:r w:rsidR="00D53FD8">
          <w:rPr>
            <w:webHidden/>
          </w:rPr>
          <w:tab/>
        </w:r>
        <w:r w:rsidR="00D53FD8">
          <w:rPr>
            <w:webHidden/>
          </w:rPr>
          <w:fldChar w:fldCharType="begin"/>
        </w:r>
        <w:r w:rsidR="00D53FD8">
          <w:rPr>
            <w:webHidden/>
          </w:rPr>
          <w:instrText xml:space="preserve"> PAGEREF _Toc33871803 \h </w:instrText>
        </w:r>
        <w:r w:rsidR="00D53FD8">
          <w:rPr>
            <w:webHidden/>
          </w:rPr>
        </w:r>
        <w:r w:rsidR="00D53FD8">
          <w:rPr>
            <w:webHidden/>
          </w:rPr>
          <w:fldChar w:fldCharType="separate"/>
        </w:r>
        <w:r w:rsidR="00D53FD8">
          <w:rPr>
            <w:webHidden/>
          </w:rPr>
          <w:t>65</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4" w:history="1">
        <w:r w:rsidR="00D53FD8" w:rsidRPr="00697447">
          <w:rPr>
            <w:rStyle w:val="Hyperlink"/>
          </w:rPr>
          <w:t>8</w:t>
        </w:r>
        <w:r w:rsidR="00D53FD8">
          <w:rPr>
            <w:rFonts w:asciiTheme="minorHAnsi" w:eastAsiaTheme="minorEastAsia" w:hAnsiTheme="minorHAnsi" w:cstheme="minorBidi"/>
            <w:b w:val="0"/>
            <w:sz w:val="22"/>
            <w:szCs w:val="22"/>
          </w:rPr>
          <w:tab/>
        </w:r>
        <w:r w:rsidR="00D53FD8" w:rsidRPr="00697447">
          <w:rPr>
            <w:rStyle w:val="Hyperlink"/>
          </w:rPr>
          <w:t>Kurzreferenz</w:t>
        </w:r>
        <w:r w:rsidR="00D53FD8">
          <w:rPr>
            <w:webHidden/>
          </w:rPr>
          <w:tab/>
        </w:r>
        <w:r w:rsidR="00D53FD8">
          <w:rPr>
            <w:webHidden/>
          </w:rPr>
          <w:fldChar w:fldCharType="begin"/>
        </w:r>
        <w:r w:rsidR="00D53FD8">
          <w:rPr>
            <w:webHidden/>
          </w:rPr>
          <w:instrText xml:space="preserve"> PAGEREF _Toc33871804 \h </w:instrText>
        </w:r>
        <w:r w:rsidR="00D53FD8">
          <w:rPr>
            <w:webHidden/>
          </w:rPr>
        </w:r>
        <w:r w:rsidR="00D53FD8">
          <w:rPr>
            <w:webHidden/>
          </w:rPr>
          <w:fldChar w:fldCharType="separate"/>
        </w:r>
        <w:r w:rsidR="00D53FD8">
          <w:rPr>
            <w:webHidden/>
          </w:rPr>
          <w:t>66</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5" w:history="1">
        <w:r w:rsidR="00D53FD8" w:rsidRPr="00697447">
          <w:rPr>
            <w:rStyle w:val="Hyperlink"/>
          </w:rPr>
          <w:t>9</w:t>
        </w:r>
        <w:r w:rsidR="00D53FD8">
          <w:rPr>
            <w:rFonts w:asciiTheme="minorHAnsi" w:eastAsiaTheme="minorEastAsia" w:hAnsiTheme="minorHAnsi" w:cstheme="minorBidi"/>
            <w:b w:val="0"/>
            <w:sz w:val="22"/>
            <w:szCs w:val="22"/>
          </w:rPr>
          <w:tab/>
        </w:r>
        <w:r w:rsidR="00D53FD8" w:rsidRPr="00697447">
          <w:rPr>
            <w:rStyle w:val="Hyperlink"/>
          </w:rPr>
          <w:t>Literaturverzeichnis</w:t>
        </w:r>
        <w:r w:rsidR="00D53FD8">
          <w:rPr>
            <w:webHidden/>
          </w:rPr>
          <w:tab/>
        </w:r>
        <w:r w:rsidR="00D53FD8">
          <w:rPr>
            <w:webHidden/>
          </w:rPr>
          <w:fldChar w:fldCharType="begin"/>
        </w:r>
        <w:r w:rsidR="00D53FD8">
          <w:rPr>
            <w:webHidden/>
          </w:rPr>
          <w:instrText xml:space="preserve"> PAGEREF _Toc33871805 \h </w:instrText>
        </w:r>
        <w:r w:rsidR="00D53FD8">
          <w:rPr>
            <w:webHidden/>
          </w:rPr>
        </w:r>
        <w:r w:rsidR="00D53FD8">
          <w:rPr>
            <w:webHidden/>
          </w:rPr>
          <w:fldChar w:fldCharType="separate"/>
        </w:r>
        <w:r w:rsidR="00D53FD8">
          <w:rPr>
            <w:webHidden/>
          </w:rPr>
          <w:t>69</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6" w:history="1">
        <w:r w:rsidR="00D53FD8" w:rsidRPr="00697447">
          <w:rPr>
            <w:rStyle w:val="Hyperlink"/>
          </w:rPr>
          <w:t>Abbildungsverzeichnis</w:t>
        </w:r>
        <w:r w:rsidR="00D53FD8">
          <w:rPr>
            <w:webHidden/>
          </w:rPr>
          <w:tab/>
        </w:r>
        <w:r w:rsidR="00D53FD8">
          <w:rPr>
            <w:webHidden/>
          </w:rPr>
          <w:fldChar w:fldCharType="begin"/>
        </w:r>
        <w:r w:rsidR="00D53FD8">
          <w:rPr>
            <w:webHidden/>
          </w:rPr>
          <w:instrText xml:space="preserve"> PAGEREF _Toc33871806 \h </w:instrText>
        </w:r>
        <w:r w:rsidR="00D53FD8">
          <w:rPr>
            <w:webHidden/>
          </w:rPr>
        </w:r>
        <w:r w:rsidR="00D53FD8">
          <w:rPr>
            <w:webHidden/>
          </w:rPr>
          <w:fldChar w:fldCharType="separate"/>
        </w:r>
        <w:r w:rsidR="00D53FD8">
          <w:rPr>
            <w:webHidden/>
          </w:rPr>
          <w:t>72</w:t>
        </w:r>
        <w:r w:rsidR="00D53FD8">
          <w:rPr>
            <w:webHidden/>
          </w:rPr>
          <w:fldChar w:fldCharType="end"/>
        </w:r>
      </w:hyperlink>
    </w:p>
    <w:p w:rsidR="00D53FD8" w:rsidRDefault="004F231D">
      <w:pPr>
        <w:pStyle w:val="Verzeichnis1"/>
        <w:rPr>
          <w:rFonts w:asciiTheme="minorHAnsi" w:eastAsiaTheme="minorEastAsia" w:hAnsiTheme="minorHAnsi" w:cstheme="minorBidi"/>
          <w:b w:val="0"/>
          <w:sz w:val="22"/>
          <w:szCs w:val="22"/>
        </w:rPr>
      </w:pPr>
      <w:hyperlink w:anchor="_Toc33871807" w:history="1">
        <w:r w:rsidR="00D53FD8" w:rsidRPr="00697447">
          <w:rPr>
            <w:rStyle w:val="Hyperlink"/>
          </w:rPr>
          <w:t>Glossar</w:t>
        </w:r>
        <w:r w:rsidR="00D53FD8">
          <w:rPr>
            <w:webHidden/>
          </w:rPr>
          <w:tab/>
        </w:r>
        <w:r w:rsidR="00D53FD8">
          <w:rPr>
            <w:webHidden/>
          </w:rPr>
          <w:fldChar w:fldCharType="begin"/>
        </w:r>
        <w:r w:rsidR="00D53FD8">
          <w:rPr>
            <w:webHidden/>
          </w:rPr>
          <w:instrText xml:space="preserve"> PAGEREF _Toc33871807 \h </w:instrText>
        </w:r>
        <w:r w:rsidR="00D53FD8">
          <w:rPr>
            <w:webHidden/>
          </w:rPr>
        </w:r>
        <w:r w:rsidR="00D53FD8">
          <w:rPr>
            <w:webHidden/>
          </w:rPr>
          <w:fldChar w:fldCharType="separate"/>
        </w:r>
        <w:r w:rsidR="00D53FD8">
          <w:rPr>
            <w:webHidden/>
          </w:rPr>
          <w:t>74</w:t>
        </w:r>
        <w:r w:rsidR="00D53FD8">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871742"/>
      <w:r>
        <w:lastRenderedPageBreak/>
        <w:t>Einleitung</w:t>
      </w:r>
      <w:bookmarkEnd w:id="7"/>
      <w:bookmarkEnd w:id="8"/>
      <w:bookmarkEnd w:id="9"/>
    </w:p>
    <w:p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rsidR="004F231D" w:rsidRPr="004F231D" w:rsidRDefault="004F231D" w:rsidP="004F231D">
      <w:r>
        <w:t>Das Thema der Projektarbeit umfasst die Versionskontrolle mit Git. Das Hauptziel der Arbeit ist die Erklärung von Git anhand eines Beispiels. Hierbei ist der Fokus auf die Kommandozeile gerichtet. Da Git sehr umfangreich ist, wird sich innerhalb der Projektarbeit nur auf die wichtigsten Commandos und Funktionen konzentriert. Zuerst wird Git mit einer Kurzeinführung nähergebracht, danach wird ein beispielhaftes Projekt durchgeführt, um die wichtigsten Commandos zu erklären. Zum Schluss werden auf die wichtigsten Arbeitsweisen und die innere Dateiverwaltung eingegangen.</w:t>
      </w:r>
    </w:p>
    <w:p w:rsidR="00B870CA" w:rsidRDefault="00B870CA">
      <w:pPr>
        <w:pStyle w:val="berschrift1"/>
      </w:pPr>
      <w:bookmarkStart w:id="10" w:name="_Toc338916037"/>
      <w:bookmarkStart w:id="11" w:name="_Toc33871743"/>
      <w:bookmarkStart w:id="12" w:name="_Ref491749133"/>
      <w:bookmarkStart w:id="13" w:name="_Ref491749190"/>
      <w:r>
        <w:lastRenderedPageBreak/>
        <w:t>Problemstellung</w:t>
      </w:r>
      <w:bookmarkEnd w:id="10"/>
      <w:bookmarkEnd w:id="11"/>
    </w:p>
    <w:p w:rsidR="004F231D" w:rsidRPr="004F231D" w:rsidRDefault="004F231D" w:rsidP="004F231D">
      <w:r w:rsidRPr="004F231D">
        <w:t>Wenn mehrere Personen an dem gleichen Projekt arbeiten kann es zu Problemen kommen. Das erste Problem betrifft die Strukturierung des Projektes und dessen Ablage. Ein weiteres Problem, ist das geleichzeitige Arbeiten an einer Datei und das parallele  Arbeiten an verschiedenen Lösungen. Andere Probleme liegen bei Aktionen, die in der Vergangenheit passiert sind. Das sind zum einem die Wiederherstellung von früheren Version, sowie die Dokumentierung von Änderungen und die Klärung von Verantwortlichkeiten. Im Folgenden wird aufgezeigt, wie Git diese Probleme löst.</w:t>
      </w:r>
    </w:p>
    <w:p w:rsidR="000F364B" w:rsidRDefault="008F6A83">
      <w:pPr>
        <w:pStyle w:val="berschrift1"/>
      </w:pPr>
      <w:bookmarkStart w:id="14" w:name="_Toc33871744"/>
      <w:bookmarkEnd w:id="12"/>
      <w:bookmarkEnd w:id="13"/>
      <w:r>
        <w:lastRenderedPageBreak/>
        <w:t xml:space="preserve">Versionskontrolle </w:t>
      </w:r>
      <w:r w:rsidR="00EE17DD">
        <w:t>G</w:t>
      </w:r>
      <w:r>
        <w:t>it</w:t>
      </w:r>
      <w:bookmarkEnd w:id="14"/>
    </w:p>
    <w:p w:rsidR="008F6A83" w:rsidRDefault="008F6A83" w:rsidP="008F6A83">
      <w:pPr>
        <w:pStyle w:val="berschrift2"/>
      </w:pPr>
      <w:bookmarkStart w:id="15" w:name="_Toc33871745"/>
      <w:r>
        <w:t>Historie</w:t>
      </w:r>
      <w:bookmarkEnd w:id="15"/>
    </w:p>
    <w:p w:rsidR="004F231D" w:rsidRPr="004F231D" w:rsidRDefault="004F231D" w:rsidP="004F231D">
      <w:r w:rsidRPr="004F231D">
        <w:t>Der Ursprung von Git ist stark verbunden mit der Arbeit an dem Betriebsystem Linux. Änderungen an Linux wurden anfangs über Patches verteilt, später aber mit der Versionkontrollensoftware BitKeeper verwaltet. Nach Lizensierungsändeungen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Maintainer an Junio Hamio übergeben.</w:t>
      </w:r>
      <w:r w:rsidR="00944D8F">
        <w:t xml:space="preserve"> Git erhält bis heute</w:t>
      </w:r>
      <w:r w:rsidR="00944D8F">
        <w:t xml:space="preserve"> immer noch regelmäßige Änderungen</w:t>
      </w:r>
      <w:r w:rsidR="00944D8F">
        <w:t>.</w:t>
      </w:r>
    </w:p>
    <w:p w:rsidR="006C2F98" w:rsidRPr="006C2F98" w:rsidRDefault="006C2F98" w:rsidP="006C2F98">
      <w:pPr>
        <w:spacing w:before="0" w:line="240" w:lineRule="auto"/>
        <w:jc w:val="left"/>
      </w:pPr>
      <w:r>
        <w:br w:type="page"/>
      </w:r>
    </w:p>
    <w:p w:rsidR="008F6A83" w:rsidRDefault="008F6A83" w:rsidP="008F6A83">
      <w:pPr>
        <w:pStyle w:val="berschrift2"/>
      </w:pPr>
      <w:bookmarkStart w:id="16" w:name="_Toc33871746"/>
      <w:r>
        <w:lastRenderedPageBreak/>
        <w:t>Grundlegendes Prinzip</w:t>
      </w:r>
      <w:bookmarkEnd w:id="16"/>
    </w:p>
    <w:p w:rsidR="000254A9" w:rsidRDefault="005B411E" w:rsidP="000254A9">
      <w:r>
        <w:rPr>
          <w:noProof/>
        </w:rPr>
        <mc:AlternateContent>
          <mc:Choice Requires="wps">
            <w:drawing>
              <wp:anchor distT="0" distB="0" distL="114300" distR="114300" simplePos="0" relativeHeight="251845632" behindDoc="0" locked="0" layoutInCell="1" allowOverlap="1" wp14:anchorId="6034D28A" wp14:editId="657DEF31">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4F231D" w:rsidRPr="00E54CED" w:rsidRDefault="004F231D" w:rsidP="000254A9">
                            <w:pPr>
                              <w:pStyle w:val="Beschriftung"/>
                              <w:rPr>
                                <w:noProof/>
                              </w:rPr>
                            </w:pPr>
                            <w:bookmarkStart w:id="17" w:name="_Ref32940402"/>
                            <w:bookmarkStart w:id="18" w:name="_Toc338716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rsidR="004F231D" w:rsidRPr="00E54CED" w:rsidRDefault="004F231D" w:rsidP="000254A9">
                      <w:pPr>
                        <w:pStyle w:val="Beschriftung"/>
                        <w:rPr>
                          <w:noProof/>
                        </w:rPr>
                      </w:pPr>
                      <w:bookmarkStart w:id="19" w:name="_Ref32940402"/>
                      <w:bookmarkStart w:id="20" w:name="_Toc338716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86912" behindDoc="1" locked="0" layoutInCell="1" allowOverlap="1" wp14:anchorId="411F6E65" wp14:editId="6DDAEA10">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6C2F98">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0254A9">
        <w:t xml:space="preserve">Abbildung </w:t>
      </w:r>
      <w:r w:rsidR="000254A9">
        <w:rPr>
          <w:noProof/>
        </w:rPr>
        <w:t>1</w:t>
      </w:r>
      <w:r w:rsidR="000254A9">
        <w:fldChar w:fldCharType="end"/>
      </w:r>
      <w:r w:rsidR="000254A9">
        <w:t xml:space="preserve">. </w:t>
      </w:r>
    </w:p>
    <w:p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w:t>
      </w:r>
      <w:r w:rsidR="0090300A">
        <w:rPr>
          <w:noProof/>
        </w:rPr>
        <mc:AlternateContent>
          <mc:Choice Requires="wps">
            <w:drawing>
              <wp:anchor distT="0" distB="0" distL="114300" distR="114300" simplePos="0" relativeHeight="251978752" behindDoc="0" locked="0" layoutInCell="1" allowOverlap="1" wp14:anchorId="053986A8" wp14:editId="0AEF970D">
                <wp:simplePos x="0" y="0"/>
                <wp:positionH relativeFrom="column">
                  <wp:posOffset>6985</wp:posOffset>
                </wp:positionH>
                <wp:positionV relativeFrom="paragraph">
                  <wp:posOffset>5115870</wp:posOffset>
                </wp:positionV>
                <wp:extent cx="575246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4F231D" w:rsidRPr="00A129D0" w:rsidRDefault="004F231D" w:rsidP="00A129D0">
                            <w:pPr>
                              <w:pStyle w:val="Beschriftung"/>
                            </w:pPr>
                            <w:bookmarkStart w:id="21" w:name="_Ref32940459"/>
                            <w:bookmarkStart w:id="22" w:name="_Toc33871678"/>
                            <w:r>
                              <w:t xml:space="preserve">Abbildung </w:t>
                            </w:r>
                            <w:fldSimple w:instr=" SEQ Abbildung \* ARABIC ">
                              <w:r>
                                <w:rPr>
                                  <w:noProof/>
                                </w:rPr>
                                <w:t>2</w:t>
                              </w:r>
                            </w:fldSimple>
                            <w:bookmarkEnd w:id="21"/>
                            <w:r>
                              <w:t>: Grundlegender Commit Vorgang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86A8" id="Textfeld 2" o:spid="_x0000_s1027" type="#_x0000_t202" style="position:absolute;left:0;text-align:left;margin-left:.55pt;margin-top:402.8pt;width:452.9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LgIAAGQ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" stroked="f">
                <v:textbox style="mso-fit-shape-to-text:t" inset="0,0,0,0">
                  <w:txbxContent>
                    <w:p w:rsidR="004F231D" w:rsidRPr="00A129D0" w:rsidRDefault="004F231D" w:rsidP="00A129D0">
                      <w:pPr>
                        <w:pStyle w:val="Beschriftung"/>
                      </w:pPr>
                      <w:bookmarkStart w:id="23" w:name="_Ref32940459"/>
                      <w:bookmarkStart w:id="24" w:name="_Toc33871678"/>
                      <w:r>
                        <w:t xml:space="preserve">Abbildung </w:t>
                      </w:r>
                      <w:fldSimple w:instr=" SEQ Abbildung \* ARABIC ">
                        <w:r>
                          <w:rPr>
                            <w:noProof/>
                          </w:rPr>
                          <w:t>2</w:t>
                        </w:r>
                      </w:fldSimple>
                      <w:bookmarkEnd w:id="23"/>
                      <w:r>
                        <w:t>: Grundlegender Commit Vorgang</w:t>
                      </w:r>
                      <w:bookmarkEnd w:id="24"/>
                    </w:p>
                  </w:txbxContent>
                </v:textbox>
                <w10:wrap type="topAndBottom"/>
              </v:shape>
            </w:pict>
          </mc:Fallback>
        </mc:AlternateContent>
      </w:r>
      <w:r w:rsidR="0090300A">
        <w:rPr>
          <w:noProof/>
        </w:rPr>
        <w:drawing>
          <wp:anchor distT="0" distB="0" distL="114300" distR="114300" simplePos="0" relativeHeight="251907072" behindDoc="0" locked="0" layoutInCell="1" allowOverlap="1" wp14:anchorId="02524BB2">
            <wp:simplePos x="0" y="0"/>
            <wp:positionH relativeFrom="column">
              <wp:posOffset>6985</wp:posOffset>
            </wp:positionH>
            <wp:positionV relativeFrom="paragraph">
              <wp:posOffset>1834042</wp:posOffset>
            </wp:positionV>
            <wp:extent cx="5752465" cy="3235325"/>
            <wp:effectExtent l="0" t="0" r="635" b="317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35325"/>
                    </a:xfrm>
                    <a:prstGeom prst="rect">
                      <a:avLst/>
                    </a:prstGeom>
                    <a:noFill/>
                    <a:ln>
                      <a:noFill/>
                    </a:ln>
                  </pic:spPr>
                </pic:pic>
              </a:graphicData>
            </a:graphic>
          </wp:anchor>
        </w:drawing>
      </w:r>
      <w:r>
        <w:t>renziert werden kann.</w:t>
      </w:r>
      <w:r w:rsidRPr="00A31751">
        <w:rPr>
          <w:noProof/>
        </w:rPr>
        <w:t xml:space="preserve"> </w:t>
      </w:r>
    </w:p>
    <w:p w:rsidR="00A129D0" w:rsidRPr="00A129D0" w:rsidRDefault="00A129D0" w:rsidP="00A129D0">
      <w:pPr>
        <w:spacing w:before="0" w:line="240" w:lineRule="auto"/>
        <w:jc w:val="left"/>
        <w:rPr>
          <w:b/>
          <w:kern w:val="28"/>
          <w:sz w:val="28"/>
        </w:rPr>
      </w:pPr>
      <w:bookmarkStart w:id="25" w:name="_Ref33719458"/>
      <w:r>
        <w:br w:type="page"/>
      </w:r>
    </w:p>
    <w:p w:rsidR="008F6A83" w:rsidRDefault="008F6A83" w:rsidP="008F6A83">
      <w:pPr>
        <w:pStyle w:val="berschrift2"/>
      </w:pPr>
      <w:bookmarkStart w:id="26" w:name="_Toc33871747"/>
      <w:r>
        <w:lastRenderedPageBreak/>
        <w:t>Installationsanleitung</w:t>
      </w:r>
      <w:bookmarkEnd w:id="25"/>
      <w:bookmarkEnd w:id="26"/>
    </w:p>
    <w:p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rsidR="00A129D0" w:rsidRPr="00F16C72" w:rsidRDefault="00A129D0" w:rsidP="00F16C72"/>
    <w:p w:rsidR="008F6A83" w:rsidRDefault="008F6A83" w:rsidP="008F6A83">
      <w:pPr>
        <w:pStyle w:val="berschrift3"/>
      </w:pPr>
      <w:bookmarkStart w:id="27" w:name="_Toc33871748"/>
      <w:r>
        <w:t>Installation unter Linux</w:t>
      </w:r>
      <w:bookmarkEnd w:id="27"/>
    </w:p>
    <w:p w:rsidR="00A129D0" w:rsidRDefault="00A129D0" w:rsidP="0090234D">
      <w:r>
        <w:rPr>
          <w:noProof/>
        </w:rPr>
        <mc:AlternateContent>
          <mc:Choice Requires="wps">
            <w:drawing>
              <wp:anchor distT="0" distB="0" distL="114300" distR="114300" simplePos="0" relativeHeight="251786240" behindDoc="0" locked="0" layoutInCell="1" allowOverlap="1" wp14:anchorId="7473FC29" wp14:editId="209DA11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4F231D" w:rsidRPr="0090234D" w:rsidRDefault="004F231D" w:rsidP="0090234D">
                            <w:pPr>
                              <w:pStyle w:val="Beschriftung"/>
                              <w:rPr>
                                <w:i/>
                                <w:iCs/>
                                <w:noProof/>
                              </w:rPr>
                            </w:pPr>
                            <w:bookmarkStart w:id="28" w:name="_Ref32940613"/>
                            <w:bookmarkStart w:id="29" w:name="_Toc33871679"/>
                            <w:r>
                              <w:t xml:space="preserve">Abbildung </w:t>
                            </w:r>
                            <w:fldSimple w:instr=" SEQ Abbildung \* ARABIC ">
                              <w:r>
                                <w:rPr>
                                  <w:noProof/>
                                </w:rPr>
                                <w:t>3</w:t>
                              </w:r>
                            </w:fldSimple>
                            <w:bookmarkEnd w:id="28"/>
                            <w:r>
                              <w:t xml:space="preserve">: Git Installation unter Linux mit </w:t>
                            </w:r>
                            <w:r>
                              <w:rPr>
                                <w:i/>
                                <w:iCs/>
                              </w:rPr>
                              <w:t>apt-get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6pt;margin-top:156.45pt;width:29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rsidR="004F231D" w:rsidRPr="0090234D" w:rsidRDefault="004F231D" w:rsidP="0090234D">
                      <w:pPr>
                        <w:pStyle w:val="Beschriftung"/>
                        <w:rPr>
                          <w:i/>
                          <w:iCs/>
                          <w:noProof/>
                        </w:rPr>
                      </w:pPr>
                      <w:bookmarkStart w:id="30" w:name="_Ref32940613"/>
                      <w:bookmarkStart w:id="31" w:name="_Toc33871679"/>
                      <w:r>
                        <w:t xml:space="preserve">Abbildung </w:t>
                      </w:r>
                      <w:fldSimple w:instr=" SEQ Abbildung \* ARABIC ">
                        <w:r>
                          <w:rPr>
                            <w:noProof/>
                          </w:rPr>
                          <w:t>3</w:t>
                        </w:r>
                      </w:fldSimple>
                      <w:bookmarkEnd w:id="30"/>
                      <w:r>
                        <w:t xml:space="preserve">: Git Installation unter Linux mit </w:t>
                      </w:r>
                      <w:r>
                        <w:rPr>
                          <w:i/>
                          <w:iCs/>
                        </w:rPr>
                        <w:t>apt-get</w:t>
                      </w:r>
                      <w:bookmarkEnd w:id="31"/>
                    </w:p>
                  </w:txbxContent>
                </v:textbox>
                <w10:wrap type="topAndBottom"/>
              </v:shape>
            </w:pict>
          </mc:Fallback>
        </mc:AlternateContent>
      </w:r>
      <w:r>
        <w:rPr>
          <w:noProof/>
        </w:rPr>
        <w:drawing>
          <wp:anchor distT="0" distB="0" distL="114300" distR="114300" simplePos="0" relativeHeight="251739136" behindDoc="0" locked="0" layoutInCell="1" allowOverlap="1" wp14:anchorId="2E769195">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 </w:t>
      </w:r>
    </w:p>
    <w:p w:rsidR="0090234D" w:rsidRDefault="0090234D" w:rsidP="0090234D">
      <w:r>
        <w:t xml:space="preserve">Ist dies gemäß dem Kommando in </w:t>
      </w:r>
      <w:r>
        <w:fldChar w:fldCharType="begin"/>
      </w:r>
      <w:r>
        <w:instrText xml:space="preserve"> REF _Ref32940613 \h </w:instrText>
      </w:r>
      <w:r>
        <w:fldChar w:fldCharType="separate"/>
      </w:r>
      <w:r>
        <w:t xml:space="preserve">Abbildung </w:t>
      </w:r>
      <w:r>
        <w:rPr>
          <w:noProof/>
        </w:rPr>
        <w:t>3</w:t>
      </w:r>
      <w:r>
        <w:fldChar w:fldCharType="end"/>
      </w:r>
      <w:r>
        <w:t xml:space="preserve"> geschehen, kann folgend git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rsidR="00A129D0" w:rsidRPr="0090234D" w:rsidRDefault="00A129D0" w:rsidP="00A129D0">
      <w:pPr>
        <w:spacing w:before="0" w:line="240" w:lineRule="auto"/>
        <w:jc w:val="left"/>
      </w:pPr>
      <w:r>
        <w:br w:type="page"/>
      </w:r>
    </w:p>
    <w:p w:rsidR="00497927" w:rsidRPr="00497927" w:rsidRDefault="008F6A83" w:rsidP="00497927">
      <w:pPr>
        <w:pStyle w:val="berschrift3"/>
      </w:pPr>
      <w:bookmarkStart w:id="32" w:name="_Toc33871749"/>
      <w:r>
        <w:lastRenderedPageBreak/>
        <w:t>Installation unter Windows</w:t>
      </w:r>
      <w:bookmarkEnd w:id="32"/>
    </w:p>
    <w:p w:rsidR="0091159F" w:rsidRPr="00497927" w:rsidRDefault="00991E75" w:rsidP="00497927">
      <w:r>
        <w:rPr>
          <w:noProof/>
        </w:rPr>
        <mc:AlternateContent>
          <mc:Choice Requires="wps">
            <w:drawing>
              <wp:anchor distT="0" distB="0" distL="114300" distR="114300" simplePos="0" relativeHeight="251795456"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F231D" w:rsidRPr="000D6254" w:rsidRDefault="004F231D" w:rsidP="00497927">
                            <w:pPr>
                              <w:pStyle w:val="Beschriftung"/>
                              <w:rPr>
                                <w:noProof/>
                              </w:rPr>
                            </w:pPr>
                            <w:bookmarkStart w:id="33" w:name="_Ref32941047"/>
                            <w:bookmarkStart w:id="34" w:name="_Toc33871680"/>
                            <w:r>
                              <w:t xml:space="preserve">Abbildung </w:t>
                            </w:r>
                            <w:fldSimple w:instr=" SEQ Abbildung \* ARABIC ">
                              <w:r>
                                <w:rPr>
                                  <w:noProof/>
                                </w:rPr>
                                <w:t>4</w:t>
                              </w:r>
                            </w:fldSimple>
                            <w:bookmarkEnd w:id="33"/>
                            <w:r>
                              <w:t>: Einstellung zur PATH Variable unter Windows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4F231D" w:rsidRPr="000D6254" w:rsidRDefault="004F231D" w:rsidP="00497927">
                      <w:pPr>
                        <w:pStyle w:val="Beschriftung"/>
                        <w:rPr>
                          <w:noProof/>
                        </w:rPr>
                      </w:pPr>
                      <w:bookmarkStart w:id="35" w:name="_Ref32941047"/>
                      <w:bookmarkStart w:id="36" w:name="_Toc33871680"/>
                      <w:r>
                        <w:t xml:space="preserve">Abbildung </w:t>
                      </w:r>
                      <w:fldSimple w:instr=" SEQ Abbildung \* ARABIC ">
                        <w:r>
                          <w:rPr>
                            <w:noProof/>
                          </w:rPr>
                          <w:t>4</w:t>
                        </w:r>
                      </w:fldSimple>
                      <w:bookmarkEnd w:id="35"/>
                      <w:r>
                        <w:t>: Einstellung zur PATH Variable unter Windows</w:t>
                      </w:r>
                      <w:bookmarkEnd w:id="36"/>
                    </w:p>
                  </w:txbxContent>
                </v:textbox>
                <w10:wrap type="topAndBottom"/>
              </v:shape>
            </w:pict>
          </mc:Fallback>
        </mc:AlternateContent>
      </w:r>
      <w:r w:rsidRPr="000D7177">
        <w:rPr>
          <w:noProof/>
        </w:rPr>
        <w:drawing>
          <wp:anchor distT="0" distB="0" distL="114300" distR="114300" simplePos="0" relativeHeight="251788288"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rsidR="000F364B" w:rsidRDefault="008F6A83">
      <w:pPr>
        <w:pStyle w:val="berschrift1"/>
      </w:pPr>
      <w:bookmarkStart w:id="37" w:name="_Ref491684646"/>
      <w:bookmarkStart w:id="38" w:name="_Toc338916039"/>
      <w:bookmarkStart w:id="39" w:name="_Ref33858979"/>
      <w:bookmarkStart w:id="40" w:name="_Toc33871750"/>
      <w:r>
        <w:lastRenderedPageBreak/>
        <w:t xml:space="preserve">Durchführung eines beispielhaften </w:t>
      </w:r>
      <w:bookmarkEnd w:id="37"/>
      <w:bookmarkEnd w:id="38"/>
      <w:r>
        <w:t>Projekts</w:t>
      </w:r>
      <w:bookmarkEnd w:id="39"/>
      <w:bookmarkEnd w:id="40"/>
    </w:p>
    <w:p w:rsidR="008F6A83" w:rsidRDefault="008F6A83" w:rsidP="008F6A83">
      <w:pPr>
        <w:pStyle w:val="berschrift2"/>
      </w:pPr>
      <w:bookmarkStart w:id="41" w:name="_Toc33871751"/>
      <w:r>
        <w:t>Aufbau des Projekts</w:t>
      </w:r>
      <w:bookmarkEnd w:id="41"/>
    </w:p>
    <w:p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 xml:space="preserve">git &lt;Kommando&gt; --help </w:t>
      </w:r>
      <w:r>
        <w:t>die Git interne Dokumentation zu eben diesem Kommando aufgerufen werden.</w:t>
      </w:r>
    </w:p>
    <w:p w:rsidR="00BC796D" w:rsidRPr="003436AE" w:rsidRDefault="00BC796D" w:rsidP="00991E75">
      <w:pPr>
        <w:pStyle w:val="berschrift2"/>
      </w:pPr>
      <w:bookmarkStart w:id="42" w:name="_Toc33871752"/>
      <w:r>
        <w:t>Erstellung eines Projektarchives</w:t>
      </w:r>
      <w:bookmarkEnd w:id="42"/>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rsidR="008F6A83" w:rsidRDefault="008F6A83" w:rsidP="008F6A83">
      <w:pPr>
        <w:pStyle w:val="berschrift3"/>
      </w:pPr>
      <w:bookmarkStart w:id="43" w:name="_Toc33871753"/>
      <w:r>
        <w:t>Git init</w:t>
      </w:r>
      <w:bookmarkEnd w:id="43"/>
    </w:p>
    <w:p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t xml:space="preserve">Ohne zuerst in das spätere Projektverzeichnis zu wechseln, kann auch der Pfad nach </w:t>
      </w:r>
      <w:r w:rsidRPr="005B301A">
        <w:rPr>
          <w:b/>
          <w:bCs/>
          <w:i/>
          <w:iCs/>
        </w:rPr>
        <w:t>git init</w:t>
      </w:r>
      <w:r>
        <w:t xml:space="preserve"> angegeben werden.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t xml:space="preserve">Abbildung </w:t>
      </w:r>
      <w:r>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rsidR="00927AA2" w:rsidRDefault="00927AA2">
      <w:pPr>
        <w:spacing w:before="0" w:line="240" w:lineRule="auto"/>
        <w:jc w:val="left"/>
      </w:pPr>
      <w:r>
        <w:br w:type="page"/>
      </w:r>
    </w:p>
    <w:p w:rsidR="00991E75" w:rsidRDefault="00927AA2" w:rsidP="00991E75">
      <w:r>
        <w:rPr>
          <w:noProof/>
        </w:rPr>
        <w:lastRenderedPageBreak/>
        <mc:AlternateContent>
          <mc:Choice Requires="wps">
            <w:drawing>
              <wp:anchor distT="0" distB="0" distL="114300" distR="114300" simplePos="0" relativeHeight="251852800" behindDoc="0" locked="0" layoutInCell="1" allowOverlap="1" wp14:anchorId="2F3E737C" wp14:editId="09E11658">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rsidR="004F231D" w:rsidRPr="007175B8" w:rsidRDefault="004F231D" w:rsidP="00991E75">
                            <w:pPr>
                              <w:pStyle w:val="Beschriftung"/>
                              <w:rPr>
                                <w:noProof/>
                              </w:rPr>
                            </w:pPr>
                            <w:bookmarkStart w:id="44" w:name="_Ref32941209"/>
                            <w:bookmarkStart w:id="45" w:name="_Toc33871681"/>
                            <w:r>
                              <w:t xml:space="preserve">Abbildung </w:t>
                            </w:r>
                            <w:fldSimple w:instr=" SEQ Abbildung \* ARABIC ">
                              <w:r>
                                <w:rPr>
                                  <w:noProof/>
                                </w:rPr>
                                <w:t>5</w:t>
                              </w:r>
                            </w:fldSimple>
                            <w:bookmarkEnd w:id="44"/>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35pt;margin-top:130pt;width:265.5pt;height:36.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rsidR="004F231D" w:rsidRPr="007175B8" w:rsidRDefault="004F231D" w:rsidP="00991E75">
                      <w:pPr>
                        <w:pStyle w:val="Beschriftung"/>
                        <w:rPr>
                          <w:noProof/>
                        </w:rPr>
                      </w:pPr>
                      <w:bookmarkStart w:id="46" w:name="_Ref32941209"/>
                      <w:bookmarkStart w:id="47" w:name="_Toc33871681"/>
                      <w:r>
                        <w:t xml:space="preserve">Abbildung </w:t>
                      </w:r>
                      <w:fldSimple w:instr=" SEQ Abbildung \* ARABIC ">
                        <w:r>
                          <w:rPr>
                            <w:noProof/>
                          </w:rPr>
                          <w:t>5</w:t>
                        </w:r>
                      </w:fldSimple>
                      <w:bookmarkEnd w:id="46"/>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7"/>
                    </w:p>
                  </w:txbxContent>
                </v:textbox>
                <w10:wrap type="topAndBottom"/>
              </v:shape>
            </w:pict>
          </mc:Fallback>
        </mc:AlternateContent>
      </w:r>
      <w:r>
        <w:rPr>
          <w:noProof/>
        </w:rPr>
        <w:drawing>
          <wp:anchor distT="0" distB="0" distL="114300" distR="114300" simplePos="0" relativeHeight="251809792" behindDoc="0" locked="0" layoutInCell="1" allowOverlap="1" wp14:anchorId="7B16265B" wp14:editId="1BCA7203">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r>
        <w:t>G</w:t>
      </w:r>
      <w:r w:rsidR="00991E75">
        <w:t>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r w:rsidR="00991E75">
        <w:rPr>
          <w:i/>
          <w:iCs/>
        </w:rPr>
        <w:t>shared</w:t>
      </w:r>
      <w:r w:rsidR="00991E75" w:rsidRPr="00F76346">
        <w:rPr>
          <w:i/>
          <w:iCs/>
        </w:rPr>
        <w:t xml:space="preserve"> repository</w:t>
      </w:r>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Commits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3609C7">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09760"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rsidR="00991E75" w:rsidRDefault="00991E75" w:rsidP="00991E75">
      <w:pPr>
        <w:pStyle w:val="Beschriftung"/>
      </w:pPr>
      <w:bookmarkStart w:id="48" w:name="_Ref32941771"/>
      <w:bookmarkStart w:id="49" w:name="_Toc33871682"/>
      <w:r>
        <w:t xml:space="preserve">Abbildung </w:t>
      </w:r>
      <w:fldSimple w:instr=" SEQ Abbildung \* ARABIC ">
        <w:r w:rsidR="009C5EA1">
          <w:rPr>
            <w:noProof/>
          </w:rPr>
          <w:t>6</w:t>
        </w:r>
      </w:fldSimple>
      <w:bookmarkEnd w:id="48"/>
      <w:r>
        <w:t>: Initialisierung eines Projektarchivs</w:t>
      </w:r>
      <w:bookmarkEnd w:id="49"/>
    </w:p>
    <w:p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die Erstellung eines Commits</w:t>
      </w:r>
      <w:r>
        <w:t>. Um die benö</w:t>
      </w:r>
      <w:r>
        <w:lastRenderedPageBreak/>
        <w:t xml:space="preserve">tigten Informationen Git mitzuteilen wird ein weiterer Befehl mit dem Namen </w:t>
      </w:r>
      <w:r>
        <w:rPr>
          <w:i/>
          <w:iCs/>
        </w:rPr>
        <w:t xml:space="preserve">config </w:t>
      </w:r>
      <w:r>
        <w:t>ausgeführt</w:t>
      </w:r>
      <w:r w:rsidR="00262E2F">
        <w:t>.</w:t>
      </w:r>
    </w:p>
    <w:p w:rsidR="008F6A83" w:rsidRDefault="008F6A83" w:rsidP="008F6A83">
      <w:pPr>
        <w:pStyle w:val="berschrift3"/>
      </w:pPr>
      <w:bookmarkStart w:id="50" w:name="_Toc33871754"/>
      <w:r>
        <w:t>Git config</w:t>
      </w:r>
      <w:bookmarkEnd w:id="50"/>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552942">
        <w:rPr>
          <w:b/>
          <w:bCs/>
          <w:i/>
          <w:iCs/>
        </w:rPr>
        <w:t>–</w:t>
      </w:r>
      <w:r>
        <w:rPr>
          <w:b/>
          <w:bCs/>
          <w:i/>
          <w:iCs/>
        </w:rPr>
        <w:t>edit</w:t>
      </w:r>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3609C7">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517952"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4F231D" w:rsidRPr="00C11C7E" w:rsidRDefault="004F231D" w:rsidP="004E7424">
                            <w:pPr>
                              <w:pStyle w:val="Beschriftung"/>
                              <w:rPr>
                                <w:noProof/>
                              </w:rPr>
                            </w:pPr>
                            <w:bookmarkStart w:id="51" w:name="_Toc33871683"/>
                            <w:r>
                              <w:t xml:space="preserve">Abbildung </w:t>
                            </w:r>
                            <w:fldSimple w:instr=" SEQ Abbildung \* ARABIC ">
                              <w:r>
                                <w:rPr>
                                  <w:noProof/>
                                </w:rPr>
                                <w:t>7</w:t>
                              </w:r>
                            </w:fldSimple>
                            <w:r>
                              <w:t>: Einsicht in die bestehende Git Konfiguration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4F231D" w:rsidRPr="00C11C7E" w:rsidRDefault="004F231D" w:rsidP="004E7424">
                      <w:pPr>
                        <w:pStyle w:val="Beschriftung"/>
                        <w:rPr>
                          <w:noProof/>
                        </w:rPr>
                      </w:pPr>
                      <w:bookmarkStart w:id="52" w:name="_Toc33871683"/>
                      <w:r>
                        <w:t xml:space="preserve">Abbildung </w:t>
                      </w:r>
                      <w:fldSimple w:instr=" SEQ Abbildung \* ARABIC ">
                        <w:r>
                          <w:rPr>
                            <w:noProof/>
                          </w:rPr>
                          <w:t>7</w:t>
                        </w:r>
                      </w:fldSimple>
                      <w:r>
                        <w:t>: Einsicht in die bestehende Git Konfiguration</w:t>
                      </w:r>
                      <w:bookmarkEnd w:id="52"/>
                    </w:p>
                  </w:txbxContent>
                </v:textbox>
                <w10:wrap type="topAndBottom"/>
              </v:shape>
            </w:pict>
          </mc:Fallback>
        </mc:AlternateContent>
      </w:r>
      <w:r>
        <w:rPr>
          <w:noProof/>
        </w:rPr>
        <w:drawing>
          <wp:anchor distT="0" distB="0" distL="114300" distR="114300" simplePos="0" relativeHeight="251513856"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rsidR="00393F17" w:rsidRPr="00262E2F" w:rsidRDefault="00393F17" w:rsidP="00393F17">
      <w:pPr>
        <w:spacing w:before="0" w:line="240" w:lineRule="auto"/>
        <w:jc w:val="left"/>
      </w:pPr>
      <w:r>
        <w:br w:type="page"/>
      </w:r>
    </w:p>
    <w:p w:rsidR="008F6A83" w:rsidRDefault="008F6A83" w:rsidP="008F6A83">
      <w:pPr>
        <w:pStyle w:val="berschrift3"/>
      </w:pPr>
      <w:bookmarkStart w:id="53" w:name="_Toc33871755"/>
      <w:r>
        <w:lastRenderedPageBreak/>
        <w:t>Git clone</w:t>
      </w:r>
      <w:bookmarkEnd w:id="53"/>
    </w:p>
    <w:p w:rsidR="004E7424" w:rsidRDefault="00393F17" w:rsidP="004E7424">
      <w:r>
        <w:rPr>
          <w:noProof/>
        </w:rPr>
        <mc:AlternateContent>
          <mc:Choice Requires="wps">
            <w:drawing>
              <wp:anchor distT="0" distB="0" distL="114300" distR="114300" simplePos="0" relativeHeight="251661312" behindDoc="0" locked="0" layoutInCell="1" allowOverlap="1" wp14:anchorId="78AAC7F0" wp14:editId="4AC537C0">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4F231D" w:rsidRPr="00EE5119" w:rsidRDefault="004F231D" w:rsidP="004E7424">
                            <w:pPr>
                              <w:pStyle w:val="Beschriftung"/>
                              <w:rPr>
                                <w:noProof/>
                              </w:rPr>
                            </w:pPr>
                            <w:bookmarkStart w:id="54" w:name="_Ref32942592"/>
                            <w:bookmarkStart w:id="55" w:name="_Toc33871684"/>
                            <w:r>
                              <w:t xml:space="preserve">Abbildung </w:t>
                            </w:r>
                            <w:fldSimple w:instr=" SEQ Abbildung \* ARABIC ">
                              <w:r>
                                <w:rPr>
                                  <w:noProof/>
                                </w:rPr>
                                <w:t>8</w:t>
                              </w:r>
                            </w:fldSimple>
                            <w:bookmarkEnd w:id="54"/>
                            <w:r>
                              <w:t>: Klonen eines öffentlichen Projektarchivs von Github.com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6pt;margin-top:236.8pt;width:40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rsidR="004F231D" w:rsidRPr="00EE5119" w:rsidRDefault="004F231D" w:rsidP="004E7424">
                      <w:pPr>
                        <w:pStyle w:val="Beschriftung"/>
                        <w:rPr>
                          <w:noProof/>
                        </w:rPr>
                      </w:pPr>
                      <w:bookmarkStart w:id="56" w:name="_Ref32942592"/>
                      <w:bookmarkStart w:id="57" w:name="_Toc33871684"/>
                      <w:r>
                        <w:t xml:space="preserve">Abbildung </w:t>
                      </w:r>
                      <w:fldSimple w:instr=" SEQ Abbildung \* ARABIC ">
                        <w:r>
                          <w:rPr>
                            <w:noProof/>
                          </w:rPr>
                          <w:t>8</w:t>
                        </w:r>
                      </w:fldSimple>
                      <w:bookmarkEnd w:id="56"/>
                      <w:r>
                        <w:t>: Klonen eines öffentlichen Projektarchivs von Github.com</w:t>
                      </w:r>
                      <w:bookmarkEnd w:id="57"/>
                    </w:p>
                  </w:txbxContent>
                </v:textbox>
                <w10:wrap type="topAndBottom"/>
              </v:shape>
            </w:pict>
          </mc:Fallback>
        </mc:AlternateContent>
      </w:r>
      <w:r w:rsidR="0091159F">
        <w:rPr>
          <w:noProof/>
        </w:rPr>
        <w:drawing>
          <wp:anchor distT="0" distB="0" distL="114300" distR="114300" simplePos="0" relativeHeight="251649024" behindDoc="0" locked="0" layoutInCell="1" allowOverlap="1" wp14:anchorId="56174DC5">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8" w:name="_Toc33871756"/>
      <w:r>
        <w:t>Änderungen verwalten</w:t>
      </w:r>
      <w:bookmarkEnd w:id="58"/>
    </w:p>
    <w:p w:rsidR="00EF01D7" w:rsidRDefault="005F2879" w:rsidP="00EF01D7">
      <w:r>
        <w:rPr>
          <w:noProof/>
        </w:rPr>
        <mc:AlternateContent>
          <mc:Choice Requires="wps">
            <w:drawing>
              <wp:anchor distT="0" distB="0" distL="114300" distR="114300" simplePos="0" relativeHeight="251545600"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4F231D" w:rsidRPr="00E60531" w:rsidRDefault="004F231D" w:rsidP="00EF01D7">
                            <w:pPr>
                              <w:pStyle w:val="Beschriftung"/>
                            </w:pPr>
                            <w:bookmarkStart w:id="59" w:name="_Ref32942737"/>
                            <w:bookmarkStart w:id="60" w:name="_Toc33871685"/>
                            <w:r>
                              <w:t xml:space="preserve">Abbildung </w:t>
                            </w:r>
                            <w:fldSimple w:instr=" SEQ Abbildung \* ARABIC ">
                              <w:r>
                                <w:rPr>
                                  <w:noProof/>
                                </w:rPr>
                                <w:t>9</w:t>
                              </w:r>
                            </w:fldSimple>
                            <w:bookmarkEnd w:id="59"/>
                            <w:r>
                              <w:t>: Erzeugung der .gitignore Datei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4F231D" w:rsidRPr="00E60531" w:rsidRDefault="004F231D" w:rsidP="00EF01D7">
                      <w:pPr>
                        <w:pStyle w:val="Beschriftung"/>
                      </w:pPr>
                      <w:bookmarkStart w:id="61" w:name="_Ref32942737"/>
                      <w:bookmarkStart w:id="62" w:name="_Toc33871685"/>
                      <w:r>
                        <w:t xml:space="preserve">Abbildung </w:t>
                      </w:r>
                      <w:fldSimple w:instr=" SEQ Abbildung \* ARABIC ">
                        <w:r>
                          <w:rPr>
                            <w:noProof/>
                          </w:rPr>
                          <w:t>9</w:t>
                        </w:r>
                      </w:fldSimple>
                      <w:bookmarkEnd w:id="61"/>
                      <w:r>
                        <w:t>: Erzeugung der .gitignore Datei</w:t>
                      </w:r>
                      <w:bookmarkEnd w:id="62"/>
                    </w:p>
                  </w:txbxContent>
                </v:textbox>
                <w10:wrap type="topAndBottom"/>
              </v:shape>
            </w:pict>
          </mc:Fallback>
        </mc:AlternateContent>
      </w:r>
      <w:r>
        <w:rPr>
          <w:noProof/>
        </w:rPr>
        <w:drawing>
          <wp:anchor distT="0" distB="0" distL="114300" distR="114300" simplePos="0" relativeHeight="25152204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Dateien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3" w:name="_Ref32943288"/>
      <w:bookmarkStart w:id="64" w:name="_Toc33871757"/>
      <w:r>
        <w:lastRenderedPageBreak/>
        <w:t>Die Datei .gitignore</w:t>
      </w:r>
      <w:bookmarkEnd w:id="63"/>
      <w:bookmarkEnd w:id="64"/>
    </w:p>
    <w:p w:rsidR="005F2879" w:rsidRDefault="00AD2E07" w:rsidP="005F2879">
      <w:r>
        <w:rPr>
          <w:noProof/>
        </w:rPr>
        <mc:AlternateContent>
          <mc:Choice Requires="wps">
            <w:drawing>
              <wp:anchor distT="0" distB="0" distL="114300" distR="114300" simplePos="0" relativeHeight="251632640" behindDoc="0" locked="0" layoutInCell="1" allowOverlap="1" wp14:anchorId="1AD51EA2" wp14:editId="7D04EDA9">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4F231D" w:rsidRPr="002731BB" w:rsidRDefault="004F231D" w:rsidP="005F2879">
                            <w:pPr>
                              <w:pStyle w:val="Beschriftung"/>
                              <w:rPr>
                                <w:noProof/>
                              </w:rPr>
                            </w:pPr>
                            <w:bookmarkStart w:id="65" w:name="_Ref32942854"/>
                            <w:bookmarkStart w:id="66" w:name="_Toc33871686"/>
                            <w:r>
                              <w:t xml:space="preserve">Abbildung </w:t>
                            </w:r>
                            <w:fldSimple w:instr=" SEQ Abbildung \* ARABIC ">
                              <w:r>
                                <w:rPr>
                                  <w:noProof/>
                                </w:rPr>
                                <w:t>10</w:t>
                              </w:r>
                            </w:fldSimple>
                            <w:bookmarkEnd w:id="65"/>
                            <w:r>
                              <w:t>: Darstellung der Datei .gitignore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5pt;margin-top:174.85pt;width:23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rsidR="004F231D" w:rsidRPr="002731BB" w:rsidRDefault="004F231D" w:rsidP="005F2879">
                      <w:pPr>
                        <w:pStyle w:val="Beschriftung"/>
                        <w:rPr>
                          <w:noProof/>
                        </w:rPr>
                      </w:pPr>
                      <w:bookmarkStart w:id="67" w:name="_Ref32942854"/>
                      <w:bookmarkStart w:id="68" w:name="_Toc33871686"/>
                      <w:r>
                        <w:t xml:space="preserve">Abbildung </w:t>
                      </w:r>
                      <w:fldSimple w:instr=" SEQ Abbildung \* ARABIC ">
                        <w:r>
                          <w:rPr>
                            <w:noProof/>
                          </w:rPr>
                          <w:t>10</w:t>
                        </w:r>
                      </w:fldSimple>
                      <w:bookmarkEnd w:id="67"/>
                      <w:r>
                        <w:t>: Darstellung der Datei .gitignore</w:t>
                      </w:r>
                      <w:bookmarkEnd w:id="68"/>
                    </w:p>
                  </w:txbxContent>
                </v:textbox>
                <w10:wrap type="topAndBottom"/>
              </v:shape>
            </w:pict>
          </mc:Fallback>
        </mc:AlternateContent>
      </w:r>
      <w:r>
        <w:rPr>
          <w:noProof/>
        </w:rPr>
        <w:drawing>
          <wp:anchor distT="0" distB="0" distL="114300" distR="114300" simplePos="0" relativeHeight="251581440" behindDoc="0" locked="0" layoutInCell="1" allowOverlap="1" wp14:anchorId="583B1BF8" wp14:editId="6EACDF5E">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5F2879">
        <w:t xml:space="preserve">Abbildung </w:t>
      </w:r>
      <w:r w:rsidR="005F2879">
        <w:rPr>
          <w:noProof/>
        </w:rPr>
        <w:t>10</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rsidR="008F6A83" w:rsidRDefault="008F6A83" w:rsidP="005F2879">
      <w:pPr>
        <w:pStyle w:val="berschrift3"/>
      </w:pPr>
      <w:bookmarkStart w:id="69" w:name="_Toc33871758"/>
      <w:r>
        <w:t>Funktionsweise des Indexes (git status)</w:t>
      </w:r>
      <w:bookmarkEnd w:id="69"/>
    </w:p>
    <w:p w:rsidR="005F2879" w:rsidRDefault="005F2879" w:rsidP="005F2879">
      <w:r>
        <w:rPr>
          <w:noProof/>
        </w:rPr>
        <mc:AlternateContent>
          <mc:Choice Requires="wps">
            <w:drawing>
              <wp:anchor distT="0" distB="0" distL="114300" distR="114300" simplePos="0" relativeHeight="25156505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4F231D" w:rsidRPr="00082680" w:rsidRDefault="004F231D" w:rsidP="005F2879">
                            <w:pPr>
                              <w:pStyle w:val="Beschriftung"/>
                              <w:rPr>
                                <w:noProof/>
                              </w:rPr>
                            </w:pPr>
                            <w:bookmarkStart w:id="70" w:name="_Ref33861346"/>
                            <w:bookmarkStart w:id="71" w:name="_Toc33871687"/>
                            <w:r>
                              <w:t xml:space="preserve">Abbildung </w:t>
                            </w:r>
                            <w:fldSimple w:instr=" SEQ Abbildung \* ARABIC ">
                              <w:r>
                                <w:rPr>
                                  <w:noProof/>
                                </w:rPr>
                                <w:t>11</w:t>
                              </w:r>
                            </w:fldSimple>
                            <w:bookmarkEnd w:id="70"/>
                            <w:r>
                              <w:t xml:space="preserve">: Ausgabe des Befehls </w:t>
                            </w:r>
                            <w:r w:rsidRPr="005F2879">
                              <w:rPr>
                                <w:i/>
                                <w:iCs/>
                              </w:rPr>
                              <w:t>git status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4F231D" w:rsidRPr="00082680" w:rsidRDefault="004F231D" w:rsidP="005F2879">
                      <w:pPr>
                        <w:pStyle w:val="Beschriftung"/>
                        <w:rPr>
                          <w:noProof/>
                        </w:rPr>
                      </w:pPr>
                      <w:bookmarkStart w:id="72" w:name="_Ref33861346"/>
                      <w:bookmarkStart w:id="73" w:name="_Toc33871687"/>
                      <w:r>
                        <w:t xml:space="preserve">Abbildung </w:t>
                      </w:r>
                      <w:fldSimple w:instr=" SEQ Abbildung \* ARABIC ">
                        <w:r>
                          <w:rPr>
                            <w:noProof/>
                          </w:rPr>
                          <w:t>11</w:t>
                        </w:r>
                      </w:fldSimple>
                      <w:bookmarkEnd w:id="72"/>
                      <w:r>
                        <w:t xml:space="preserve">: Ausgabe des Befehls </w:t>
                      </w:r>
                      <w:r w:rsidRPr="005F2879">
                        <w:rPr>
                          <w:i/>
                          <w:iCs/>
                        </w:rPr>
                        <w:t>git status</w:t>
                      </w:r>
                      <w:bookmarkEnd w:id="73"/>
                    </w:p>
                  </w:txbxContent>
                </v:textbox>
                <w10:wrap type="topAndBottom"/>
              </v:shape>
            </w:pict>
          </mc:Fallback>
        </mc:AlternateContent>
      </w:r>
      <w:r>
        <w:rPr>
          <w:noProof/>
        </w:rPr>
        <w:drawing>
          <wp:anchor distT="0" distB="0" distL="114300" distR="114300" simplePos="0" relativeHeight="251555840"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F92AD3">
        <w:t xml:space="preserve">Abbildung </w:t>
      </w:r>
      <w:r w:rsidR="00F92AD3">
        <w:rPr>
          <w:noProof/>
        </w:rPr>
        <w:t>11</w:t>
      </w:r>
      <w:r w:rsidR="00F92AD3">
        <w:fldChar w:fldCharType="end"/>
      </w:r>
      <w:r w:rsidRPr="00CF0B94">
        <w:t xml:space="preserve">. </w:t>
      </w:r>
      <w:r>
        <w:t>Hier werden nun die zwei zuvor erstellten Dateien angezeigt</w:t>
      </w:r>
      <w:r w:rsidR="00F92AD3">
        <w:t>:</w:t>
      </w:r>
      <w:r>
        <w:t xml:space="preserve"> </w:t>
      </w:r>
    </w:p>
    <w:p w:rsidR="005F2879" w:rsidRDefault="00AD652F" w:rsidP="005F2879">
      <w:r>
        <w:rPr>
          <w:noProof/>
        </w:rPr>
        <w:lastRenderedPageBreak/>
        <mc:AlternateContent>
          <mc:Choice Requires="wps">
            <w:drawing>
              <wp:anchor distT="0" distB="0" distL="114300" distR="114300" simplePos="0" relativeHeight="251506688" behindDoc="0" locked="0" layoutInCell="1" allowOverlap="1" wp14:anchorId="3A02FFDA" wp14:editId="201E1860">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4F231D" w:rsidRPr="00260A56" w:rsidRDefault="004F231D" w:rsidP="005F2879">
                            <w:pPr>
                              <w:pStyle w:val="Beschriftung"/>
                              <w:rPr>
                                <w:noProof/>
                              </w:rPr>
                            </w:pPr>
                            <w:bookmarkStart w:id="74" w:name="_Ref32943135"/>
                            <w:bookmarkStart w:id="75" w:name="_Toc33871688"/>
                            <w:r>
                              <w:t xml:space="preserve">Abbildung </w:t>
                            </w:r>
                            <w:fldSimple w:instr=" SEQ Abbildung \* ARABIC ">
                              <w:r>
                                <w:rPr>
                                  <w:noProof/>
                                </w:rPr>
                                <w:t>12</w:t>
                              </w:r>
                            </w:fldSimple>
                            <w:bookmarkEnd w:id="74"/>
                            <w:r>
                              <w:t>: Dateien dem Index hinzufügen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85.6pt;width:450.8pt;height:36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rsidR="004F231D" w:rsidRPr="00260A56" w:rsidRDefault="004F231D" w:rsidP="005F2879">
                      <w:pPr>
                        <w:pStyle w:val="Beschriftung"/>
                        <w:rPr>
                          <w:noProof/>
                        </w:rPr>
                      </w:pPr>
                      <w:bookmarkStart w:id="76" w:name="_Ref32943135"/>
                      <w:bookmarkStart w:id="77" w:name="_Toc33871688"/>
                      <w:r>
                        <w:t xml:space="preserve">Abbildung </w:t>
                      </w:r>
                      <w:fldSimple w:instr=" SEQ Abbildung \* ARABIC ">
                        <w:r>
                          <w:rPr>
                            <w:noProof/>
                          </w:rPr>
                          <w:t>12</w:t>
                        </w:r>
                      </w:fldSimple>
                      <w:bookmarkEnd w:id="76"/>
                      <w:r>
                        <w:t>: Dateien dem Index hinzufügen</w:t>
                      </w:r>
                      <w:bookmarkEnd w:id="77"/>
                    </w:p>
                  </w:txbxContent>
                </v:textbox>
                <w10:wrap type="topAndBottom"/>
              </v:shape>
            </w:pict>
          </mc:Fallback>
        </mc:AlternateContent>
      </w:r>
      <w:r>
        <w:rPr>
          <w:noProof/>
        </w:rPr>
        <w:drawing>
          <wp:anchor distT="0" distB="0" distL="114300" distR="114300" simplePos="0" relativeHeight="251449344" behindDoc="0" locked="0" layoutInCell="1" allowOverlap="1" wp14:anchorId="0649DFEA">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Ausgeschlossen durch den * Operator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1C1663">
        <w:t xml:space="preserve">Abbildung </w:t>
      </w:r>
      <w:r w:rsidR="001C1663">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3609C7">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rsidR="005F2879" w:rsidRPr="005F2879" w:rsidRDefault="005F2879" w:rsidP="005F2879">
      <w:r>
        <w:t>Als nächster Schritt soll der erste Commit getätigt werden um als initialer Schnappschuss des Archivs zu stehen. Diesem Commit sollen die beiden Dateien beigefügt sein.</w:t>
      </w:r>
    </w:p>
    <w:p w:rsidR="008F6A83" w:rsidRDefault="008F6A83" w:rsidP="008F6A83">
      <w:pPr>
        <w:pStyle w:val="berschrift3"/>
      </w:pPr>
      <w:bookmarkStart w:id="78" w:name="_Toc33871759"/>
      <w:r>
        <w:t>Git Commit</w:t>
      </w:r>
      <w:bookmarkEnd w:id="78"/>
    </w:p>
    <w:p w:rsidR="001C1663" w:rsidRDefault="007E0742" w:rsidP="001C1663">
      <w:r>
        <w:rPr>
          <w:noProof/>
        </w:rPr>
        <mc:AlternateContent>
          <mc:Choice Requires="wps">
            <w:drawing>
              <wp:anchor distT="0" distB="0" distL="114300" distR="114300" simplePos="0" relativeHeight="251309056" behindDoc="0" locked="0" layoutInCell="1" allowOverlap="1" wp14:anchorId="1753D24C" wp14:editId="05B777CB">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F231D" w:rsidRPr="00F0251F" w:rsidRDefault="004F231D" w:rsidP="001C1663">
                            <w:pPr>
                              <w:pStyle w:val="Beschriftung"/>
                              <w:rPr>
                                <w:noProof/>
                              </w:rPr>
                            </w:pPr>
                            <w:bookmarkStart w:id="79" w:name="_Toc33871689"/>
                            <w:r>
                              <w:t xml:space="preserve">Abbildung </w:t>
                            </w:r>
                            <w:fldSimple w:instr=" SEQ Abbildung \* ARABIC ">
                              <w:r>
                                <w:rPr>
                                  <w:noProof/>
                                </w:rPr>
                                <w:t>13</w:t>
                              </w:r>
                            </w:fldSimple>
                            <w:r>
                              <w:t>: Darstellung von Commits über den zeitlichen Verlauf</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55pt;margin-top:421.6pt;width:338.25pt;height:.05pt;z-index:25130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rsidR="004F231D" w:rsidRPr="00F0251F" w:rsidRDefault="004F231D" w:rsidP="001C1663">
                      <w:pPr>
                        <w:pStyle w:val="Beschriftung"/>
                        <w:rPr>
                          <w:noProof/>
                        </w:rPr>
                      </w:pPr>
                      <w:bookmarkStart w:id="80" w:name="_Toc33871689"/>
                      <w:r>
                        <w:t xml:space="preserve">Abbildung </w:t>
                      </w:r>
                      <w:fldSimple w:instr=" SEQ Abbildung \* ARABIC ">
                        <w:r>
                          <w:rPr>
                            <w:noProof/>
                          </w:rPr>
                          <w:t>13</w:t>
                        </w:r>
                      </w:fldSimple>
                      <w:r>
                        <w:t>: Darstellung von Commits über den zeitlichen Verlauf</w:t>
                      </w:r>
                      <w:bookmarkEnd w:id="80"/>
                    </w:p>
                  </w:txbxContent>
                </v:textbox>
                <w10:wrap type="topAndBottom"/>
              </v:shape>
            </w:pict>
          </mc:Fallback>
        </mc:AlternateContent>
      </w:r>
      <w:r>
        <w:rPr>
          <w:noProof/>
        </w:rPr>
        <w:drawing>
          <wp:anchor distT="0" distB="0" distL="114300" distR="114300" simplePos="0" relativeHeight="251343872" behindDoc="0" locked="0" layoutInCell="1" allowOverlap="1" wp14:anchorId="7A4F1863" wp14:editId="47678314">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ein Commit entspricht einem neuen Feature auf einem Entwicklungspfad. In </w:t>
      </w:r>
      <w:r>
        <w:t>Kapitel</w:t>
      </w:r>
      <w:r w:rsidR="001C1663">
        <w:t xml:space="preserve"> </w:t>
      </w:r>
      <w:r>
        <w:fldChar w:fldCharType="begin"/>
      </w:r>
      <w:r>
        <w:instrText xml:space="preserve"> REF _Ref33862326 \r \h </w:instrText>
      </w:r>
      <w:r>
        <w:fldChar w:fldCharType="separate"/>
      </w:r>
      <w:r>
        <w:t>5</w:t>
      </w:r>
      <w:r>
        <w:fldChar w:fldCharType="end"/>
      </w:r>
      <w:r w:rsidR="001C1663">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Commits aneinanderreihen und erhält damit die grafische Darstellung einer Baumstruktur: </w:t>
      </w:r>
    </w:p>
    <w:p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 Prüfsumme verwendet. Falls man den letzten Commit noch einmal bearbeiten will hilft das Schlüsselwort </w:t>
      </w:r>
      <w:r>
        <w:rPr>
          <w:b/>
          <w:bCs/>
          <w:i/>
          <w:iCs/>
        </w:rPr>
        <w:t>--amend</w:t>
      </w:r>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3609C7">
            <w:rPr>
              <w:noProof/>
              <w:lang w:val="en-US"/>
            </w:rPr>
            <w:t>(4)</w:t>
          </w:r>
          <w:r>
            <w:fldChar w:fldCharType="end"/>
          </w:r>
        </w:sdtContent>
      </w:sdt>
      <w:r>
        <w:t>.</w:t>
      </w:r>
    </w:p>
    <w:p w:rsidR="001C1663" w:rsidRDefault="007C2DD2" w:rsidP="007C2DD2">
      <w:r>
        <w:rPr>
          <w:noProof/>
        </w:rPr>
        <w:drawing>
          <wp:anchor distT="0" distB="0" distL="114300" distR="114300" simplePos="0" relativeHeight="251210752"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rsidR="001C1663" w:rsidRDefault="001C1663" w:rsidP="001C1663">
      <w:pPr>
        <w:pStyle w:val="Beschriftung"/>
      </w:pPr>
      <w:bookmarkStart w:id="81" w:name="_Ref32943539"/>
      <w:bookmarkStart w:id="82" w:name="_Toc33871690"/>
      <w:r>
        <w:t xml:space="preserve">Abbildung </w:t>
      </w:r>
      <w:fldSimple w:instr=" SEQ Abbildung \* ARABIC ">
        <w:r w:rsidR="009C5EA1">
          <w:rPr>
            <w:noProof/>
          </w:rPr>
          <w:t>14</w:t>
        </w:r>
      </w:fldSimple>
      <w:bookmarkEnd w:id="81"/>
      <w:r>
        <w:t>: Erstellung des ersten Commits</w:t>
      </w:r>
      <w:bookmarkEnd w:id="82"/>
    </w:p>
    <w:p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rsidR="008F6A83" w:rsidRDefault="008F6A83" w:rsidP="008F6A83">
      <w:pPr>
        <w:pStyle w:val="berschrift3"/>
      </w:pPr>
      <w:bookmarkStart w:id="83" w:name="_Toc33871760"/>
      <w:r>
        <w:t>Git log</w:t>
      </w:r>
      <w:bookmarkEnd w:id="83"/>
    </w:p>
    <w:p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aktuellen zu bearbeitenden </w:t>
      </w:r>
      <w:r>
        <w:t xml:space="preserve">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w:t>
      </w:r>
      <w:r>
        <w:lastRenderedPageBreak/>
        <w:t xml:space="preserve">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3609C7">
            <w:rPr>
              <w:noProof/>
              <w:lang w:val="en-US"/>
            </w:rPr>
            <w:t>(3 p. 26ff.)</w:t>
          </w:r>
          <w:r>
            <w:fldChar w:fldCharType="end"/>
          </w:r>
        </w:sdtContent>
      </w:sdt>
      <w:r>
        <w:t>.</w:t>
      </w:r>
    </w:p>
    <w:p w:rsidR="001C1663" w:rsidRDefault="007C2DD2" w:rsidP="001C1663">
      <w:r>
        <w:rPr>
          <w:noProof/>
        </w:rPr>
        <mc:AlternateContent>
          <mc:Choice Requires="wps">
            <w:drawing>
              <wp:anchor distT="0" distB="0" distL="114300" distR="114300" simplePos="0" relativeHeight="251190272"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4F231D" w:rsidRPr="004A496E" w:rsidRDefault="004F231D" w:rsidP="007C2DD2">
                            <w:pPr>
                              <w:pStyle w:val="Beschriftung"/>
                              <w:rPr>
                                <w:noProof/>
                              </w:rPr>
                            </w:pPr>
                            <w:bookmarkStart w:id="84" w:name="_Ref32943701"/>
                            <w:bookmarkStart w:id="85" w:name="_Toc33871691"/>
                            <w:r>
                              <w:t xml:space="preserve">Abbildung </w:t>
                            </w:r>
                            <w:fldSimple w:instr=" SEQ Abbildung \* ARABIC ">
                              <w:r>
                                <w:rPr>
                                  <w:noProof/>
                                </w:rPr>
                                <w:t>15</w:t>
                              </w:r>
                            </w:fldSimple>
                            <w:bookmarkEnd w:id="84"/>
                            <w:r>
                              <w:t xml:space="preserve">: Ausgabe des Befehls </w:t>
                            </w:r>
                            <w:r w:rsidRPr="007C2DD2">
                              <w:rPr>
                                <w:i/>
                                <w:iCs/>
                              </w:rPr>
                              <w:t>git log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4F231D" w:rsidRPr="004A496E" w:rsidRDefault="004F231D" w:rsidP="007C2DD2">
                      <w:pPr>
                        <w:pStyle w:val="Beschriftung"/>
                        <w:rPr>
                          <w:noProof/>
                        </w:rPr>
                      </w:pPr>
                      <w:bookmarkStart w:id="86" w:name="_Ref32943701"/>
                      <w:bookmarkStart w:id="87" w:name="_Toc33871691"/>
                      <w:r>
                        <w:t xml:space="preserve">Abbildung </w:t>
                      </w:r>
                      <w:fldSimple w:instr=" SEQ Abbildung \* ARABIC ">
                        <w:r>
                          <w:rPr>
                            <w:noProof/>
                          </w:rPr>
                          <w:t>15</w:t>
                        </w:r>
                      </w:fldSimple>
                      <w:bookmarkEnd w:id="86"/>
                      <w:r>
                        <w:t xml:space="preserve">: Ausgabe des Befehls </w:t>
                      </w:r>
                      <w:r w:rsidRPr="007C2DD2">
                        <w:rPr>
                          <w:i/>
                          <w:iCs/>
                        </w:rPr>
                        <w:t>git log</w:t>
                      </w:r>
                      <w:bookmarkEnd w:id="87"/>
                    </w:p>
                  </w:txbxContent>
                </v:textbox>
                <w10:wrap type="topAndBottom"/>
              </v:shape>
            </w:pict>
          </mc:Fallback>
        </mc:AlternateContent>
      </w:r>
      <w:r>
        <w:rPr>
          <w:noProof/>
        </w:rPr>
        <w:drawing>
          <wp:anchor distT="0" distB="0" distL="114300" distR="114300" simplePos="0" relativeHeight="25119539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rsidR="00CC6B49" w:rsidRDefault="00CC6B49" w:rsidP="00CC6B49">
      <w:r>
        <w:rPr>
          <w:noProof/>
        </w:rPr>
        <mc:AlternateContent>
          <mc:Choice Requires="wps">
            <w:drawing>
              <wp:anchor distT="0" distB="0" distL="114300" distR="114300" simplePos="0" relativeHeight="251231232"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4F231D" w:rsidRPr="00C8396F" w:rsidRDefault="004F231D" w:rsidP="00CC6B49">
                            <w:pPr>
                              <w:pStyle w:val="Beschriftung"/>
                              <w:rPr>
                                <w:noProof/>
                              </w:rPr>
                            </w:pPr>
                            <w:bookmarkStart w:id="88" w:name="_Ref32943804"/>
                            <w:bookmarkStart w:id="89" w:name="_Toc33871692"/>
                            <w:r>
                              <w:t xml:space="preserve">Abbildung </w:t>
                            </w:r>
                            <w:fldSimple w:instr=" SEQ Abbildung \* ARABIC ">
                              <w:r>
                                <w:rPr>
                                  <w:noProof/>
                                </w:rPr>
                                <w:t>16</w:t>
                              </w:r>
                            </w:fldSimple>
                            <w:bookmarkEnd w:id="88"/>
                            <w:r>
                              <w:t xml:space="preserve">: Ausgabe von </w:t>
                            </w:r>
                            <w:r w:rsidRPr="00CC6B49">
                              <w:rPr>
                                <w:i/>
                                <w:iCs/>
                              </w:rPr>
                              <w:t>git log</w:t>
                            </w:r>
                            <w:r>
                              <w:t xml:space="preserve"> in Zeilenform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23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4F231D" w:rsidRPr="00C8396F" w:rsidRDefault="004F231D" w:rsidP="00CC6B49">
                      <w:pPr>
                        <w:pStyle w:val="Beschriftung"/>
                        <w:rPr>
                          <w:noProof/>
                        </w:rPr>
                      </w:pPr>
                      <w:bookmarkStart w:id="90" w:name="_Ref32943804"/>
                      <w:bookmarkStart w:id="91" w:name="_Toc33871692"/>
                      <w:r>
                        <w:t xml:space="preserve">Abbildung </w:t>
                      </w:r>
                      <w:fldSimple w:instr=" SEQ Abbildung \* ARABIC ">
                        <w:r>
                          <w:rPr>
                            <w:noProof/>
                          </w:rPr>
                          <w:t>16</w:t>
                        </w:r>
                      </w:fldSimple>
                      <w:bookmarkEnd w:id="90"/>
                      <w:r>
                        <w:t xml:space="preserve">: Ausgabe von </w:t>
                      </w:r>
                      <w:r w:rsidRPr="00CC6B49">
                        <w:rPr>
                          <w:i/>
                          <w:iCs/>
                        </w:rPr>
                        <w:t>git log</w:t>
                      </w:r>
                      <w:r>
                        <w:t xml:space="preserve"> in Zeilenform</w:t>
                      </w:r>
                      <w:bookmarkEnd w:id="91"/>
                    </w:p>
                  </w:txbxContent>
                </v:textbox>
                <w10:wrap type="topAndBottom"/>
              </v:shape>
            </w:pict>
          </mc:Fallback>
        </mc:AlternateContent>
      </w:r>
      <w:r>
        <w:rPr>
          <w:noProof/>
        </w:rPr>
        <w:drawing>
          <wp:anchor distT="0" distB="0" distL="114300" distR="114300" simplePos="0" relativeHeight="25122099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dem Entwickler auf, dass die 3 nachfolgenden Commits </w:t>
      </w:r>
      <w:r w:rsidR="00963AEF">
        <w:t>zusammenhängen und somit in einem einzigen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drei gefolgten Commits zu einem Commit zu verschmelzen. Auch dies ist möglich in Git mit einer </w:t>
      </w:r>
      <w:r w:rsidR="00087FA7">
        <w:t>Unterf</w:t>
      </w:r>
      <w:r>
        <w:t xml:space="preserve">unktion des Kommandos </w:t>
      </w:r>
      <w:r>
        <w:rPr>
          <w:i/>
          <w:iCs/>
        </w:rPr>
        <w:t>rebase.</w:t>
      </w:r>
    </w:p>
    <w:p w:rsidR="008F6A83" w:rsidRDefault="008F6A83" w:rsidP="008F6A83">
      <w:pPr>
        <w:pStyle w:val="berschrift2"/>
      </w:pPr>
      <w:bookmarkStart w:id="92" w:name="_Toc33871761"/>
      <w:r>
        <w:lastRenderedPageBreak/>
        <w:t>Umschreiben der Historie</w:t>
      </w:r>
      <w:bookmarkEnd w:id="92"/>
    </w:p>
    <w:p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auch nicht mehr existierende Objekte verwiesen wird.</w:t>
      </w:r>
    </w:p>
    <w:p w:rsidR="008F6A83" w:rsidRDefault="008F6A83" w:rsidP="008F6A83">
      <w:pPr>
        <w:pStyle w:val="berschrift3"/>
      </w:pPr>
      <w:bookmarkStart w:id="93" w:name="_Ref32945786"/>
      <w:bookmarkStart w:id="94" w:name="_Toc33871762"/>
      <w:r>
        <w:t>Interaktiver Rebase</w:t>
      </w:r>
      <w:bookmarkEnd w:id="93"/>
      <w:bookmarkEnd w:id="94"/>
    </w:p>
    <w:p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Commits verändern, einzelne Commits löschen, Commits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Content>
          <w:r>
            <w:fldChar w:fldCharType="begin"/>
          </w:r>
          <w:r>
            <w:instrText xml:space="preserve"> CITATION Val11 \p "Kap. 4" \l 1033 </w:instrText>
          </w:r>
          <w:r>
            <w:fldChar w:fldCharType="separate"/>
          </w:r>
          <w:r w:rsidR="003609C7" w:rsidRPr="003609C7">
            <w:rPr>
              <w:noProof/>
            </w:rPr>
            <w:t>(5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6342C0">
        <w:t xml:space="preserve">Abbildung </w:t>
      </w:r>
      <w:r w:rsidR="006342C0">
        <w:rPr>
          <w:noProof/>
        </w:rPr>
        <w:t>16</w:t>
      </w:r>
      <w:r w:rsidR="006342C0">
        <w:fldChar w:fldCharType="end"/>
      </w:r>
      <w:r>
        <w:t xml:space="preserve">, kann dementsprechend </w:t>
      </w:r>
      <w:r w:rsidRPr="00C72149">
        <w:rPr>
          <w:i/>
          <w:iCs/>
        </w:rPr>
        <w:t>--root</w:t>
      </w:r>
      <w:r>
        <w:t xml:space="preserve"> übergeben werden.</w:t>
      </w:r>
    </w:p>
    <w:p w:rsidR="00662192" w:rsidRDefault="00662192" w:rsidP="00662192">
      <w:r>
        <w:t xml:space="preserve">Um die vorhanden Commits </w:t>
      </w:r>
      <w:r w:rsidR="006342C0">
        <w:t xml:space="preserve">im Beispielprojekt </w:t>
      </w:r>
      <w:r>
        <w:t>zu verschmelzen wird der interaktive Modus geöffnet mit dem Kommando:</w:t>
      </w:r>
    </w:p>
    <w:p w:rsidR="00C03DA8" w:rsidRDefault="00C03DA8" w:rsidP="00C03DA8">
      <w:pPr>
        <w:jc w:val="center"/>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 xml:space="preserve">–interactive </w:t>
      </w:r>
      <w:r>
        <w:rPr>
          <w:rFonts w:ascii="Consolas" w:hAnsi="Consolas"/>
          <w:b/>
          <w:bCs/>
        </w:rPr>
        <w:t>--</w:t>
      </w:r>
      <w:r w:rsidRPr="00FE6523">
        <w:rPr>
          <w:rFonts w:ascii="Consolas" w:hAnsi="Consolas"/>
          <w:b/>
          <w:bCs/>
        </w:rPr>
        <w:t>root</w:t>
      </w:r>
    </w:p>
    <w:p w:rsidR="00C03DA8" w:rsidRDefault="00C03DA8" w:rsidP="00C03DA8">
      <w:r>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w:t>
      </w:r>
      <w:r>
        <w:lastRenderedPageBreak/>
        <w:t xml:space="preserve">abgeändert. In Beispielfall sollen die unteren 3 Commits zu einem einzigen Commit zusammengeführt werden. Dafür erhalten die Zeilen 3 und 4 das Schlüsselwort </w:t>
      </w:r>
      <w:r w:rsidRPr="00FE6523">
        <w:rPr>
          <w:i/>
          <w:iCs/>
        </w:rPr>
        <w:t>squash</w:t>
      </w:r>
      <w:r>
        <w:t xml:space="preserve"> </w:t>
      </w:r>
      <w:r w:rsidR="00055649">
        <w:rPr>
          <w:noProof/>
        </w:rPr>
        <w:drawing>
          <wp:anchor distT="0" distB="0" distL="114300" distR="114300" simplePos="0" relativeHeight="251243520" behindDoc="0" locked="0" layoutInCell="1" allowOverlap="1" wp14:anchorId="005C1C71">
            <wp:simplePos x="0" y="0"/>
            <wp:positionH relativeFrom="column">
              <wp:posOffset>-3175</wp:posOffset>
            </wp:positionH>
            <wp:positionV relativeFrom="paragraph">
              <wp:posOffset>919731</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anstatt </w:t>
      </w:r>
      <w:r w:rsidRPr="00FE6523">
        <w:rPr>
          <w:i/>
          <w:iCs/>
        </w:rPr>
        <w:t>pick</w:t>
      </w:r>
      <w:r>
        <w:rPr>
          <w:i/>
          <w:iCs/>
        </w:rPr>
        <w:t xml:space="preserve">. </w:t>
      </w:r>
      <w:r>
        <w:t xml:space="preserve">Dadurch werden beide Commits dem Commit "Added main.cpp" von Zeile </w:t>
      </w:r>
      <w:r>
        <w:rPr>
          <w:noProof/>
        </w:rPr>
        <mc:AlternateContent>
          <mc:Choice Requires="wps">
            <w:drawing>
              <wp:anchor distT="0" distB="0" distL="114300" distR="114300" simplePos="0" relativeHeight="251250688" behindDoc="0" locked="0" layoutInCell="1" allowOverlap="1" wp14:anchorId="4E627601" wp14:editId="3255D97C">
                <wp:simplePos x="0" y="0"/>
                <wp:positionH relativeFrom="column">
                  <wp:posOffset>-3175</wp:posOffset>
                </wp:positionH>
                <wp:positionV relativeFrom="paragraph">
                  <wp:posOffset>4245728</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4F231D" w:rsidRPr="00C2661D" w:rsidRDefault="004F231D" w:rsidP="00C03DA8">
                            <w:pPr>
                              <w:pStyle w:val="Beschriftung"/>
                            </w:pPr>
                            <w:bookmarkStart w:id="95" w:name="_Ref32944265"/>
                            <w:bookmarkStart w:id="96" w:name="_Toc33871693"/>
                            <w:r>
                              <w:t xml:space="preserve">Abbildung </w:t>
                            </w:r>
                            <w:fldSimple w:instr=" SEQ Abbildung \* ARABIC ">
                              <w:r>
                                <w:rPr>
                                  <w:noProof/>
                                </w:rPr>
                                <w:t>17</w:t>
                              </w:r>
                            </w:fldSimple>
                            <w:bookmarkEnd w:id="95"/>
                            <w:r>
                              <w:t>: Auswahl der Commits beim interaktiven Rebase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34.3pt;width:397.55pt;height:30.75pt;z-index:25125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" stroked="f">
                <v:textbox inset="0,0,0,0">
                  <w:txbxContent>
                    <w:p w:rsidR="004F231D" w:rsidRPr="00C2661D" w:rsidRDefault="004F231D" w:rsidP="00C03DA8">
                      <w:pPr>
                        <w:pStyle w:val="Beschriftung"/>
                      </w:pPr>
                      <w:bookmarkStart w:id="97" w:name="_Ref32944265"/>
                      <w:bookmarkStart w:id="98" w:name="_Toc33871693"/>
                      <w:r>
                        <w:t xml:space="preserve">Abbildung </w:t>
                      </w:r>
                      <w:fldSimple w:instr=" SEQ Abbildung \* ARABIC ">
                        <w:r>
                          <w:rPr>
                            <w:noProof/>
                          </w:rPr>
                          <w:t>17</w:t>
                        </w:r>
                      </w:fldSimple>
                      <w:bookmarkEnd w:id="97"/>
                      <w:r>
                        <w:t>: Auswahl der Commits beim interaktiven Rebase</w:t>
                      </w:r>
                      <w:bookmarkEnd w:id="98"/>
                    </w:p>
                  </w:txbxContent>
                </v:textbox>
                <w10:wrap type="topAndBottom"/>
              </v:shape>
            </w:pict>
          </mc:Fallback>
        </mc:AlternateContent>
      </w:r>
      <w:r>
        <w:t>2 hinzugefügt.</w:t>
      </w:r>
    </w:p>
    <w:p w:rsidR="00C03DA8" w:rsidRDefault="00C03DA8" w:rsidP="00C03DA8">
      <w:r>
        <w:rPr>
          <w:noProof/>
        </w:rPr>
        <mc:AlternateContent>
          <mc:Choice Requires="wps">
            <w:drawing>
              <wp:anchor distT="0" distB="0" distL="114300" distR="114300" simplePos="0" relativeHeight="251200512"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F231D" w:rsidRPr="00810E05" w:rsidRDefault="004F231D" w:rsidP="00C03DA8">
                            <w:pPr>
                              <w:pStyle w:val="Beschriftung"/>
                              <w:rPr>
                                <w:noProof/>
                              </w:rPr>
                            </w:pPr>
                            <w:bookmarkStart w:id="99" w:name="_Toc33871694"/>
                            <w:r>
                              <w:t xml:space="preserve">Abbildung </w:t>
                            </w:r>
                            <w:fldSimple w:instr=" SEQ Abbildung \* ARABIC ">
                              <w:r>
                                <w:rPr>
                                  <w:noProof/>
                                </w:rPr>
                                <w:t>18</w:t>
                              </w:r>
                            </w:fldSimple>
                            <w:r>
                              <w:t>: Bearbeitung der Commit Nachrichten beim Rebase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4F231D" w:rsidRPr="00810E05" w:rsidRDefault="004F231D" w:rsidP="00C03DA8">
                      <w:pPr>
                        <w:pStyle w:val="Beschriftung"/>
                        <w:rPr>
                          <w:noProof/>
                        </w:rPr>
                      </w:pPr>
                      <w:bookmarkStart w:id="100" w:name="_Toc33871694"/>
                      <w:r>
                        <w:t xml:space="preserve">Abbildung </w:t>
                      </w:r>
                      <w:fldSimple w:instr=" SEQ Abbildung \* ARABIC ">
                        <w:r>
                          <w:rPr>
                            <w:noProof/>
                          </w:rPr>
                          <w:t>18</w:t>
                        </w:r>
                      </w:fldSimple>
                      <w:r>
                        <w:t>: Bearbeitung der Commit Nachrichten beim Rebase</w:t>
                      </w:r>
                      <w:bookmarkEnd w:id="100"/>
                    </w:p>
                  </w:txbxContent>
                </v:textbox>
                <w10:wrap type="topAndBottom"/>
              </v:shape>
            </w:pict>
          </mc:Fallback>
        </mc:AlternateContent>
      </w:r>
      <w:r>
        <w:rPr>
          <w:noProof/>
        </w:rPr>
        <w:drawing>
          <wp:anchor distT="0" distB="0" distL="114300" distR="114300" simplePos="0" relativeHeight="251255808"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automatisch der Editor ein zweites Mal:</w:t>
      </w:r>
    </w:p>
    <w:p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101" w:name="_Toc33871695"/>
      <w:r>
        <w:t xml:space="preserve">Abbildung </w:t>
      </w:r>
      <w:fldSimple w:instr=" SEQ Abbildung \* ARABIC ">
        <w:r w:rsidR="009C5EA1">
          <w:rPr>
            <w:noProof/>
          </w:rPr>
          <w:t>19</w:t>
        </w:r>
      </w:fldSimple>
      <w:r>
        <w:t>: Kommandozeilen Ausgabe nach erfolgreichem Rebase</w:t>
      </w:r>
      <w:bookmarkEnd w:id="101"/>
    </w:p>
    <w:p w:rsidR="00C03DA8" w:rsidRDefault="00C03DA8" w:rsidP="00C03DA8">
      <w:r>
        <w:rPr>
          <w:noProof/>
        </w:rPr>
        <mc:AlternateContent>
          <mc:Choice Requires="wps">
            <w:drawing>
              <wp:anchor distT="0" distB="0" distL="114300" distR="114300" simplePos="0" relativeHeight="251205632"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4F231D" w:rsidRPr="00A4015F" w:rsidRDefault="004F231D" w:rsidP="00C03DA8">
                            <w:pPr>
                              <w:pStyle w:val="Beschriftung"/>
                              <w:rPr>
                                <w:noProof/>
                              </w:rPr>
                            </w:pPr>
                            <w:bookmarkStart w:id="102" w:name="_Toc33871696"/>
                            <w:r>
                              <w:t xml:space="preserve">Abbildung </w:t>
                            </w:r>
                            <w:fldSimple w:instr=" SEQ Abbildung \* ARABIC ">
                              <w:r>
                                <w:rPr>
                                  <w:noProof/>
                                </w:rPr>
                                <w:t>20</w:t>
                              </w:r>
                            </w:fldSimple>
                            <w:r>
                              <w:t>: Historie nach erfolgreicher Verschmelzung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4F231D" w:rsidRPr="00A4015F" w:rsidRDefault="004F231D" w:rsidP="00C03DA8">
                      <w:pPr>
                        <w:pStyle w:val="Beschriftung"/>
                        <w:rPr>
                          <w:noProof/>
                        </w:rPr>
                      </w:pPr>
                      <w:bookmarkStart w:id="103" w:name="_Toc33871696"/>
                      <w:r>
                        <w:t xml:space="preserve">Abbildung </w:t>
                      </w:r>
                      <w:fldSimple w:instr=" SEQ Abbildung \* ARABIC ">
                        <w:r>
                          <w:rPr>
                            <w:noProof/>
                          </w:rPr>
                          <w:t>20</w:t>
                        </w:r>
                      </w:fldSimple>
                      <w:r>
                        <w:t>: Historie nach erfolgreicher Verschmelzung</w:t>
                      </w:r>
                      <w:bookmarkEnd w:id="103"/>
                    </w:p>
                  </w:txbxContent>
                </v:textbox>
                <w10:wrap type="topAndBottom"/>
              </v:shape>
            </w:pict>
          </mc:Fallback>
        </mc:AlternateContent>
      </w:r>
      <w:r>
        <w:rPr>
          <w:noProof/>
        </w:rPr>
        <w:drawing>
          <wp:anchor distT="0" distB="0" distL="114300" distR="114300" simplePos="0" relativeHeight="251260928"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rsidR="008F6A83" w:rsidRDefault="008F6A83" w:rsidP="008F6A83">
      <w:pPr>
        <w:pStyle w:val="berschrift2"/>
      </w:pPr>
      <w:bookmarkStart w:id="104" w:name="_Toc33871763"/>
      <w:r>
        <w:lastRenderedPageBreak/>
        <w:t>Arbeiten mit mehreren Zweigen</w:t>
      </w:r>
      <w:bookmarkEnd w:id="104"/>
    </w:p>
    <w:p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rsidR="008F6A83" w:rsidRDefault="008F6A83" w:rsidP="008F6A83">
      <w:pPr>
        <w:pStyle w:val="berschrift3"/>
      </w:pPr>
      <w:bookmarkStart w:id="105" w:name="_Toc33871764"/>
      <w:r>
        <w:t>Git stash</w:t>
      </w:r>
      <w:bookmarkEnd w:id="105"/>
    </w:p>
    <w:p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3609C7">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3609C7">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215872"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4F231D" w:rsidRPr="00FE73FB" w:rsidRDefault="004F231D" w:rsidP="0069523F">
                            <w:pPr>
                              <w:pStyle w:val="Beschriftung"/>
                              <w:rPr>
                                <w:noProof/>
                              </w:rPr>
                            </w:pPr>
                            <w:bookmarkStart w:id="106" w:name="_Toc33871697"/>
                            <w:r>
                              <w:t xml:space="preserve">Abbildung </w:t>
                            </w:r>
                            <w:fldSimple w:instr=" SEQ Abbildung \* ARABIC ">
                              <w:r>
                                <w:rPr>
                                  <w:noProof/>
                                </w:rPr>
                                <w:t>21</w:t>
                              </w:r>
                            </w:fldSimple>
                            <w:r>
                              <w:t>: Erstellung einer Zwischenspeicherung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2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4F231D" w:rsidRPr="00FE73FB" w:rsidRDefault="004F231D" w:rsidP="0069523F">
                      <w:pPr>
                        <w:pStyle w:val="Beschriftung"/>
                        <w:rPr>
                          <w:noProof/>
                        </w:rPr>
                      </w:pPr>
                      <w:bookmarkStart w:id="107" w:name="_Toc33871697"/>
                      <w:r>
                        <w:t xml:space="preserve">Abbildung </w:t>
                      </w:r>
                      <w:fldSimple w:instr=" SEQ Abbildung \* ARABIC ">
                        <w:r>
                          <w:rPr>
                            <w:noProof/>
                          </w:rPr>
                          <w:t>21</w:t>
                        </w:r>
                      </w:fldSimple>
                      <w:r>
                        <w:t>: Erstellung einer Zwischenspeicherung</w:t>
                      </w:r>
                      <w:bookmarkEnd w:id="107"/>
                    </w:p>
                  </w:txbxContent>
                </v:textbox>
                <w10:wrap type="topAndBottom"/>
              </v:shape>
            </w:pict>
          </mc:Fallback>
        </mc:AlternateContent>
      </w:r>
      <w:r>
        <w:rPr>
          <w:noProof/>
        </w:rPr>
        <w:drawing>
          <wp:anchor distT="0" distB="0" distL="114300" distR="114300" simplePos="0" relativeHeight="251266048"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8" w:name="_Toc33871765"/>
      <w:r>
        <w:t>Git worktree</w:t>
      </w:r>
      <w:bookmarkEnd w:id="108"/>
    </w:p>
    <w:p w:rsidR="00DC18BA" w:rsidRDefault="00DC18BA" w:rsidP="00DC18BA">
      <w:r>
        <w:rPr>
          <w:noProof/>
        </w:rPr>
        <mc:AlternateContent>
          <mc:Choice Requires="wps">
            <w:drawing>
              <wp:anchor distT="0" distB="0" distL="114300" distR="114300" simplePos="0" relativeHeight="251226112"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4F231D" w:rsidRPr="00B277B6" w:rsidRDefault="004F231D" w:rsidP="00DC18BA">
                            <w:pPr>
                              <w:pStyle w:val="Beschriftung"/>
                              <w:rPr>
                                <w:noProof/>
                              </w:rPr>
                            </w:pPr>
                            <w:bookmarkStart w:id="109" w:name="_Ref32944687"/>
                            <w:bookmarkStart w:id="110" w:name="_Toc33871698"/>
                            <w:r>
                              <w:t xml:space="preserve">Abbildung </w:t>
                            </w:r>
                            <w:fldSimple w:instr=" SEQ Abbildung \* ARABIC ">
                              <w:r>
                                <w:rPr>
                                  <w:noProof/>
                                </w:rPr>
                                <w:t>22</w:t>
                              </w:r>
                            </w:fldSimple>
                            <w:bookmarkEnd w:id="109"/>
                            <w:r>
                              <w:t>: Arbeit mit mehreren Arbeitsverzeichnissen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4F231D" w:rsidRPr="00B277B6" w:rsidRDefault="004F231D" w:rsidP="00DC18BA">
                      <w:pPr>
                        <w:pStyle w:val="Beschriftung"/>
                        <w:rPr>
                          <w:noProof/>
                        </w:rPr>
                      </w:pPr>
                      <w:bookmarkStart w:id="111" w:name="_Ref32944687"/>
                      <w:bookmarkStart w:id="112" w:name="_Toc33871698"/>
                      <w:r>
                        <w:t xml:space="preserve">Abbildung </w:t>
                      </w:r>
                      <w:fldSimple w:instr=" SEQ Abbildung \* ARABIC ">
                        <w:r>
                          <w:rPr>
                            <w:noProof/>
                          </w:rPr>
                          <w:t>22</w:t>
                        </w:r>
                      </w:fldSimple>
                      <w:bookmarkEnd w:id="111"/>
                      <w:r>
                        <w:t>: Arbeit mit mehreren Arbeitsverzeichnissen</w:t>
                      </w:r>
                      <w:bookmarkEnd w:id="112"/>
                    </w:p>
                  </w:txbxContent>
                </v:textbox>
                <w10:wrap type="topAndBottom"/>
              </v:shape>
            </w:pict>
          </mc:Fallback>
        </mc:AlternateContent>
      </w:r>
      <w:r>
        <w:rPr>
          <w:noProof/>
        </w:rPr>
        <w:drawing>
          <wp:anchor distT="0" distB="0" distL="114300" distR="114300" simplePos="0" relativeHeight="25127116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3609C7">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rsidR="00C03DA8" w:rsidRDefault="008F6A83" w:rsidP="00C03DA8">
      <w:pPr>
        <w:pStyle w:val="berschrift3"/>
      </w:pPr>
      <w:bookmarkStart w:id="113" w:name="_Toc33871766"/>
      <w:r>
        <w:t>Git branch</w:t>
      </w:r>
      <w:bookmarkEnd w:id="113"/>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git branch --contains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3609C7">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236352"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4F231D" w:rsidRPr="00975F87" w:rsidRDefault="004F231D" w:rsidP="007670E3">
                            <w:pPr>
                              <w:pStyle w:val="Beschriftung"/>
                              <w:rPr>
                                <w:noProof/>
                              </w:rPr>
                            </w:pPr>
                            <w:bookmarkStart w:id="114" w:name="_Ref32944906"/>
                            <w:bookmarkStart w:id="115" w:name="_Toc33871699"/>
                            <w:r>
                              <w:t xml:space="preserve">Abbildung </w:t>
                            </w:r>
                            <w:fldSimple w:instr=" SEQ Abbildung \* ARABIC ">
                              <w:r>
                                <w:rPr>
                                  <w:noProof/>
                                </w:rPr>
                                <w:t>23</w:t>
                              </w:r>
                            </w:fldSimple>
                            <w:bookmarkEnd w:id="114"/>
                            <w:r>
                              <w:t>: Erstellung eines weiteren Zweiges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23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4F231D" w:rsidRPr="00975F87" w:rsidRDefault="004F231D" w:rsidP="007670E3">
                      <w:pPr>
                        <w:pStyle w:val="Beschriftung"/>
                        <w:rPr>
                          <w:noProof/>
                        </w:rPr>
                      </w:pPr>
                      <w:bookmarkStart w:id="116" w:name="_Ref32944906"/>
                      <w:bookmarkStart w:id="117" w:name="_Toc33871699"/>
                      <w:r>
                        <w:t xml:space="preserve">Abbildung </w:t>
                      </w:r>
                      <w:fldSimple w:instr=" SEQ Abbildung \* ARABIC ">
                        <w:r>
                          <w:rPr>
                            <w:noProof/>
                          </w:rPr>
                          <w:t>23</w:t>
                        </w:r>
                      </w:fldSimple>
                      <w:bookmarkEnd w:id="116"/>
                      <w:r>
                        <w:t>: Erstellung eines weiteren Zweiges</w:t>
                      </w:r>
                      <w:bookmarkEnd w:id="117"/>
                    </w:p>
                  </w:txbxContent>
                </v:textbox>
                <w10:wrap type="topAndBottom"/>
              </v:shape>
            </w:pict>
          </mc:Fallback>
        </mc:AlternateContent>
      </w:r>
      <w:r>
        <w:rPr>
          <w:noProof/>
        </w:rPr>
        <w:drawing>
          <wp:anchor distT="0" distB="0" distL="114300" distR="114300" simplePos="0" relativeHeight="251281408"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"master"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rsidR="008F6A83" w:rsidRDefault="008F6A83" w:rsidP="008F6A83">
      <w:pPr>
        <w:pStyle w:val="berschrift3"/>
      </w:pPr>
      <w:bookmarkStart w:id="118" w:name="_Toc33871767"/>
      <w:r>
        <w:t>Git checkout</w:t>
      </w:r>
      <w:bookmarkEnd w:id="118"/>
    </w:p>
    <w:p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3609C7">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3609C7">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rsidR="005D63F7" w:rsidRDefault="00A060A8" w:rsidP="005D63F7">
      <w:r>
        <w:rPr>
          <w:noProof/>
        </w:rPr>
        <mc:AlternateContent>
          <mc:Choice Requires="wps">
            <w:drawing>
              <wp:anchor distT="0" distB="0" distL="114300" distR="114300" simplePos="0" relativeHeight="251276288"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4F231D" w:rsidRPr="00507825" w:rsidRDefault="004F231D" w:rsidP="00A060A8">
                            <w:pPr>
                              <w:pStyle w:val="Beschriftung"/>
                              <w:rPr>
                                <w:noProof/>
                              </w:rPr>
                            </w:pPr>
                            <w:bookmarkStart w:id="119" w:name="_Ref32945054"/>
                            <w:bookmarkStart w:id="120" w:name="_Toc33871700"/>
                            <w:r>
                              <w:t xml:space="preserve">Abbildung </w:t>
                            </w:r>
                            <w:fldSimple w:instr=" SEQ Abbildung \* ARABIC ">
                              <w:r>
                                <w:rPr>
                                  <w:noProof/>
                                </w:rPr>
                                <w:t>24</w:t>
                              </w:r>
                            </w:fldSimple>
                            <w:bookmarkEnd w:id="119"/>
                            <w:r>
                              <w:t>: Wechsel der aktiven Arbeitsmappe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27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4F231D" w:rsidRPr="00507825" w:rsidRDefault="004F231D" w:rsidP="00A060A8">
                      <w:pPr>
                        <w:pStyle w:val="Beschriftung"/>
                        <w:rPr>
                          <w:noProof/>
                        </w:rPr>
                      </w:pPr>
                      <w:bookmarkStart w:id="121" w:name="_Ref32945054"/>
                      <w:bookmarkStart w:id="122" w:name="_Toc33871700"/>
                      <w:r>
                        <w:t xml:space="preserve">Abbildung </w:t>
                      </w:r>
                      <w:fldSimple w:instr=" SEQ Abbildung \* ARABIC ">
                        <w:r>
                          <w:rPr>
                            <w:noProof/>
                          </w:rPr>
                          <w:t>24</w:t>
                        </w:r>
                      </w:fldSimple>
                      <w:bookmarkEnd w:id="121"/>
                      <w:r>
                        <w:t>: Wechsel der aktiven Arbeitsmappe</w:t>
                      </w:r>
                      <w:bookmarkEnd w:id="122"/>
                    </w:p>
                  </w:txbxContent>
                </v:textbox>
                <w10:wrap type="topAndBottom"/>
              </v:shape>
            </w:pict>
          </mc:Fallback>
        </mc:AlternateContent>
      </w:r>
      <w:r>
        <w:rPr>
          <w:noProof/>
        </w:rPr>
        <w:drawing>
          <wp:anchor distT="0" distB="0" distL="114300" distR="114300" simplePos="0" relativeHeight="251286528"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29676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4F231D" w:rsidRPr="00916D76" w:rsidRDefault="004F231D" w:rsidP="00A060A8">
                            <w:pPr>
                              <w:pStyle w:val="Beschriftung"/>
                              <w:rPr>
                                <w:noProof/>
                              </w:rPr>
                            </w:pPr>
                            <w:bookmarkStart w:id="123" w:name="_Ref32945114"/>
                            <w:bookmarkStart w:id="124" w:name="_Toc33871701"/>
                            <w:r>
                              <w:t xml:space="preserve">Abbildung </w:t>
                            </w:r>
                            <w:fldSimple w:instr=" SEQ Abbildung \* ARABIC ">
                              <w:r>
                                <w:rPr>
                                  <w:noProof/>
                                </w:rPr>
                                <w:t>25</w:t>
                              </w:r>
                            </w:fldSimple>
                            <w:bookmarkEnd w:id="123"/>
                            <w:r>
                              <w:t>: Anwendung des Zwischenspeichers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29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4F231D" w:rsidRPr="00916D76" w:rsidRDefault="004F231D" w:rsidP="00A060A8">
                      <w:pPr>
                        <w:pStyle w:val="Beschriftung"/>
                        <w:rPr>
                          <w:noProof/>
                        </w:rPr>
                      </w:pPr>
                      <w:bookmarkStart w:id="125" w:name="_Ref32945114"/>
                      <w:bookmarkStart w:id="126" w:name="_Toc33871701"/>
                      <w:r>
                        <w:t xml:space="preserve">Abbildung </w:t>
                      </w:r>
                      <w:fldSimple w:instr=" SEQ Abbildung \* ARABIC ">
                        <w:r>
                          <w:rPr>
                            <w:noProof/>
                          </w:rPr>
                          <w:t>25</w:t>
                        </w:r>
                      </w:fldSimple>
                      <w:bookmarkEnd w:id="125"/>
                      <w:r>
                        <w:t>: Anwendung des Zwischenspeichers</w:t>
                      </w:r>
                      <w:bookmarkEnd w:id="126"/>
                    </w:p>
                  </w:txbxContent>
                </v:textbox>
                <w10:wrap type="topAndBottom"/>
              </v:shape>
            </w:pict>
          </mc:Fallback>
        </mc:AlternateContent>
      </w:r>
      <w:r>
        <w:rPr>
          <w:noProof/>
        </w:rPr>
        <w:drawing>
          <wp:anchor distT="0" distB="0" distL="114300" distR="114300" simplePos="0" relativeHeight="251291648"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31929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4F231D" w:rsidRPr="00297068" w:rsidRDefault="004F231D" w:rsidP="00355397">
                            <w:pPr>
                              <w:pStyle w:val="Beschriftung"/>
                              <w:rPr>
                                <w:noProof/>
                              </w:rPr>
                            </w:pPr>
                            <w:bookmarkStart w:id="127" w:name="_Toc33871702"/>
                            <w:r>
                              <w:t xml:space="preserve">Abbildung </w:t>
                            </w:r>
                            <w:fldSimple w:instr=" SEQ Abbildung \* ARABIC ">
                              <w:r>
                                <w:rPr>
                                  <w:noProof/>
                                </w:rPr>
                                <w:t>26</w:t>
                              </w:r>
                            </w:fldSimple>
                            <w:r>
                              <w:t>: Erstellung und Abreit am Zweig "newshape"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31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4F231D" w:rsidRPr="00297068" w:rsidRDefault="004F231D" w:rsidP="00355397">
                      <w:pPr>
                        <w:pStyle w:val="Beschriftung"/>
                        <w:rPr>
                          <w:noProof/>
                        </w:rPr>
                      </w:pPr>
                      <w:bookmarkStart w:id="128" w:name="_Toc33871702"/>
                      <w:r>
                        <w:t xml:space="preserve">Abbildung </w:t>
                      </w:r>
                      <w:fldSimple w:instr=" SEQ Abbildung \* ARABIC ">
                        <w:r>
                          <w:rPr>
                            <w:noProof/>
                          </w:rPr>
                          <w:t>26</w:t>
                        </w:r>
                      </w:fldSimple>
                      <w:r>
                        <w:t>: Erstellung und Abreit am Zweig "newshape"</w:t>
                      </w:r>
                      <w:bookmarkEnd w:id="128"/>
                    </w:p>
                  </w:txbxContent>
                </v:textbox>
                <w10:wrap type="topAndBottom"/>
              </v:shape>
            </w:pict>
          </mc:Fallback>
        </mc:AlternateContent>
      </w:r>
      <w:r>
        <w:rPr>
          <w:noProof/>
        </w:rPr>
        <w:drawing>
          <wp:anchor distT="0" distB="0" distL="114300" distR="114300" simplePos="0" relativeHeight="251314176"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rsidR="008F6A83" w:rsidRDefault="008F6A83" w:rsidP="008F6A83">
      <w:pPr>
        <w:pStyle w:val="berschrift3"/>
      </w:pPr>
      <w:bookmarkStart w:id="129" w:name="_Toc33871768"/>
      <w:r>
        <w:t>Gitk</w:t>
      </w:r>
      <w:bookmarkEnd w:id="129"/>
    </w:p>
    <w:p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3609C7">
            <w:rPr>
              <w:noProof/>
              <w:lang w:val="en-US"/>
            </w:rPr>
            <w:t>(11)</w:t>
          </w:r>
          <w:r>
            <w:fldChar w:fldCharType="end"/>
          </w:r>
        </w:sdtContent>
      </w:sdt>
      <w:r>
        <w:t>.</w:t>
      </w:r>
    </w:p>
    <w:p w:rsidR="00355397" w:rsidRDefault="00355397" w:rsidP="00355397">
      <w:r>
        <w:t xml:space="preserve">Mit dem Befehl </w:t>
      </w:r>
      <w:r>
        <w:rPr>
          <w:b/>
          <w:bCs/>
          <w:i/>
          <w:iCs/>
        </w:rPr>
        <w:t xml:space="preserve">gitk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30" w:name="_Ref33865520"/>
      <w:bookmarkStart w:id="131" w:name="_Toc33871703"/>
      <w:r>
        <w:t xml:space="preserve">Abbildung </w:t>
      </w:r>
      <w:fldSimple w:instr=" SEQ Abbildung \* ARABIC ">
        <w:r w:rsidR="009C5EA1">
          <w:rPr>
            <w:noProof/>
          </w:rPr>
          <w:t>27</w:t>
        </w:r>
      </w:fldSimple>
      <w:bookmarkEnd w:id="130"/>
      <w:r>
        <w:t>: Darstellung des Projekts in gitk</w:t>
      </w:r>
      <w:bookmarkEnd w:id="131"/>
    </w:p>
    <w:p w:rsidR="00355397" w:rsidRPr="00151242" w:rsidRDefault="00355397" w:rsidP="00355397">
      <w:pPr>
        <w:rPr>
          <w:i/>
          <w:iCs/>
        </w:rPr>
      </w:pPr>
      <w:r>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rsidR="008F6A83" w:rsidRDefault="008F6A83" w:rsidP="008F6A83">
      <w:pPr>
        <w:pStyle w:val="berschrift2"/>
      </w:pPr>
      <w:bookmarkStart w:id="132" w:name="_Toc33871769"/>
      <w:r>
        <w:t>Zusammenführung von Zweigen</w:t>
      </w:r>
      <w:bookmarkEnd w:id="132"/>
    </w:p>
    <w:p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rsidR="008F6A83" w:rsidRDefault="008F6A83" w:rsidP="008F6A83">
      <w:pPr>
        <w:pStyle w:val="berschrift3"/>
      </w:pPr>
      <w:bookmarkStart w:id="133" w:name="_Ref32950302"/>
      <w:bookmarkStart w:id="134" w:name="_Ref32950320"/>
      <w:bookmarkStart w:id="135" w:name="_Toc33871770"/>
      <w:r>
        <w:t>Git merge</w:t>
      </w:r>
      <w:bookmarkEnd w:id="133"/>
      <w:bookmarkEnd w:id="134"/>
      <w:bookmarkEnd w:id="135"/>
    </w:p>
    <w:p w:rsidR="00D55C5E" w:rsidRDefault="00D55C5E" w:rsidP="00355397">
      <w:r>
        <w:rPr>
          <w:noProof/>
        </w:rPr>
        <mc:AlternateContent>
          <mc:Choice Requires="wps">
            <w:drawing>
              <wp:anchor distT="0" distB="0" distL="114300" distR="114300" simplePos="0" relativeHeight="251380736" behindDoc="0" locked="0" layoutInCell="1" allowOverlap="1" wp14:anchorId="1887C6A1" wp14:editId="2BDBC6C3">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39B9E2"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441152" behindDoc="1" locked="0" layoutInCell="1" allowOverlap="1" wp14:anchorId="26AA0A67">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Pr>
          <w:noProof/>
        </w:rPr>
        <mc:AlternateContent>
          <mc:Choice Requires="wps">
            <w:drawing>
              <wp:anchor distT="0" distB="0" distL="114300" distR="114300" simplePos="0" relativeHeight="251485184" behindDoc="0" locked="0" layoutInCell="1" allowOverlap="1" wp14:anchorId="5AD3B442" wp14:editId="06B73C6B">
                <wp:simplePos x="0" y="0"/>
                <wp:positionH relativeFrom="column">
                  <wp:posOffset>6852</wp:posOffset>
                </wp:positionH>
                <wp:positionV relativeFrom="paragraph">
                  <wp:posOffset>3620755</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4F231D" w:rsidRPr="006E592F" w:rsidRDefault="004F231D" w:rsidP="00355397">
                            <w:pPr>
                              <w:pStyle w:val="Beschriftung"/>
                              <w:rPr>
                                <w:noProof/>
                              </w:rPr>
                            </w:pPr>
                            <w:bookmarkStart w:id="136" w:name="_Ref32945504"/>
                            <w:bookmarkStart w:id="137" w:name="_Toc33871704"/>
                            <w:r>
                              <w:t xml:space="preserve">Abbildung </w:t>
                            </w:r>
                            <w:fldSimple w:instr=" SEQ Abbildung \* ARABIC ">
                              <w:r>
                                <w:rPr>
                                  <w:noProof/>
                                </w:rPr>
                                <w:t>28</w:t>
                              </w:r>
                            </w:fldSimple>
                            <w:bookmarkEnd w:id="136"/>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55pt;margin-top:285.1pt;width:376.5pt;height:.05pt;z-index:25148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" stroked="f">
                <v:textbox style="mso-fit-shape-to-text:t" inset="0,0,0,0">
                  <w:txbxContent>
                    <w:p w:rsidR="004F231D" w:rsidRPr="006E592F" w:rsidRDefault="004F231D" w:rsidP="00355397">
                      <w:pPr>
                        <w:pStyle w:val="Beschriftung"/>
                        <w:rPr>
                          <w:noProof/>
                        </w:rPr>
                      </w:pPr>
                      <w:bookmarkStart w:id="138" w:name="_Ref32945504"/>
                      <w:bookmarkStart w:id="139" w:name="_Toc33871704"/>
                      <w:r>
                        <w:t xml:space="preserve">Abbildung </w:t>
                      </w:r>
                      <w:fldSimple w:instr=" SEQ Abbildung \* ARABIC ">
                        <w:r>
                          <w:rPr>
                            <w:noProof/>
                          </w:rPr>
                          <w:t>28</w:t>
                        </w:r>
                      </w:fldSimple>
                      <w:bookmarkEnd w:id="138"/>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9"/>
                    </w:p>
                  </w:txbxContent>
                </v:textbox>
                <w10:wrap type="topAndBottom"/>
              </v:shape>
            </w:pict>
          </mc:Fallback>
        </mc:AlternateContent>
      </w:r>
      <w:r w:rsidRPr="0041501C">
        <w:rPr>
          <w:noProof/>
        </w:rPr>
        <w:drawing>
          <wp:anchor distT="0" distB="0" distL="114300" distR="114300" simplePos="0" relativeHeight="251401216" behindDoc="0" locked="0" layoutInCell="1" allowOverlap="1" wp14:anchorId="2964EA21">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rsidR="008F0129" w:rsidRDefault="00355397" w:rsidP="00355397">
      <w:r>
        <w:t xml:space="preserve">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enthält die Datei "Yours"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w:t>
      </w:r>
      <w:r>
        <w:lastRenderedPageBreak/>
        <w:t>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"Yours" sein. </w:t>
      </w:r>
    </w:p>
    <w:p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r w:rsidRPr="000A3E4C">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r>
        <w:t>.</w:t>
      </w:r>
      <w:r w:rsidR="000F3F24">
        <w:t xml:space="preserve"> </w:t>
      </w:r>
    </w:p>
    <w:p w:rsidR="00F965F3" w:rsidRDefault="00F965F3" w:rsidP="00F965F3">
      <w:pPr>
        <w:pStyle w:val="berschrift3"/>
      </w:pPr>
      <w:bookmarkStart w:id="140" w:name="_Toc33871771"/>
      <w:r>
        <w:lastRenderedPageBreak/>
        <w:t>Partielle Zusammenführung von Zweigen</w:t>
      </w:r>
      <w:bookmarkEnd w:id="140"/>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E11781">
        <w:rPr>
          <w:i/>
          <w:iCs/>
        </w:rPr>
        <w:t>git merge --no-ff --no-commit -s ours &lt;Quellzweig&gt;</w:t>
      </w:r>
      <w:r w:rsidR="0055065A">
        <w:rPr>
          <w:i/>
          <w:iCs/>
        </w:rPr>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Pr>
          <w:i/>
          <w:iCs/>
        </w:rPr>
        <w:t xml:space="preserve">git checkout &lt;Quellzweig&gt; &lt;Datei[pfad]&gt;.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3609C7">
            <w:rPr>
              <w:noProof/>
              <w:lang w:val="en-US"/>
            </w:rPr>
            <w:t>(13)</w:t>
          </w:r>
          <w:r w:rsidR="00CF2B8B">
            <w:fldChar w:fldCharType="end"/>
          </w:r>
        </w:sdtContent>
      </w:sdt>
      <w:r w:rsidR="005C33FB">
        <w:t xml:space="preserve">. </w:t>
      </w:r>
    </w:p>
    <w:p w:rsidR="00355397" w:rsidRPr="00FF526F" w:rsidRDefault="00E4251F" w:rsidP="00355397">
      <w:r>
        <w:rPr>
          <w:noProof/>
        </w:rPr>
        <mc:AlternateContent>
          <mc:Choice Requires="wps">
            <w:drawing>
              <wp:anchor distT="0" distB="0" distL="114300" distR="114300" simplePos="0" relativeHeight="251655168"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4F231D" w:rsidRPr="006B3E85" w:rsidRDefault="004F231D" w:rsidP="00D5128A">
                            <w:pPr>
                              <w:pStyle w:val="Beschriftung"/>
                              <w:rPr>
                                <w:noProof/>
                              </w:rPr>
                            </w:pPr>
                            <w:bookmarkStart w:id="141" w:name="_Toc33871705"/>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4F231D" w:rsidRPr="006B3E85" w:rsidRDefault="004F231D" w:rsidP="00D5128A">
                      <w:pPr>
                        <w:pStyle w:val="Beschriftung"/>
                        <w:rPr>
                          <w:noProof/>
                        </w:rPr>
                      </w:pPr>
                      <w:bookmarkStart w:id="142" w:name="_Toc33871705"/>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42"/>
                    </w:p>
                  </w:txbxContent>
                </v:textbox>
                <w10:wrap type="topAndBottom"/>
              </v:shape>
            </w:pict>
          </mc:Fallback>
        </mc:AlternateContent>
      </w:r>
      <w:r w:rsidR="00D5128A">
        <w:rPr>
          <w:noProof/>
        </w:rPr>
        <w:drawing>
          <wp:anchor distT="0" distB="0" distL="114300" distR="114300" simplePos="0" relativeHeight="251551744"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 xml:space="preserve">in </w:t>
      </w:r>
      <w:r w:rsidR="00055FA9">
        <w:fldChar w:fldCharType="begin"/>
      </w:r>
      <w:r w:rsidR="00055FA9">
        <w:instrText xml:space="preserve"> REF _Ref33865520 \h </w:instrText>
      </w:r>
      <w:r w:rsidR="00055FA9">
        <w:fldChar w:fldCharType="separate"/>
      </w:r>
      <w:r w:rsidR="00055FA9">
        <w:t xml:space="preserve">Abbildung </w:t>
      </w:r>
      <w:r w:rsidR="00055FA9">
        <w:rPr>
          <w:noProof/>
        </w:rPr>
        <w:t>27</w:t>
      </w:r>
      <w:r w:rsidR="00055FA9">
        <w:fldChar w:fldCharType="end"/>
      </w:r>
      <w:r w:rsidR="00055FA9">
        <w:t xml:space="preserve"> </w:t>
      </w:r>
      <w:r w:rsidR="00355397">
        <w:t>bereits dargestellt:</w:t>
      </w:r>
    </w:p>
    <w:p w:rsidR="00E4251F" w:rsidRPr="00E4251F" w:rsidRDefault="00E4251F" w:rsidP="00E4251F">
      <w:r>
        <w:rPr>
          <w:noProof/>
        </w:rPr>
        <mc:AlternateContent>
          <mc:Choice Requires="wps">
            <w:drawing>
              <wp:anchor distT="0" distB="0" distL="114300" distR="114300" simplePos="0" relativeHeight="251730944"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4F231D" w:rsidRPr="002D5451" w:rsidRDefault="004F231D" w:rsidP="00D5128A">
                            <w:pPr>
                              <w:pStyle w:val="Beschriftung"/>
                              <w:rPr>
                                <w:noProof/>
                              </w:rPr>
                            </w:pPr>
                            <w:bookmarkStart w:id="143" w:name="_Ref33462648"/>
                            <w:bookmarkStart w:id="144" w:name="_Ref33462625"/>
                            <w:bookmarkStart w:id="145" w:name="_Toc33871706"/>
                            <w:r>
                              <w:t xml:space="preserve">Abbildung </w:t>
                            </w:r>
                            <w:fldSimple w:instr=" SEQ Abbildung \* ARABIC ">
                              <w:r>
                                <w:rPr>
                                  <w:noProof/>
                                </w:rPr>
                                <w:t>29</w:t>
                              </w:r>
                            </w:fldSimple>
                            <w:bookmarkEnd w:id="143"/>
                            <w:r>
                              <w:t xml:space="preserve">: Projekt Historie nach erfolgreicher Integration von </w:t>
                            </w:r>
                            <w:r w:rsidRPr="00D5128A">
                              <w:rPr>
                                <w:i/>
                                <w:iCs/>
                              </w:rPr>
                              <w:t>newshape</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4F231D" w:rsidRPr="002D5451" w:rsidRDefault="004F231D" w:rsidP="00D5128A">
                      <w:pPr>
                        <w:pStyle w:val="Beschriftung"/>
                        <w:rPr>
                          <w:noProof/>
                        </w:rPr>
                      </w:pPr>
                      <w:bookmarkStart w:id="146" w:name="_Ref33462648"/>
                      <w:bookmarkStart w:id="147" w:name="_Ref33462625"/>
                      <w:bookmarkStart w:id="148" w:name="_Toc33871706"/>
                      <w:r>
                        <w:t xml:space="preserve">Abbildung </w:t>
                      </w:r>
                      <w:fldSimple w:instr=" SEQ Abbildung \* ARABIC ">
                        <w:r>
                          <w:rPr>
                            <w:noProof/>
                          </w:rPr>
                          <w:t>29</w:t>
                        </w:r>
                      </w:fldSimple>
                      <w:bookmarkEnd w:id="146"/>
                      <w:r>
                        <w:t xml:space="preserve">: Projekt Historie nach erfolgreicher Integration von </w:t>
                      </w:r>
                      <w:r w:rsidRPr="00D5128A">
                        <w:rPr>
                          <w:i/>
                          <w:iCs/>
                        </w:rPr>
                        <w:t>newshape</w:t>
                      </w:r>
                      <w:bookmarkEnd w:id="147"/>
                      <w:bookmarkEnd w:id="148"/>
                    </w:p>
                  </w:txbxContent>
                </v:textbox>
                <w10:wrap type="topAndBottom"/>
              </v:shape>
            </w:pict>
          </mc:Fallback>
        </mc:AlternateContent>
      </w:r>
      <w:r>
        <w:rPr>
          <w:noProof/>
        </w:rPr>
        <w:drawing>
          <wp:anchor distT="0" distB="0" distL="114300" distR="114300" simplePos="0" relativeHeight="251824128"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r w:rsidR="00355397">
        <w:rPr>
          <w:i/>
          <w:iCs/>
        </w:rPr>
        <w:t xml:space="preserve">newshape </w:t>
      </w:r>
      <w:r w:rsidR="00355397">
        <w:t xml:space="preserve">und </w:t>
      </w:r>
      <w:r w:rsidR="00355397">
        <w:rPr>
          <w:i/>
          <w:iCs/>
        </w:rPr>
        <w:t xml:space="preserve">master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r w:rsidR="00355397">
        <w:rPr>
          <w:i/>
          <w:iCs/>
        </w:rPr>
        <w:t xml:space="preserve">master </w:t>
      </w:r>
      <w:r w:rsidR="00355397">
        <w:t xml:space="preserve">zuführen. Dazu wählt er die zweite Hauptmethodik Änderungen zusammenzuführen. Hierzu wird das Git Kommando </w:t>
      </w:r>
      <w:r w:rsidR="00355397">
        <w:rPr>
          <w:i/>
          <w:iCs/>
        </w:rPr>
        <w:t xml:space="preserve">rebase </w:t>
      </w:r>
      <w:r w:rsidR="00355397">
        <w:t>verwendet</w:t>
      </w:r>
      <w:r w:rsidR="00355397">
        <w:rPr>
          <w:i/>
          <w:iCs/>
        </w:rPr>
        <w:t>.</w:t>
      </w:r>
    </w:p>
    <w:p w:rsidR="008F6A83" w:rsidRDefault="008F6A83" w:rsidP="008F6A83">
      <w:pPr>
        <w:pStyle w:val="berschrift3"/>
      </w:pPr>
      <w:bookmarkStart w:id="149" w:name="_Toc33871772"/>
      <w:r>
        <w:lastRenderedPageBreak/>
        <w:t>Git rebase</w:t>
      </w:r>
      <w:bookmarkEnd w:id="149"/>
    </w:p>
    <w:p w:rsidR="00D5128A" w:rsidRDefault="00FC1942" w:rsidP="00D5128A">
      <w:r>
        <w:rPr>
          <w:noProof/>
        </w:rPr>
        <mc:AlternateContent>
          <mc:Choice Requires="wps">
            <w:drawing>
              <wp:anchor distT="0" distB="0" distL="114300" distR="114300" simplePos="0" relativeHeight="252129280" behindDoc="0" locked="0" layoutInCell="1" allowOverlap="1">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rsidR="004F231D" w:rsidRDefault="004F231D" w:rsidP="00007126">
                            <w:pPr>
                              <w:rPr>
                                <w:lang w:val="en-US"/>
                              </w:rPr>
                            </w:pPr>
                            <w:r>
                              <w:rPr>
                                <w:lang w:val="en-US"/>
                              </w:rPr>
                              <w:t>dev:</w:t>
                            </w:r>
                          </w:p>
                          <w:p w:rsidR="004F231D" w:rsidRPr="00007126" w:rsidRDefault="004F231D">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30" o:spid="_x0000_s1052" type="#_x0000_t202" style="position:absolute;left:0;text-align:left;margin-left:-.2pt;margin-top:278.65pt;width:59.9pt;height:56.4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zO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w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mGcszk4CAACsBAAADgAAAAAAAAAAAAAAAAAuAgAAZHJzL2Uyb0RvYy54bWxQSwECLQAUAAYA&#10;CAAAACEAqzcQ2uAAAAAJAQAADwAAAAAAAAAAAAAAAACoBAAAZHJzL2Rvd25yZXYueG1sUEsFBgAA&#10;AAAEAAQA8wAAALUFAAAAAA==&#10;" fillcolor="white [3201]" strokecolor="white [3212]" strokeweight=".5pt">
                <v:textbox>
                  <w:txbxContent>
                    <w:p w:rsidR="004F231D" w:rsidRDefault="004F231D" w:rsidP="00007126">
                      <w:pPr>
                        <w:rPr>
                          <w:lang w:val="en-US"/>
                        </w:rPr>
                      </w:pPr>
                      <w:r>
                        <w:rPr>
                          <w:lang w:val="en-US"/>
                        </w:rPr>
                        <w:t>dev:</w:t>
                      </w:r>
                    </w:p>
                    <w:p w:rsidR="004F231D" w:rsidRPr="00007126" w:rsidRDefault="004F231D">
                      <w:pPr>
                        <w:rPr>
                          <w:lang w:val="en-US"/>
                        </w:rPr>
                      </w:pPr>
                      <w:r>
                        <w:rPr>
                          <w:lang w:val="en-US"/>
                        </w:rPr>
                        <w:t>maindev:</w:t>
                      </w:r>
                    </w:p>
                  </w:txbxContent>
                </v:textbox>
              </v:shape>
            </w:pict>
          </mc:Fallback>
        </mc:AlternateContent>
      </w:r>
      <w:r>
        <w:rPr>
          <w:noProof/>
        </w:rPr>
        <w:drawing>
          <wp:anchor distT="0" distB="0" distL="114300" distR="114300" simplePos="0" relativeHeight="251541504" behindDoc="0" locked="0" layoutInCell="1" allowOverlap="1" wp14:anchorId="46E2979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498496" behindDoc="0" locked="0" layoutInCell="1" allowOverlap="1" wp14:anchorId="431E262C" wp14:editId="76AB393A">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4F231D" w:rsidRPr="009908E1" w:rsidRDefault="004F231D" w:rsidP="00D5128A">
                            <w:pPr>
                              <w:pStyle w:val="Beschriftung"/>
                              <w:rPr>
                                <w:noProof/>
                              </w:rPr>
                            </w:pPr>
                            <w:bookmarkStart w:id="150" w:name="_Ref32945755"/>
                            <w:bookmarkStart w:id="151" w:name="_Toc33871707"/>
                            <w:r>
                              <w:t xml:space="preserve">Abbildung </w:t>
                            </w:r>
                            <w:fldSimple w:instr=" SEQ Abbildung \* ARABIC ">
                              <w:r>
                                <w:rPr>
                                  <w:noProof/>
                                </w:rPr>
                                <w:t>31</w:t>
                              </w:r>
                            </w:fldSimple>
                            <w:bookmarkEnd w:id="150"/>
                            <w:r>
                              <w:t xml:space="preserve">: Auswirkung des Befehls </w:t>
                            </w:r>
                            <w:r w:rsidRPr="00D5128A">
                              <w:rPr>
                                <w:i/>
                                <w:iCs/>
                              </w:rPr>
                              <w:t>rebase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3" type="#_x0000_t202" style="position:absolute;left:0;text-align:left;margin-left:-.1pt;margin-top:336.55pt;width:404.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Hy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6XQNUEX8tO6UGLa1mFi7D5DhzoP/oDOBLuT3qQvAiIYR6bPV3axGuHonE1uJh9vZpRwjM3R&#10;wNrF61HnQ/wiwJBkVNSjdJlRdnoIsU8dUtJNAbSqN0rrtEmBtfbkxFDmtlFRXIr/lqVtyrWQTvUF&#10;k6dI+HocyYrdvst8TD8N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CTxuHyMQIAAGcEAAAOAAAAAAAAAAAAAAAA&#10;AC4CAABkcnMvZTJvRG9jLnhtbFBLAQItABQABgAIAAAAIQBS1HaK4QAAAAkBAAAPAAAAAAAAAAAA&#10;AAAAAIsEAABkcnMvZG93bnJldi54bWxQSwUGAAAAAAQABADzAAAAmQUAAAAA&#10;" stroked="f">
                <v:textbox style="mso-fit-shape-to-text:t" inset="0,0,0,0">
                  <w:txbxContent>
                    <w:p w:rsidR="004F231D" w:rsidRPr="009908E1" w:rsidRDefault="004F231D" w:rsidP="00D5128A">
                      <w:pPr>
                        <w:pStyle w:val="Beschriftung"/>
                        <w:rPr>
                          <w:noProof/>
                        </w:rPr>
                      </w:pPr>
                      <w:bookmarkStart w:id="152" w:name="_Ref32945755"/>
                      <w:bookmarkStart w:id="153" w:name="_Toc33871707"/>
                      <w:r>
                        <w:t xml:space="preserve">Abbildung </w:t>
                      </w:r>
                      <w:fldSimple w:instr=" SEQ Abbildung \* ARABIC ">
                        <w:r>
                          <w:rPr>
                            <w:noProof/>
                          </w:rPr>
                          <w:t>31</w:t>
                        </w:r>
                      </w:fldSimple>
                      <w:bookmarkEnd w:id="152"/>
                      <w:r>
                        <w:t xml:space="preserve">: Auswirkung des Befehls </w:t>
                      </w:r>
                      <w:r w:rsidRPr="00D5128A">
                        <w:rPr>
                          <w:i/>
                          <w:iCs/>
                        </w:rPr>
                        <w:t>rebase</w:t>
                      </w:r>
                      <w:bookmarkEnd w:id="153"/>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7C0F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einen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zweig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einem Hauptzweig zugeführt werden, sind die Zweige zwar übersichtlich, allerdings lassen sich einzelne Funktionalitäten nicht mehr unterscheiden. Auch werden die Zeitpunkte der Commits verändert, sowie deren Metadaten. Daher sollte man sich ver</w:t>
      </w:r>
      <w:r>
        <w:lastRenderedPageBreak/>
        <w:t xml:space="preserve">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3609C7">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695093" w:rsidP="00D5128A">
      <w:r>
        <w:rPr>
          <w:noProof/>
        </w:rPr>
        <mc:AlternateContent>
          <mc:Choice Requires="wps">
            <w:drawing>
              <wp:anchor distT="0" distB="0" distL="114300" distR="114300" simplePos="0" relativeHeight="251611136" behindDoc="0" locked="0" layoutInCell="1" allowOverlap="1" wp14:anchorId="19BEC24E" wp14:editId="4630E5E7">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4F231D" w:rsidRPr="00960884" w:rsidRDefault="004F231D" w:rsidP="00137704">
                            <w:pPr>
                              <w:pStyle w:val="Beschriftung"/>
                              <w:rPr>
                                <w:noProof/>
                              </w:rPr>
                            </w:pPr>
                            <w:bookmarkStart w:id="154" w:name="_Toc33871708"/>
                            <w:r>
                              <w:t xml:space="preserve">Abbildung </w:t>
                            </w:r>
                            <w:fldSimple w:instr=" SEQ Abbildung \* ARABIC ">
                              <w:r>
                                <w:rPr>
                                  <w:noProof/>
                                </w:rPr>
                                <w:t>32</w:t>
                              </w:r>
                            </w:fldSimple>
                            <w:r>
                              <w:t>: Konfliktbehaftete Durchführung des Kommandos rebase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4"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eUMgIAAGoEAAAOAAAAZHJzL2Uyb0RvYy54bWysVMGO2yAQvVfqPyDujZO0qbp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DiHt5QyAgAAagQAAA4AAAAAAAAAAAAAAAAA&#10;LgIAAGRycy9lMm9Eb2MueG1sUEsBAi0AFAAGAAgAAAAhAHzF63TfAAAACQEAAA8AAAAAAAAAAAAA&#10;AAAAjAQAAGRycy9kb3ducmV2LnhtbFBLBQYAAAAABAAEAPMAAACYBQAAAAA=&#10;" stroked="f">
                <v:textbox inset="0,0,0,0">
                  <w:txbxContent>
                    <w:p w:rsidR="004F231D" w:rsidRPr="00960884" w:rsidRDefault="004F231D" w:rsidP="00137704">
                      <w:pPr>
                        <w:pStyle w:val="Beschriftung"/>
                        <w:rPr>
                          <w:noProof/>
                        </w:rPr>
                      </w:pPr>
                      <w:bookmarkStart w:id="155" w:name="_Toc33871708"/>
                      <w:r>
                        <w:t xml:space="preserve">Abbildung </w:t>
                      </w:r>
                      <w:fldSimple w:instr=" SEQ Abbildung \* ARABIC ">
                        <w:r>
                          <w:rPr>
                            <w:noProof/>
                          </w:rPr>
                          <w:t>32</w:t>
                        </w:r>
                      </w:fldSimple>
                      <w:r>
                        <w:t>: Konfliktbehaftete Durchführung des Kommandos rebase</w:t>
                      </w:r>
                      <w:bookmarkEnd w:id="155"/>
                    </w:p>
                  </w:txbxContent>
                </v:textbox>
                <w10:wrap type="topAndBottom"/>
              </v:shape>
            </w:pict>
          </mc:Fallback>
        </mc:AlternateContent>
      </w:r>
      <w:r>
        <w:rPr>
          <w:noProof/>
        </w:rPr>
        <w:drawing>
          <wp:anchor distT="0" distB="0" distL="114300" distR="114300" simplePos="0" relativeHeight="251696128" behindDoc="0" locked="0" layoutInCell="1" allowOverlap="1" wp14:anchorId="3AD11322">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rsidR="00B63418" w:rsidRDefault="00D5128A" w:rsidP="00D5128A">
      <w:r>
        <w:t>Die automatische Zusammenführung durch Git konnte zwei Dateien 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rsidR="00D5128A" w:rsidRPr="00D5128A" w:rsidRDefault="00B63418" w:rsidP="00B63418">
      <w:pPr>
        <w:spacing w:before="0" w:line="240" w:lineRule="auto"/>
        <w:jc w:val="left"/>
      </w:pPr>
      <w:r>
        <w:br w:type="page"/>
      </w:r>
    </w:p>
    <w:p w:rsidR="008F6A83" w:rsidRDefault="008F6A83" w:rsidP="008F6A83">
      <w:pPr>
        <w:pStyle w:val="berschrift3"/>
      </w:pPr>
      <w:bookmarkStart w:id="156" w:name="_Ref32946162"/>
      <w:bookmarkStart w:id="157" w:name="_Ref32946179"/>
      <w:bookmarkStart w:id="158" w:name="_Toc33871773"/>
      <w:r>
        <w:lastRenderedPageBreak/>
        <w:t>Behebung von Konflikten</w:t>
      </w:r>
      <w:bookmarkEnd w:id="156"/>
      <w:bookmarkEnd w:id="157"/>
      <w:bookmarkEnd w:id="158"/>
    </w:p>
    <w:p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3609C7">
            <w:rPr>
              <w:noProof/>
              <w:lang w:val="en-US"/>
            </w:rPr>
            <w:t>(14)</w:t>
          </w:r>
          <w:r w:rsidR="00C76260">
            <w:fldChar w:fldCharType="end"/>
          </w:r>
        </w:sdtContent>
      </w:sdt>
      <w:r w:rsidR="00C76260">
        <w:t>.</w:t>
      </w:r>
    </w:p>
    <w:p w:rsidR="00137704" w:rsidRP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rsidR="008F6A83" w:rsidRDefault="008F6A83" w:rsidP="008F6A83">
      <w:pPr>
        <w:pStyle w:val="berschrift3"/>
      </w:pPr>
      <w:bookmarkStart w:id="159" w:name="_Toc33871774"/>
      <w:r>
        <w:t>Git mergetool</w:t>
      </w:r>
      <w:bookmarkEnd w:id="159"/>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rsidR="00137704" w:rsidRDefault="00137704" w:rsidP="00137704">
      <w:r>
        <w:rPr>
          <w:noProof/>
        </w:rPr>
        <w:lastRenderedPageBreak/>
        <mc:AlternateContent>
          <mc:Choice Requires="wps">
            <w:drawing>
              <wp:anchor distT="0" distB="0" distL="114300" distR="114300" simplePos="0" relativeHeight="251778048"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F231D" w:rsidRPr="00EC4F73" w:rsidRDefault="004F231D" w:rsidP="00137704">
                            <w:pPr>
                              <w:pStyle w:val="Beschriftung"/>
                              <w:rPr>
                                <w:noProof/>
                              </w:rPr>
                            </w:pPr>
                            <w:bookmarkStart w:id="160" w:name="_Ref32946027"/>
                            <w:bookmarkStart w:id="161" w:name="_Toc33871709"/>
                            <w:r>
                              <w:t xml:space="preserve">Abbildung </w:t>
                            </w:r>
                            <w:fldSimple w:instr=" SEQ Abbildung \* ARABIC ">
                              <w:r>
                                <w:rPr>
                                  <w:noProof/>
                                </w:rPr>
                                <w:t>33</w:t>
                              </w:r>
                            </w:fldSimple>
                            <w:bookmarkEnd w:id="160"/>
                            <w:r>
                              <w:t>: Ausführung des Git hinterlegten merge tool</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5" type="#_x0000_t202" style="position:absolute;left:0;text-align:left;margin-left:-.25pt;margin-top:199pt;width:45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Lr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" stroked="f">
                <v:textbox style="mso-fit-shape-to-text:t" inset="0,0,0,0">
                  <w:txbxContent>
                    <w:p w:rsidR="004F231D" w:rsidRPr="00EC4F73" w:rsidRDefault="004F231D" w:rsidP="00137704">
                      <w:pPr>
                        <w:pStyle w:val="Beschriftung"/>
                        <w:rPr>
                          <w:noProof/>
                        </w:rPr>
                      </w:pPr>
                      <w:bookmarkStart w:id="162" w:name="_Ref32946027"/>
                      <w:bookmarkStart w:id="163" w:name="_Toc33871709"/>
                      <w:r>
                        <w:t xml:space="preserve">Abbildung </w:t>
                      </w:r>
                      <w:fldSimple w:instr=" SEQ Abbildung \* ARABIC ">
                        <w:r>
                          <w:rPr>
                            <w:noProof/>
                          </w:rPr>
                          <w:t>33</w:t>
                        </w:r>
                      </w:fldSimple>
                      <w:bookmarkEnd w:id="162"/>
                      <w:r>
                        <w:t>: Ausführung des Git hinterlegten merge tool</w:t>
                      </w:r>
                      <w:bookmarkEnd w:id="163"/>
                    </w:p>
                  </w:txbxContent>
                </v:textbox>
                <w10:wrap type="topAndBottom"/>
              </v:shape>
            </w:pict>
          </mc:Fallback>
        </mc:AlternateContent>
      </w:r>
      <w:r>
        <w:rPr>
          <w:noProof/>
        </w:rPr>
        <w:drawing>
          <wp:anchor distT="0" distB="0" distL="114300" distR="114300" simplePos="0" relativeHeight="251676672"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rsidR="00137704" w:rsidRDefault="00203710" w:rsidP="00137704">
      <w:r>
        <w:rPr>
          <w:noProof/>
        </w:rPr>
        <mc:AlternateContent>
          <mc:Choice Requires="wps">
            <w:drawing>
              <wp:anchor distT="0" distB="0" distL="114300" distR="114300" simplePos="0" relativeHeight="251868160"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4F231D" w:rsidRPr="00731FDA" w:rsidRDefault="004F231D" w:rsidP="00203710">
                            <w:pPr>
                              <w:pStyle w:val="Beschriftung"/>
                              <w:rPr>
                                <w:noProof/>
                              </w:rPr>
                            </w:pPr>
                            <w:bookmarkStart w:id="164" w:name="_Ref32946083"/>
                            <w:bookmarkStart w:id="165" w:name="_Toc33871710"/>
                            <w:r>
                              <w:t xml:space="preserve">Abbildung </w:t>
                            </w:r>
                            <w:fldSimple w:instr=" SEQ Abbildung \* ARABIC ">
                              <w:r>
                                <w:rPr>
                                  <w:noProof/>
                                </w:rPr>
                                <w:t>34</w:t>
                              </w:r>
                            </w:fldSimple>
                            <w:bookmarkEnd w:id="164"/>
                            <w:r>
                              <w:t xml:space="preserve">: Darstellung eines Konflikts in </w:t>
                            </w:r>
                            <w:r w:rsidRPr="00203710">
                              <w:rPr>
                                <w:i/>
                                <w:iCs/>
                              </w:rPr>
                              <w:t>meld</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6" type="#_x0000_t202" style="position:absolute;left:0;text-align:left;margin-left:-.25pt;margin-top:196.2pt;width:425.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RIHucDACAABnBAAADgAAAAAAAAAAAAAAAAAu&#10;AgAAZHJzL2Uyb0RvYy54bWxQSwECLQAUAAYACAAAACEAES2J0+AAAAAJAQAADwAAAAAAAAAAAAAA&#10;AACKBAAAZHJzL2Rvd25yZXYueG1sUEsFBgAAAAAEAAQA8wAAAJcFAAAAAA==&#10;" stroked="f">
                <v:textbox style="mso-fit-shape-to-text:t" inset="0,0,0,0">
                  <w:txbxContent>
                    <w:p w:rsidR="004F231D" w:rsidRPr="00731FDA" w:rsidRDefault="004F231D" w:rsidP="00203710">
                      <w:pPr>
                        <w:pStyle w:val="Beschriftung"/>
                        <w:rPr>
                          <w:noProof/>
                        </w:rPr>
                      </w:pPr>
                      <w:bookmarkStart w:id="166" w:name="_Ref32946083"/>
                      <w:bookmarkStart w:id="167" w:name="_Toc33871710"/>
                      <w:r>
                        <w:t xml:space="preserve">Abbildung </w:t>
                      </w:r>
                      <w:fldSimple w:instr=" SEQ Abbildung \* ARABIC ">
                        <w:r>
                          <w:rPr>
                            <w:noProof/>
                          </w:rPr>
                          <w:t>34</w:t>
                        </w:r>
                      </w:fldSimple>
                      <w:bookmarkEnd w:id="166"/>
                      <w:r>
                        <w:t xml:space="preserve">: Darstellung eines Konflikts in </w:t>
                      </w:r>
                      <w:r w:rsidRPr="00203710">
                        <w:rPr>
                          <w:i/>
                          <w:iCs/>
                        </w:rPr>
                        <w:t>meld</w:t>
                      </w:r>
                      <w:bookmarkEnd w:id="167"/>
                    </w:p>
                  </w:txbxContent>
                </v:textbox>
                <w10:wrap type="topAndBottom"/>
              </v:shape>
            </w:pict>
          </mc:Fallback>
        </mc:AlternateContent>
      </w:r>
      <w:r>
        <w:rPr>
          <w:noProof/>
        </w:rPr>
        <w:drawing>
          <wp:anchor distT="0" distB="0" distL="114300" distR="114300" simplePos="0" relativeHeight="251850752"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rsidR="00D415B9" w:rsidRDefault="00D415B9" w:rsidP="00137704">
      <w:r>
        <w:rPr>
          <w:noProof/>
        </w:rPr>
        <mc:AlternateContent>
          <mc:Choice Requires="wps">
            <w:drawing>
              <wp:anchor distT="0" distB="0" distL="114300" distR="114300" simplePos="0" relativeHeight="251885568" behindDoc="0" locked="0" layoutInCell="1" allowOverlap="1" wp14:anchorId="1A165F1C" wp14:editId="674B6712">
                <wp:simplePos x="0" y="0"/>
                <wp:positionH relativeFrom="column">
                  <wp:posOffset>-3175</wp:posOffset>
                </wp:positionH>
                <wp:positionV relativeFrom="paragraph">
                  <wp:posOffset>3275076</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4F231D" w:rsidRPr="00F76C03" w:rsidRDefault="004F231D" w:rsidP="00203710">
                            <w:pPr>
                              <w:pStyle w:val="Beschriftung"/>
                              <w:rPr>
                                <w:noProof/>
                              </w:rPr>
                            </w:pPr>
                            <w:bookmarkStart w:id="168" w:name="_Toc33871711"/>
                            <w:r>
                              <w:t xml:space="preserve">Abbildung </w:t>
                            </w:r>
                            <w:fldSimple w:instr=" SEQ Abbildung \* ARABIC ">
                              <w:r>
                                <w:rPr>
                                  <w:noProof/>
                                </w:rPr>
                                <w:t>35</w:t>
                              </w:r>
                            </w:fldSimple>
                            <w:r>
                              <w:t xml:space="preserve">: Gelöster Konflikt durch das Programm </w:t>
                            </w:r>
                            <w:r w:rsidRPr="00203710">
                              <w:rPr>
                                <w:i/>
                                <w:iCs/>
                              </w:rPr>
                              <w:t>meld</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7" type="#_x0000_t202" style="position:absolute;left:0;text-align:left;margin-left:-.25pt;margin-top:257.9pt;width:42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fF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" stroked="f">
                <v:textbox style="mso-fit-shape-to-text:t" inset="0,0,0,0">
                  <w:txbxContent>
                    <w:p w:rsidR="004F231D" w:rsidRPr="00F76C03" w:rsidRDefault="004F231D" w:rsidP="00203710">
                      <w:pPr>
                        <w:pStyle w:val="Beschriftung"/>
                        <w:rPr>
                          <w:noProof/>
                        </w:rPr>
                      </w:pPr>
                      <w:bookmarkStart w:id="169" w:name="_Toc33871711"/>
                      <w:r>
                        <w:t xml:space="preserve">Abbildung </w:t>
                      </w:r>
                      <w:fldSimple w:instr=" SEQ Abbildung \* ARABIC ">
                        <w:r>
                          <w:rPr>
                            <w:noProof/>
                          </w:rPr>
                          <w:t>35</w:t>
                        </w:r>
                      </w:fldSimple>
                      <w:r>
                        <w:t xml:space="preserve">: Gelöster Konflikt durch das Programm </w:t>
                      </w:r>
                      <w:r w:rsidRPr="00203710">
                        <w:rPr>
                          <w:i/>
                          <w:iCs/>
                        </w:rPr>
                        <w:t>meld</w:t>
                      </w:r>
                      <w:bookmarkEnd w:id="169"/>
                    </w:p>
                  </w:txbxContent>
                </v:textbox>
                <w10:wrap type="topAndBottom"/>
              </v:shape>
            </w:pict>
          </mc:Fallback>
        </mc:AlternateContent>
      </w:r>
      <w:r>
        <w:rPr>
          <w:noProof/>
        </w:rPr>
        <w:drawing>
          <wp:anchor distT="0" distB="0" distL="114300" distR="114300" simplePos="0" relativeHeight="251876352" behindDoc="0" locked="0" layoutInCell="1" allowOverlap="1" wp14:anchorId="6EE7AD2A">
            <wp:simplePos x="0" y="0"/>
            <wp:positionH relativeFrom="column">
              <wp:posOffset>-3175</wp:posOffset>
            </wp:positionH>
            <wp:positionV relativeFrom="paragraph">
              <wp:posOffset>1468653</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Mit Hilfe der Pfeile können nun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Gelöst sieht die Datei wie folgt aus:</w:t>
      </w:r>
    </w:p>
    <w:p w:rsidR="00137704" w:rsidRDefault="006048D7" w:rsidP="00137704">
      <w:r>
        <w:rPr>
          <w:noProof/>
        </w:rPr>
        <w:lastRenderedPageBreak/>
        <mc:AlternateContent>
          <mc:Choice Requires="wps">
            <w:drawing>
              <wp:anchor distT="0" distB="0" distL="114300" distR="114300" simplePos="0" relativeHeight="251331584" behindDoc="0" locked="0" layoutInCell="1" allowOverlap="1" wp14:anchorId="40D11228" wp14:editId="2FB24FDD">
                <wp:simplePos x="0" y="0"/>
                <wp:positionH relativeFrom="column">
                  <wp:posOffset>-3175</wp:posOffset>
                </wp:positionH>
                <wp:positionV relativeFrom="paragraph">
                  <wp:posOffset>3858057</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4F231D" w:rsidRPr="003F7697" w:rsidRDefault="004F231D" w:rsidP="00203710">
                            <w:pPr>
                              <w:pStyle w:val="Beschriftung"/>
                              <w:rPr>
                                <w:noProof/>
                              </w:rPr>
                            </w:pPr>
                            <w:bookmarkStart w:id="170" w:name="_Ref32946273"/>
                            <w:bookmarkStart w:id="171" w:name="_Toc33871712"/>
                            <w:r>
                              <w:t xml:space="preserve">Abbildung </w:t>
                            </w:r>
                            <w:fldSimple w:instr=" SEQ Abbildung \* ARABIC ">
                              <w:r>
                                <w:rPr>
                                  <w:noProof/>
                                </w:rPr>
                                <w:t>36</w:t>
                              </w:r>
                            </w:fldSimple>
                            <w:bookmarkEnd w:id="170"/>
                            <w:r>
                              <w:t xml:space="preserve">: Weiterführung des Befehls </w:t>
                            </w:r>
                            <w:r w:rsidRPr="00203710">
                              <w:rPr>
                                <w:i/>
                                <w:iCs/>
                              </w:rPr>
                              <w:t>rebase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8" type="#_x0000_t202" style="position:absolute;left:0;text-align:left;margin-left:-.25pt;margin-top:303.8pt;width:303.55pt;height:31.5pt;z-index:25133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" stroked="f">
                <v:textbox inset="0,0,0,0">
                  <w:txbxContent>
                    <w:p w:rsidR="004F231D" w:rsidRPr="003F7697" w:rsidRDefault="004F231D" w:rsidP="00203710">
                      <w:pPr>
                        <w:pStyle w:val="Beschriftung"/>
                        <w:rPr>
                          <w:noProof/>
                        </w:rPr>
                      </w:pPr>
                      <w:bookmarkStart w:id="172" w:name="_Ref32946273"/>
                      <w:bookmarkStart w:id="173" w:name="_Toc33871712"/>
                      <w:r>
                        <w:t xml:space="preserve">Abbildung </w:t>
                      </w:r>
                      <w:fldSimple w:instr=" SEQ Abbildung \* ARABIC ">
                        <w:r>
                          <w:rPr>
                            <w:noProof/>
                          </w:rPr>
                          <w:t>36</w:t>
                        </w:r>
                      </w:fldSimple>
                      <w:bookmarkEnd w:id="172"/>
                      <w:r>
                        <w:t xml:space="preserve">: Weiterführung des Befehls </w:t>
                      </w:r>
                      <w:r w:rsidRPr="00203710">
                        <w:rPr>
                          <w:i/>
                          <w:iCs/>
                        </w:rPr>
                        <w:t>rebase</w:t>
                      </w:r>
                      <w:bookmarkEnd w:id="173"/>
                    </w:p>
                  </w:txbxContent>
                </v:textbox>
                <w10:wrap type="topAndBottom"/>
              </v:shape>
            </w:pict>
          </mc:Fallback>
        </mc:AlternateContent>
      </w:r>
      <w:r>
        <w:rPr>
          <w:noProof/>
        </w:rPr>
        <w:drawing>
          <wp:anchor distT="0" distB="0" distL="114300" distR="114300" simplePos="0" relativeHeight="251898880" behindDoc="0" locked="0" layoutInCell="1" allowOverlap="1" wp14:anchorId="00780DE5">
            <wp:simplePos x="0" y="0"/>
            <wp:positionH relativeFrom="column">
              <wp:posOffset>594690</wp:posOffset>
            </wp:positionH>
            <wp:positionV relativeFrom="paragraph">
              <wp:posOffset>1869643</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Nachdem beide Konflikte gelöst sind</w:t>
      </w:r>
      <w:r w:rsidR="007251E6">
        <w:t>,</w:t>
      </w:r>
      <w:r w:rsidR="00137704">
        <w:t xml:space="preserve"> kann das </w:t>
      </w:r>
      <w:r w:rsidR="00137704" w:rsidRPr="003773C0">
        <w:t>rebase Kommando</w:t>
      </w:r>
      <w:r w:rsidR="00137704">
        <w:t xml:space="preserve"> fortgeführt werden. Bei manchen </w:t>
      </w:r>
      <w:r w:rsidR="00137704" w:rsidRPr="00BD1F8C">
        <w:rPr>
          <w:i/>
          <w:iCs/>
        </w:rPr>
        <w:t>merge</w:t>
      </w:r>
      <w:r w:rsidR="00137704">
        <w:rPr>
          <w:i/>
          <w:iCs/>
        </w:rPr>
        <w:t xml:space="preserve"> </w:t>
      </w:r>
      <w:r w:rsidR="00137704" w:rsidRPr="00BD1F8C">
        <w:rPr>
          <w:i/>
          <w:iCs/>
        </w:rPr>
        <w:t>tools</w:t>
      </w:r>
      <w:r w:rsidR="00137704">
        <w:t xml:space="preserve">, auch </w:t>
      </w:r>
      <w:r w:rsidR="00137704" w:rsidRPr="00BD1F8C">
        <w:rPr>
          <w:i/>
          <w:iCs/>
        </w:rPr>
        <w:t>meld</w:t>
      </w:r>
      <w:r w:rsidR="00137704">
        <w:rPr>
          <w:i/>
          <w:iCs/>
        </w:rPr>
        <w:t xml:space="preserve">, </w:t>
      </w:r>
      <w:r w:rsidR="00137704" w:rsidRPr="00BD1F8C">
        <w:t>bleiben die</w:t>
      </w:r>
      <w:r w:rsidR="00137704">
        <w:t xml:space="preserve"> ursprünglichen Konfliktdateien mit dem Anhang ".orig" bestehen um im Notfall auf diese zurückgreifen zu können. Diese Dateien beinhalten beide Versionen, getrennt durch </w:t>
      </w:r>
      <w:r w:rsidR="00EC2780">
        <w:t xml:space="preserve">die zuvor eingeführten </w:t>
      </w:r>
      <w:r w:rsidR="00137704">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rsidR="00137704">
        <w:t>. Die Projektarchiv Historie nach der Durchführung des Konflikts wir</w:t>
      </w:r>
      <w:r w:rsidR="00203710">
        <w:t>d</w:t>
      </w:r>
      <w:r w:rsidR="00137704">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rsidR="00137704">
        <w:t xml:space="preserve">dargestellt. Der Commit aus </w:t>
      </w:r>
      <w:r w:rsidR="00137704" w:rsidRPr="003773C0">
        <w:rPr>
          <w:i/>
          <w:iCs/>
        </w:rPr>
        <w:t>feature</w:t>
      </w:r>
      <w:r w:rsidR="00137704">
        <w:t xml:space="preserve"> wurde als erstes positioniert, beziehungsweise nach oben verschoben, da er nun auf dem neusten Commit von </w:t>
      </w:r>
      <w:r w:rsidR="00137704">
        <w:rPr>
          <w:i/>
          <w:iCs/>
        </w:rPr>
        <w:t xml:space="preserve">master </w:t>
      </w:r>
      <w:r w:rsidR="00137704">
        <w:t>basiert.</w:t>
      </w:r>
    </w:p>
    <w:p w:rsidR="004C2610" w:rsidRDefault="004C2610" w:rsidP="004C2610">
      <w:r>
        <w:rPr>
          <w:noProof/>
        </w:rPr>
        <mc:AlternateContent>
          <mc:Choice Requires="wps">
            <w:drawing>
              <wp:anchor distT="0" distB="0" distL="114300" distR="114300" simplePos="0" relativeHeight="251934720" behindDoc="0" locked="0" layoutInCell="1" allowOverlap="1" wp14:anchorId="6F14B56A" wp14:editId="0880A80F">
                <wp:simplePos x="0" y="0"/>
                <wp:positionH relativeFrom="column">
                  <wp:posOffset>-3175</wp:posOffset>
                </wp:positionH>
                <wp:positionV relativeFrom="paragraph">
                  <wp:posOffset>2849804</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4F231D" w:rsidRPr="00300AA5" w:rsidRDefault="004F231D" w:rsidP="008F215B">
                            <w:pPr>
                              <w:pStyle w:val="Beschriftung"/>
                              <w:rPr>
                                <w:noProof/>
                              </w:rPr>
                            </w:pPr>
                            <w:bookmarkStart w:id="174" w:name="_Ref32946433"/>
                            <w:bookmarkStart w:id="175" w:name="_Toc33871713"/>
                            <w:r>
                              <w:t xml:space="preserve">Abbildung </w:t>
                            </w:r>
                            <w:fldSimple w:instr=" SEQ Abbildung \* ARABIC ">
                              <w:r>
                                <w:rPr>
                                  <w:noProof/>
                                </w:rPr>
                                <w:t>37</w:t>
                              </w:r>
                            </w:fldSimple>
                            <w:bookmarkEnd w:id="174"/>
                            <w:r>
                              <w:t xml:space="preserve">: Zusammenführung zweier Zweige über das Kommando </w:t>
                            </w:r>
                            <w:r w:rsidRPr="0057550E">
                              <w:rPr>
                                <w:i/>
                                <w:iCs/>
                              </w:rPr>
                              <w:t>rebase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9" type="#_x0000_t202" style="position:absolute;left:0;text-align:left;margin-left:-.25pt;margin-top:224.4pt;width:396.75pt;height:.0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iEMg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" stroked="f">
                <v:textbox style="mso-fit-shape-to-text:t" inset="0,0,0,0">
                  <w:txbxContent>
                    <w:p w:rsidR="004F231D" w:rsidRPr="00300AA5" w:rsidRDefault="004F231D" w:rsidP="008F215B">
                      <w:pPr>
                        <w:pStyle w:val="Beschriftung"/>
                        <w:rPr>
                          <w:noProof/>
                        </w:rPr>
                      </w:pPr>
                      <w:bookmarkStart w:id="176" w:name="_Ref32946433"/>
                      <w:bookmarkStart w:id="177" w:name="_Toc33871713"/>
                      <w:r>
                        <w:t xml:space="preserve">Abbildung </w:t>
                      </w:r>
                      <w:fldSimple w:instr=" SEQ Abbildung \* ARABIC ">
                        <w:r>
                          <w:rPr>
                            <w:noProof/>
                          </w:rPr>
                          <w:t>37</w:t>
                        </w:r>
                      </w:fldSimple>
                      <w:bookmarkEnd w:id="176"/>
                      <w:r>
                        <w:t xml:space="preserve">: Zusammenführung zweier Zweige über das Kommando </w:t>
                      </w:r>
                      <w:r w:rsidRPr="0057550E">
                        <w:rPr>
                          <w:i/>
                          <w:iCs/>
                        </w:rPr>
                        <w:t>rebase</w:t>
                      </w:r>
                      <w:bookmarkEnd w:id="177"/>
                    </w:p>
                  </w:txbxContent>
                </v:textbox>
                <w10:wrap type="topAndBottom"/>
              </v:shape>
            </w:pict>
          </mc:Fallback>
        </mc:AlternateContent>
      </w:r>
      <w:r>
        <w:rPr>
          <w:noProof/>
        </w:rPr>
        <w:drawing>
          <wp:anchor distT="0" distB="0" distL="114300" distR="114300" simplePos="0" relativeHeight="251920384" behindDoc="0" locked="0" layoutInCell="1" allowOverlap="1" wp14:anchorId="2649D658">
            <wp:simplePos x="0" y="0"/>
            <wp:positionH relativeFrom="column">
              <wp:posOffset>449580</wp:posOffset>
            </wp:positionH>
            <wp:positionV relativeFrom="paragraph">
              <wp:posOffset>1985417</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4C2610" w:rsidRPr="004C2610" w:rsidRDefault="004C2610" w:rsidP="004C2610">
      <w:pPr>
        <w:spacing w:before="0" w:line="240" w:lineRule="auto"/>
        <w:jc w:val="left"/>
        <w:rPr>
          <w:b/>
          <w:kern w:val="28"/>
          <w:sz w:val="28"/>
        </w:rPr>
      </w:pPr>
      <w:r>
        <w:br w:type="page"/>
      </w:r>
    </w:p>
    <w:p w:rsidR="008F6A83" w:rsidRDefault="008F6A83" w:rsidP="004C2610">
      <w:pPr>
        <w:pStyle w:val="berschrift2"/>
      </w:pPr>
      <w:bookmarkStart w:id="178" w:name="_Toc33871775"/>
      <w:r>
        <w:lastRenderedPageBreak/>
        <w:t>Synchronisierung von Archiven</w:t>
      </w:r>
      <w:bookmarkEnd w:id="178"/>
    </w:p>
    <w:p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F06578">
        <w:t xml:space="preserve">Abbildung </w:t>
      </w:r>
      <w:r w:rsidR="00F06578">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rsidR="009C5EA1" w:rsidRPr="009C5EA1" w:rsidRDefault="004C2610" w:rsidP="009C5EA1">
      <w:r>
        <w:rPr>
          <w:noProof/>
        </w:rPr>
        <mc:AlternateContent>
          <mc:Choice Requires="wps">
            <w:drawing>
              <wp:anchor distT="0" distB="0" distL="114300" distR="114300" simplePos="0" relativeHeight="251772928" behindDoc="0" locked="0" layoutInCell="1" allowOverlap="1" wp14:anchorId="1FCE2088" wp14:editId="41C2CF42">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F231D" w:rsidRPr="006C2833" w:rsidRDefault="004F231D" w:rsidP="009C5EA1">
                            <w:pPr>
                              <w:pStyle w:val="Beschriftung"/>
                              <w:rPr>
                                <w:noProof/>
                              </w:rPr>
                            </w:pPr>
                            <w:bookmarkStart w:id="179" w:name="_Ref33113670"/>
                            <w:bookmarkStart w:id="180" w:name="_Toc33871714"/>
                            <w:r>
                              <w:t xml:space="preserve">Abbildung </w:t>
                            </w:r>
                            <w:fldSimple w:instr=" SEQ Abbildung \* ARABIC ">
                              <w:r>
                                <w:rPr>
                                  <w:noProof/>
                                </w:rPr>
                                <w:t>38</w:t>
                              </w:r>
                            </w:fldSimple>
                            <w:bookmarkEnd w:id="179"/>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60" type="#_x0000_t202" style="position:absolute;left:0;text-align:left;margin-left:-.25pt;margin-top:200.95pt;width:425.1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" stroked="f">
                <v:textbox style="mso-fit-shape-to-text:t" inset="0,0,0,0">
                  <w:txbxContent>
                    <w:p w:rsidR="004F231D" w:rsidRPr="006C2833" w:rsidRDefault="004F231D" w:rsidP="009C5EA1">
                      <w:pPr>
                        <w:pStyle w:val="Beschriftung"/>
                        <w:rPr>
                          <w:noProof/>
                        </w:rPr>
                      </w:pPr>
                      <w:bookmarkStart w:id="181" w:name="_Ref33113670"/>
                      <w:bookmarkStart w:id="182" w:name="_Toc33871714"/>
                      <w:r>
                        <w:t xml:space="preserve">Abbildung </w:t>
                      </w:r>
                      <w:fldSimple w:instr=" SEQ Abbildung \* ARABIC ">
                        <w:r>
                          <w:rPr>
                            <w:noProof/>
                          </w:rPr>
                          <w:t>38</w:t>
                        </w:r>
                      </w:fldSimple>
                      <w:bookmarkEnd w:id="181"/>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82"/>
                    </w:p>
                  </w:txbxContent>
                </v:textbox>
                <w10:wrap type="topAndBottom"/>
              </v:shape>
            </w:pict>
          </mc:Fallback>
        </mc:AlternateContent>
      </w:r>
      <w:r>
        <w:rPr>
          <w:noProof/>
        </w:rPr>
        <w:drawing>
          <wp:anchor distT="0" distB="0" distL="114300" distR="114300" simplePos="0" relativeHeight="251752448" behindDoc="0" locked="0" layoutInCell="1" allowOverlap="1">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rsidR="008F6A83" w:rsidRDefault="008F6A83" w:rsidP="008F6A83">
      <w:pPr>
        <w:pStyle w:val="berschrift3"/>
      </w:pPr>
      <w:bookmarkStart w:id="183" w:name="_Toc33871776"/>
      <w:r>
        <w:t>Git remote</w:t>
      </w:r>
      <w:bookmarkEnd w:id="183"/>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3609C7">
            <w:rPr>
              <w:noProof/>
              <w:lang w:val="en-US"/>
            </w:rPr>
            <w:t xml:space="preserve"> (15)</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2880"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71552"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4F231D" w:rsidRPr="00983EBD" w:rsidRDefault="004F231D" w:rsidP="0057550E">
                            <w:pPr>
                              <w:pStyle w:val="Beschriftung"/>
                              <w:rPr>
                                <w:noProof/>
                              </w:rPr>
                            </w:pPr>
                            <w:bookmarkStart w:id="184" w:name="_Ref32946541"/>
                            <w:bookmarkStart w:id="185" w:name="_Toc33871715"/>
                            <w:r>
                              <w:t xml:space="preserve">Abbildung </w:t>
                            </w:r>
                            <w:fldSimple w:instr=" SEQ Abbildung \* ARABIC ">
                              <w:r>
                                <w:rPr>
                                  <w:noProof/>
                                </w:rPr>
                                <w:t>39</w:t>
                              </w:r>
                            </w:fldSimple>
                            <w:bookmarkEnd w:id="184"/>
                            <w:r>
                              <w:t>: Hinzufügen eines Referenzarchivs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1" type="#_x0000_t202" style="position:absolute;left:0;text-align:left;margin-left:-.25pt;margin-top:115.55pt;width:28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" stroked="f">
                <v:textbox style="mso-fit-shape-to-text:t" inset="0,0,0,0">
                  <w:txbxContent>
                    <w:p w:rsidR="004F231D" w:rsidRPr="00983EBD" w:rsidRDefault="004F231D" w:rsidP="0057550E">
                      <w:pPr>
                        <w:pStyle w:val="Beschriftung"/>
                        <w:rPr>
                          <w:noProof/>
                        </w:rPr>
                      </w:pPr>
                      <w:bookmarkStart w:id="186" w:name="_Ref32946541"/>
                      <w:bookmarkStart w:id="187" w:name="_Toc33871715"/>
                      <w:r>
                        <w:t xml:space="preserve">Abbildung </w:t>
                      </w:r>
                      <w:fldSimple w:instr=" SEQ Abbildung \* ARABIC ">
                        <w:r>
                          <w:rPr>
                            <w:noProof/>
                          </w:rPr>
                          <w:t>39</w:t>
                        </w:r>
                      </w:fldSimple>
                      <w:bookmarkEnd w:id="186"/>
                      <w:r>
                        <w:t>: Hinzufügen eines Referenzarchivs</w:t>
                      </w:r>
                      <w:bookmarkEnd w:id="187"/>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8" w:name="_Toc33871777"/>
      <w:r>
        <w:t>Git push</w:t>
      </w:r>
      <w:bookmarkEnd w:id="188"/>
    </w:p>
    <w:p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E27DC9" w:rsidRDefault="00E27DC9" w:rsidP="00E27DC9">
      <w:pPr>
        <w:spacing w:before="0" w:line="240" w:lineRule="auto"/>
        <w:jc w:val="left"/>
      </w:pPr>
      <w:r>
        <w:br w:type="page"/>
      </w:r>
    </w:p>
    <w:p w:rsidR="00966E1C" w:rsidRDefault="00E27DC9" w:rsidP="00966E1C">
      <w:r>
        <w:rPr>
          <w:noProof/>
        </w:rPr>
        <w:lastRenderedPageBreak/>
        <mc:AlternateContent>
          <mc:Choice Requires="wps">
            <w:drawing>
              <wp:anchor distT="0" distB="0" distL="114300" distR="114300" simplePos="0" relativeHeight="251710464" behindDoc="0" locked="0" layoutInCell="1" allowOverlap="1" wp14:anchorId="79049399" wp14:editId="3F9F541D">
                <wp:simplePos x="0" y="0"/>
                <wp:positionH relativeFrom="column">
                  <wp:posOffset>-3175</wp:posOffset>
                </wp:positionH>
                <wp:positionV relativeFrom="paragraph">
                  <wp:posOffset>2513127</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4F231D" w:rsidRPr="00EE7266" w:rsidRDefault="004F231D" w:rsidP="00966E1C">
                            <w:pPr>
                              <w:pStyle w:val="Beschriftung"/>
                              <w:rPr>
                                <w:noProof/>
                              </w:rPr>
                            </w:pPr>
                            <w:bookmarkStart w:id="189" w:name="_Toc33871716"/>
                            <w:r>
                              <w:t xml:space="preserve">Abbildung </w:t>
                            </w:r>
                            <w:fldSimple w:instr=" SEQ Abbildung \* ARABIC ">
                              <w:r>
                                <w:rPr>
                                  <w:noProof/>
                                </w:rPr>
                                <w:t>40</w:t>
                              </w:r>
                            </w:fldSimple>
                            <w:r>
                              <w:t>: Lokalen Stand als Referenz setzen</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2" type="#_x0000_t202" style="position:absolute;left:0;text-align:left;margin-left:-.25pt;margin-top:197.9pt;width:286.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wi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" stroked="f">
                <v:textbox style="mso-fit-shape-to-text:t" inset="0,0,0,0">
                  <w:txbxContent>
                    <w:p w:rsidR="004F231D" w:rsidRPr="00EE7266" w:rsidRDefault="004F231D" w:rsidP="00966E1C">
                      <w:pPr>
                        <w:pStyle w:val="Beschriftung"/>
                        <w:rPr>
                          <w:noProof/>
                        </w:rPr>
                      </w:pPr>
                      <w:bookmarkStart w:id="190" w:name="_Toc33871716"/>
                      <w:r>
                        <w:t xml:space="preserve">Abbildung </w:t>
                      </w:r>
                      <w:fldSimple w:instr=" SEQ Abbildung \* ARABIC ">
                        <w:r>
                          <w:rPr>
                            <w:noProof/>
                          </w:rPr>
                          <w:t>40</w:t>
                        </w:r>
                      </w:fldSimple>
                      <w:r>
                        <w:t>: Lokalen Stand als Referenz setzen</w:t>
                      </w:r>
                      <w:bookmarkEnd w:id="190"/>
                    </w:p>
                  </w:txbxContent>
                </v:textbox>
                <w10:wrap type="topAndBottom"/>
              </v:shape>
            </w:pict>
          </mc:Fallback>
        </mc:AlternateContent>
      </w:r>
      <w:r>
        <w:rPr>
          <w:noProof/>
        </w:rPr>
        <w:drawing>
          <wp:anchor distT="0" distB="0" distL="114300" distR="114300" simplePos="0" relativeHeight="251943936" behindDoc="0" locked="0" layoutInCell="1" allowOverlap="1" wp14:anchorId="3CCE202A">
            <wp:simplePos x="0" y="0"/>
            <wp:positionH relativeFrom="column">
              <wp:posOffset>922020</wp:posOffset>
            </wp:positionH>
            <wp:positionV relativeFrom="paragraph">
              <wp:posOffset>1198550</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2">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 zu finden, hilft das Kommando </w:t>
      </w:r>
      <w:r>
        <w:rPr>
          <w:i/>
          <w:iCs/>
        </w:rPr>
        <w:t xml:space="preserve">blame </w:t>
      </w:r>
      <w:r>
        <w:t>dabei, den Autor dieser Zeile zu finden, um eine Korrektur zu veranlassen.</w:t>
      </w:r>
    </w:p>
    <w:p w:rsidR="00E27DC9" w:rsidRPr="00966E1C" w:rsidRDefault="00E27DC9" w:rsidP="00E27DC9">
      <w:pPr>
        <w:spacing w:before="0" w:line="240" w:lineRule="auto"/>
        <w:jc w:val="left"/>
      </w:pPr>
      <w:r>
        <w:br w:type="page"/>
      </w:r>
    </w:p>
    <w:p w:rsidR="00E27DC9" w:rsidRPr="00E27DC9" w:rsidRDefault="008F6A83" w:rsidP="00E27DC9">
      <w:pPr>
        <w:pStyle w:val="berschrift3"/>
      </w:pPr>
      <w:bookmarkStart w:id="191" w:name="_Toc33871778"/>
      <w:r>
        <w:lastRenderedPageBreak/>
        <w:t>Git blame</w:t>
      </w:r>
      <w:bookmarkEnd w:id="191"/>
    </w:p>
    <w:p w:rsidR="00966E1C" w:rsidRDefault="00D5718F" w:rsidP="00966E1C">
      <w:r>
        <w:rPr>
          <w:noProof/>
        </w:rPr>
        <mc:AlternateContent>
          <mc:Choice Requires="wps">
            <w:drawing>
              <wp:anchor distT="0" distB="0" distL="114300" distR="114300" simplePos="0" relativeHeight="251720704" behindDoc="0" locked="0" layoutInCell="1" allowOverlap="1" wp14:anchorId="14218613" wp14:editId="65213894">
                <wp:simplePos x="0" y="0"/>
                <wp:positionH relativeFrom="column">
                  <wp:posOffset>-2642</wp:posOffset>
                </wp:positionH>
                <wp:positionV relativeFrom="paragraph">
                  <wp:posOffset>3739363</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4F231D" w:rsidRPr="00A71021" w:rsidRDefault="004F231D" w:rsidP="00966E1C">
                            <w:pPr>
                              <w:pStyle w:val="Beschriftung"/>
                            </w:pPr>
                            <w:bookmarkStart w:id="192" w:name="_Ref32946929"/>
                            <w:bookmarkStart w:id="193" w:name="_Toc33871717"/>
                            <w:r>
                              <w:t xml:space="preserve">Abbildung </w:t>
                            </w:r>
                            <w:fldSimple w:instr=" SEQ Abbildung \* ARABIC ">
                              <w:r>
                                <w:rPr>
                                  <w:noProof/>
                                </w:rPr>
                                <w:t>41</w:t>
                              </w:r>
                            </w:fldSimple>
                            <w:bookmarkEnd w:id="192"/>
                            <w:r>
                              <w:t xml:space="preserve">: Ansicht nach Ausführung des Befehls </w:t>
                            </w:r>
                            <w:r w:rsidRPr="00966E1C">
                              <w:rPr>
                                <w:i/>
                                <w:iCs/>
                              </w:rPr>
                              <w:t>blame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3" type="#_x0000_t202" style="position:absolute;left:0;text-align:left;margin-left:-.2pt;margin-top:294.45pt;width:39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&#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" stroked="f">
                <v:textbox style="mso-fit-shape-to-text:t" inset="0,0,0,0">
                  <w:txbxContent>
                    <w:p w:rsidR="004F231D" w:rsidRPr="00A71021" w:rsidRDefault="004F231D" w:rsidP="00966E1C">
                      <w:pPr>
                        <w:pStyle w:val="Beschriftung"/>
                      </w:pPr>
                      <w:bookmarkStart w:id="194" w:name="_Ref32946929"/>
                      <w:bookmarkStart w:id="195" w:name="_Toc33871717"/>
                      <w:r>
                        <w:t xml:space="preserve">Abbildung </w:t>
                      </w:r>
                      <w:fldSimple w:instr=" SEQ Abbildung \* ARABIC ">
                        <w:r>
                          <w:rPr>
                            <w:noProof/>
                          </w:rPr>
                          <w:t>41</w:t>
                        </w:r>
                      </w:fldSimple>
                      <w:bookmarkEnd w:id="194"/>
                      <w:r>
                        <w:t xml:space="preserve">: Ansicht nach Ausführung des Befehls </w:t>
                      </w:r>
                      <w:r w:rsidRPr="00966E1C">
                        <w:rPr>
                          <w:i/>
                          <w:iCs/>
                        </w:rPr>
                        <w:t>blame</w:t>
                      </w:r>
                      <w:bookmarkEnd w:id="195"/>
                    </w:p>
                  </w:txbxContent>
                </v:textbox>
                <w10:wrap type="topAndBottom"/>
              </v:shape>
            </w:pict>
          </mc:Fallback>
        </mc:AlternateContent>
      </w:r>
      <w:r>
        <w:rPr>
          <w:noProof/>
        </w:rPr>
        <w:drawing>
          <wp:anchor distT="0" distB="0" distL="114300" distR="114300" simplePos="0" relativeHeight="251954176" behindDoc="0" locked="0" layoutInCell="1" allowOverlap="1" wp14:anchorId="57542A2D">
            <wp:simplePos x="0" y="0"/>
            <wp:positionH relativeFrom="column">
              <wp:posOffset>170180</wp:posOffset>
            </wp:positionH>
            <wp:positionV relativeFrom="paragraph">
              <wp:posOffset>3040278</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3609C7">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966E1C">
        <w:t xml:space="preserve">Abbildung </w:t>
      </w:r>
      <w:r w:rsidR="00966E1C">
        <w:rPr>
          <w:noProof/>
        </w:rPr>
        <w:t>40</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rsidR="008F6A83" w:rsidRDefault="008F6A83" w:rsidP="008F6A83">
      <w:pPr>
        <w:pStyle w:val="berschrift3"/>
      </w:pPr>
      <w:bookmarkStart w:id="196" w:name="_Toc33871779"/>
      <w:r>
        <w:t>Git fetch</w:t>
      </w:r>
      <w:bookmarkEnd w:id="196"/>
    </w:p>
    <w:p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FC1D00" w:rsidRPr="00966E1C" w:rsidRDefault="00FC1D00" w:rsidP="00FC1D00">
      <w:pPr>
        <w:spacing w:before="0" w:line="240" w:lineRule="auto"/>
        <w:jc w:val="left"/>
      </w:pPr>
      <w:r>
        <w:br w:type="page"/>
      </w:r>
    </w:p>
    <w:p w:rsidR="008F6A83" w:rsidRDefault="008F6A83" w:rsidP="008F6A83">
      <w:pPr>
        <w:pStyle w:val="berschrift3"/>
      </w:pPr>
      <w:bookmarkStart w:id="197" w:name="_Toc33871780"/>
      <w:r>
        <w:lastRenderedPageBreak/>
        <w:t>Git pull</w:t>
      </w:r>
      <w:bookmarkEnd w:id="197"/>
    </w:p>
    <w:p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Commits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3609C7">
            <w:rPr>
              <w:noProof/>
              <w:lang w:val="en-US"/>
            </w:rPr>
            <w:t>(17)</w:t>
          </w:r>
          <w:r>
            <w:fldChar w:fldCharType="end"/>
          </w:r>
        </w:sdtContent>
      </w:sdt>
      <w:r>
        <w:t>.</w:t>
      </w:r>
    </w:p>
    <w:p w:rsidR="006B168D" w:rsidRDefault="006B168D" w:rsidP="006B168D">
      <w:r>
        <w:rPr>
          <w:noProof/>
        </w:rPr>
        <mc:AlternateContent>
          <mc:Choice Requires="wps">
            <w:drawing>
              <wp:anchor distT="0" distB="0" distL="114300" distR="114300" simplePos="0" relativeHeight="251725824"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4F231D" w:rsidRPr="005C7D97" w:rsidRDefault="004F231D" w:rsidP="006B168D">
                            <w:pPr>
                              <w:pStyle w:val="Beschriftung"/>
                              <w:rPr>
                                <w:noProof/>
                              </w:rPr>
                            </w:pPr>
                            <w:bookmarkStart w:id="198" w:name="_Ref32947071"/>
                            <w:bookmarkStart w:id="199" w:name="_Toc33871718"/>
                            <w:r>
                              <w:t xml:space="preserve">Abbildung </w:t>
                            </w:r>
                            <w:fldSimple w:instr=" SEQ Abbildung \* ARABIC ">
                              <w:r>
                                <w:rPr>
                                  <w:noProof/>
                                </w:rPr>
                                <w:t>42</w:t>
                              </w:r>
                            </w:fldSimple>
                            <w:bookmarkEnd w:id="198"/>
                            <w:r>
                              <w:t>: Synchronisierung mit dem Referenzarchiv (</w:t>
                            </w:r>
                            <w:r w:rsidRPr="006B168D">
                              <w:rPr>
                                <w:i/>
                                <w:iCs/>
                              </w:rPr>
                              <w:t>fetch</w:t>
                            </w:r>
                            <w:r>
                              <w:t>)</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4" type="#_x0000_t202" style="position:absolute;left:0;text-align:left;margin-left:-.25pt;margin-top:159.9pt;width:35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Of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KGks58xAgAAZwQAAA4AAAAAAAAAAAAAAAAA&#10;LgIAAGRycy9lMm9Eb2MueG1sUEsBAi0AFAAGAAgAAAAhAKxwb03gAAAACQEAAA8AAAAAAAAAAAAA&#10;AAAAiwQAAGRycy9kb3ducmV2LnhtbFBLBQYAAAAABAAEAPMAAACYBQAAAAA=&#10;" stroked="f">
                <v:textbox style="mso-fit-shape-to-text:t" inset="0,0,0,0">
                  <w:txbxContent>
                    <w:p w:rsidR="004F231D" w:rsidRPr="005C7D97" w:rsidRDefault="004F231D" w:rsidP="006B168D">
                      <w:pPr>
                        <w:pStyle w:val="Beschriftung"/>
                        <w:rPr>
                          <w:noProof/>
                        </w:rPr>
                      </w:pPr>
                      <w:bookmarkStart w:id="200" w:name="_Ref32947071"/>
                      <w:bookmarkStart w:id="201" w:name="_Toc33871718"/>
                      <w:r>
                        <w:t xml:space="preserve">Abbildung </w:t>
                      </w:r>
                      <w:fldSimple w:instr=" SEQ Abbildung \* ARABIC ">
                        <w:r>
                          <w:rPr>
                            <w:noProof/>
                          </w:rPr>
                          <w:t>42</w:t>
                        </w:r>
                      </w:fldSimple>
                      <w:bookmarkEnd w:id="200"/>
                      <w:r>
                        <w:t>: Synchronisierung mit dem Referenzarchiv (</w:t>
                      </w:r>
                      <w:r w:rsidRPr="006B168D">
                        <w:rPr>
                          <w:i/>
                          <w:iCs/>
                        </w:rPr>
                        <w:t>fetch</w:t>
                      </w:r>
                      <w:r>
                        <w:t>)</w:t>
                      </w:r>
                      <w:bookmarkEnd w:id="201"/>
                    </w:p>
                  </w:txbxContent>
                </v:textbox>
                <w10:wrap type="topAndBottom"/>
              </v:shape>
            </w:pict>
          </mc:Fallback>
        </mc:AlternateContent>
      </w:r>
      <w:r>
        <w:rPr>
          <w:noProof/>
        </w:rPr>
        <w:drawing>
          <wp:anchor distT="0" distB="0" distL="114300" distR="114300" simplePos="0" relativeHeight="25195929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"origin/try" welcher diesen globalen Commit beinhaltet. Das Wort "origin" steht hierbei für Zeiger des Referenzarchivs.</w:t>
      </w:r>
    </w:p>
    <w:p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rsidR="006B168D" w:rsidRDefault="006B168D" w:rsidP="00197F25">
      <w:pPr>
        <w:jc w:val="center"/>
        <w:rPr>
          <w:b/>
          <w:bCs/>
          <w:i/>
          <w:iCs/>
        </w:rPr>
      </w:pPr>
      <w:r>
        <w:rPr>
          <w:b/>
          <w:bCs/>
          <w:i/>
          <w:iCs/>
        </w:rPr>
        <w:t>git fetch . try:master</w:t>
      </w:r>
    </w:p>
    <w:p w:rsidR="006B168D" w:rsidRDefault="00197F25" w:rsidP="006B168D">
      <w:r>
        <w:rPr>
          <w:noProof/>
        </w:rPr>
        <w:lastRenderedPageBreak/>
        <mc:AlternateContent>
          <mc:Choice Requires="wps">
            <w:drawing>
              <wp:anchor distT="0" distB="0" distL="114300" distR="114300" simplePos="0" relativeHeight="251757568"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4F231D" w:rsidRPr="001016ED" w:rsidRDefault="004F231D" w:rsidP="00197F25">
                            <w:pPr>
                              <w:pStyle w:val="Beschriftung"/>
                              <w:rPr>
                                <w:noProof/>
                              </w:rPr>
                            </w:pPr>
                            <w:bookmarkStart w:id="202"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5" type="#_x0000_t202" style="position:absolute;left:0;text-align:left;margin-left:-.25pt;margin-top:116.8pt;width:365.2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CbGVKTMCAABnBAAADgAAAAAAAAAAAAAA&#10;AAAuAgAAZHJzL2Uyb0RvYy54bWxQSwECLQAUAAYACAAAACEA4e0avuAAAAAJAQAADwAAAAAAAAAA&#10;AAAAAACNBAAAZHJzL2Rvd25yZXYueG1sUEsFBgAAAAAEAAQA8wAAAJoFAAAAAA==&#10;" stroked="f">
                <v:textbox style="mso-fit-shape-to-text:t" inset="0,0,0,0">
                  <w:txbxContent>
                    <w:p w:rsidR="004F231D" w:rsidRPr="001016ED" w:rsidRDefault="004F231D" w:rsidP="00197F25">
                      <w:pPr>
                        <w:pStyle w:val="Beschriftung"/>
                        <w:rPr>
                          <w:noProof/>
                        </w:rPr>
                      </w:pPr>
                      <w:bookmarkStart w:id="203"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3"/>
                    </w:p>
                  </w:txbxContent>
                </v:textbox>
                <w10:wrap type="topAndBottom"/>
              </v:shape>
            </w:pict>
          </mc:Fallback>
        </mc:AlternateContent>
      </w:r>
      <w:r>
        <w:rPr>
          <w:noProof/>
        </w:rPr>
        <w:drawing>
          <wp:anchor distT="0" distB="0" distL="114300" distR="114300" simplePos="0" relativeHeight="251964416"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rsidR="008F6A83" w:rsidRDefault="008F6A83" w:rsidP="008F6A83">
      <w:pPr>
        <w:pStyle w:val="berschrift3"/>
      </w:pPr>
      <w:bookmarkStart w:id="204" w:name="_Toc33871781"/>
      <w:r>
        <w:t>Git request-pull</w:t>
      </w:r>
      <w:bookmarkEnd w:id="204"/>
    </w:p>
    <w:p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3609C7">
            <w:rPr>
              <w:noProof/>
              <w:lang w:val="en-US"/>
            </w:rPr>
            <w:t>(18)</w:t>
          </w:r>
          <w:r>
            <w:fldChar w:fldCharType="end"/>
          </w:r>
        </w:sdtContent>
      </w:sdt>
      <w:r>
        <w:t>.</w:t>
      </w:r>
    </w:p>
    <w:p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rsidR="00CA6958" w:rsidRDefault="00CA6958" w:rsidP="007F7D7C">
      <w:r>
        <w:rPr>
          <w:noProof/>
        </w:rPr>
        <w:lastRenderedPageBreak/>
        <mc:AlternateContent>
          <mc:Choice Requires="wps">
            <w:drawing>
              <wp:anchor distT="0" distB="0" distL="114300" distR="114300" simplePos="0" relativeHeight="251983872"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4F231D" w:rsidRPr="001F1740" w:rsidRDefault="004F231D" w:rsidP="00CA6958">
                            <w:pPr>
                              <w:pStyle w:val="Beschriftung"/>
                              <w:rPr>
                                <w:noProof/>
                              </w:rPr>
                            </w:pPr>
                            <w:bookmarkStart w:id="205" w:name="_Toc33871720"/>
                            <w:r>
                              <w:t xml:space="preserve">Abbildung </w:t>
                            </w:r>
                            <w:fldSimple w:instr=" SEQ Abbildung \* ARABIC ">
                              <w:r>
                                <w:rPr>
                                  <w:noProof/>
                                </w:rPr>
                                <w:t>44</w:t>
                              </w:r>
                            </w:fldSimple>
                            <w:r>
                              <w:t xml:space="preserve">: Ausgabe des Kommandos </w:t>
                            </w:r>
                            <w:r w:rsidRPr="00CA6958">
                              <w:rPr>
                                <w:i/>
                                <w:iCs/>
                              </w:rPr>
                              <w:t>request-pull</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6" type="#_x0000_t202" style="position:absolute;left:0;text-align:left;margin-left:-.25pt;margin-top:253.1pt;width:274.5pt;height:27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ApIpWeNAIAAGoEAAAOAAAAAAAAAAAAAAAA&#10;AC4CAABkcnMvZTJvRG9jLnhtbFBLAQItABQABgAIAAAAIQBTn8Fy3gAAAAkBAAAPAAAAAAAAAAAA&#10;AAAAAI4EAABkcnMvZG93bnJldi54bWxQSwUGAAAAAAQABADzAAAAmQUAAAAA&#10;" stroked="f">
                <v:textbox inset="0,0,0,0">
                  <w:txbxContent>
                    <w:p w:rsidR="004F231D" w:rsidRPr="001F1740" w:rsidRDefault="004F231D" w:rsidP="00CA6958">
                      <w:pPr>
                        <w:pStyle w:val="Beschriftung"/>
                        <w:rPr>
                          <w:noProof/>
                        </w:rPr>
                      </w:pPr>
                      <w:bookmarkStart w:id="206" w:name="_Toc33871720"/>
                      <w:r>
                        <w:t xml:space="preserve">Abbildung </w:t>
                      </w:r>
                      <w:fldSimple w:instr=" SEQ Abbildung \* ARABIC ">
                        <w:r>
                          <w:rPr>
                            <w:noProof/>
                          </w:rPr>
                          <w:t>44</w:t>
                        </w:r>
                      </w:fldSimple>
                      <w:r>
                        <w:t xml:space="preserve">: Ausgabe des Kommandos </w:t>
                      </w:r>
                      <w:r w:rsidRPr="00CA6958">
                        <w:rPr>
                          <w:i/>
                          <w:iCs/>
                        </w:rPr>
                        <w:t>request-pull</w:t>
                      </w:r>
                      <w:bookmarkEnd w:id="206"/>
                    </w:p>
                  </w:txbxContent>
                </v:textbox>
                <w10:wrap type="topAndBottom"/>
              </v:shape>
            </w:pict>
          </mc:Fallback>
        </mc:AlternateContent>
      </w:r>
      <w:r>
        <w:rPr>
          <w:noProof/>
        </w:rPr>
        <w:drawing>
          <wp:anchor distT="0" distB="0" distL="114300" distR="114300" simplePos="0" relativeHeight="251969536"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988992"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7">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851A42" w:rsidP="007F7D7C">
      <w:r>
        <w:rPr>
          <w:noProof/>
        </w:rPr>
        <mc:AlternateContent>
          <mc:Choice Requires="wps">
            <w:drawing>
              <wp:anchor distT="0" distB="0" distL="114300" distR="114300" simplePos="0" relativeHeight="252000256" behindDoc="0" locked="0" layoutInCell="1" allowOverlap="1" wp14:anchorId="11E39A8C" wp14:editId="63AC9B17">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4F231D" w:rsidRPr="00AE2D22" w:rsidRDefault="004F231D" w:rsidP="00CA6958">
                            <w:pPr>
                              <w:pStyle w:val="Beschriftung"/>
                              <w:rPr>
                                <w:noProof/>
                              </w:rPr>
                            </w:pPr>
                            <w:bookmarkStart w:id="207" w:name="_Ref32947585"/>
                            <w:bookmarkStart w:id="208" w:name="_Toc33871721"/>
                            <w:r>
                              <w:t xml:space="preserve">Abbildung </w:t>
                            </w:r>
                            <w:fldSimple w:instr=" SEQ Abbildung \* ARABIC ">
                              <w:r>
                                <w:rPr>
                                  <w:noProof/>
                                </w:rPr>
                                <w:t>45</w:t>
                              </w:r>
                            </w:fldSimple>
                            <w:bookmarkEnd w:id="207"/>
                            <w:r>
                              <w:t xml:space="preserve">: Integrierung von Änderungen über den Befehl </w:t>
                            </w:r>
                            <w:r w:rsidRPr="00CA6958">
                              <w:rPr>
                                <w:i/>
                                <w:iCs/>
                              </w:rPr>
                              <w:t>pull</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7" type="#_x0000_t202" style="position:absolute;left:0;text-align:left;margin-left:-.25pt;margin-top:24.05pt;width:332.25pt;height:30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UNg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" stroked="f">
                <v:textbox inset="0,0,0,0">
                  <w:txbxContent>
                    <w:p w:rsidR="004F231D" w:rsidRPr="00AE2D22" w:rsidRDefault="004F231D" w:rsidP="00CA6958">
                      <w:pPr>
                        <w:pStyle w:val="Beschriftung"/>
                        <w:rPr>
                          <w:noProof/>
                        </w:rPr>
                      </w:pPr>
                      <w:bookmarkStart w:id="209" w:name="_Ref32947585"/>
                      <w:bookmarkStart w:id="210" w:name="_Toc33871721"/>
                      <w:r>
                        <w:t xml:space="preserve">Abbildung </w:t>
                      </w:r>
                      <w:fldSimple w:instr=" SEQ Abbildung \* ARABIC ">
                        <w:r>
                          <w:rPr>
                            <w:noProof/>
                          </w:rPr>
                          <w:t>45</w:t>
                        </w:r>
                      </w:fldSimple>
                      <w:bookmarkEnd w:id="209"/>
                      <w:r>
                        <w:t xml:space="preserve">: Integrierung von Änderungen über den Befehl </w:t>
                      </w:r>
                      <w:r w:rsidRPr="00CA6958">
                        <w:rPr>
                          <w:i/>
                          <w:iCs/>
                        </w:rPr>
                        <w:t>pull</w:t>
                      </w:r>
                      <w:bookmarkEnd w:id="210"/>
                    </w:p>
                  </w:txbxContent>
                </v:textbox>
              </v:shape>
            </w:pict>
          </mc:Fallback>
        </mc:AlternateContent>
      </w:r>
    </w:p>
    <w:p w:rsidR="00CA6958" w:rsidRDefault="00CA6958" w:rsidP="007F7D7C"/>
    <w:p w:rsidR="007F7D7C" w:rsidRDefault="00CA6958" w:rsidP="007F7D7C">
      <w:r>
        <w:rPr>
          <w:noProof/>
        </w:rPr>
        <mc:AlternateContent>
          <mc:Choice Requires="wps">
            <w:drawing>
              <wp:anchor distT="0" distB="0" distL="114300" distR="114300" simplePos="0" relativeHeight="251793408"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4F231D" w:rsidRPr="00663A82" w:rsidRDefault="004F231D" w:rsidP="00CA6958">
                            <w:pPr>
                              <w:pStyle w:val="Beschriftung"/>
                              <w:rPr>
                                <w:noProof/>
                              </w:rPr>
                            </w:pPr>
                            <w:bookmarkStart w:id="211"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8" type="#_x0000_t202" style="position:absolute;left:0;text-align:left;margin-left:-.3pt;margin-top:143.25pt;width:386.2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sbMgIAAGc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C0qZZlB&#10;jbaii1LomqAL+WldKDFt4zAxdp+hQ50Hf0Bngt1Jb9IXARGMI9OnC7tYjXB0Xn8az64+zijhGLu5&#10;mq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28NsbMgIAAGcEAAAOAAAAAAAAAAAAAAAA&#10;AC4CAABkcnMvZTJvRG9jLnhtbFBLAQItABQABgAIAAAAIQDOrkNE4AAAAAkBAAAPAAAAAAAAAAAA&#10;AAAAAIwEAABkcnMvZG93bnJldi54bWxQSwUGAAAAAAQABADzAAAAmQUAAAAA&#10;" stroked="f">
                <v:textbox style="mso-fit-shape-to-text:t" inset="0,0,0,0">
                  <w:txbxContent>
                    <w:p w:rsidR="004F231D" w:rsidRPr="00663A82" w:rsidRDefault="004F231D" w:rsidP="00CA6958">
                      <w:pPr>
                        <w:pStyle w:val="Beschriftung"/>
                        <w:rPr>
                          <w:noProof/>
                        </w:rPr>
                      </w:pPr>
                      <w:bookmarkStart w:id="212"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2"/>
                    </w:p>
                  </w:txbxContent>
                </v:textbox>
                <w10:wrap type="topAndBottom"/>
              </v:shape>
            </w:pict>
          </mc:Fallback>
        </mc:AlternateContent>
      </w:r>
      <w:r>
        <w:rPr>
          <w:noProof/>
        </w:rPr>
        <w:drawing>
          <wp:anchor distT="0" distB="0" distL="114300" distR="114300" simplePos="0" relativeHeight="251994112"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Commits über das Kommando </w:t>
      </w:r>
      <w:r>
        <w:rPr>
          <w:i/>
          <w:iCs/>
        </w:rPr>
        <w:t>tag</w:t>
      </w:r>
      <w:r>
        <w:t xml:space="preserve"> mit Etiketten zu versehen.</w:t>
      </w:r>
    </w:p>
    <w:p w:rsidR="008F6A83" w:rsidRDefault="008F6A83" w:rsidP="008F6A83">
      <w:pPr>
        <w:pStyle w:val="berschrift2"/>
      </w:pPr>
      <w:bookmarkStart w:id="213" w:name="_Toc33871782"/>
      <w:r>
        <w:t>Veröffentlichungen kennzeichnen</w:t>
      </w:r>
      <w:bookmarkEnd w:id="213"/>
    </w:p>
    <w:p w:rsidR="00DA6FE3" w:rsidRPr="00DA6FE3" w:rsidRDefault="00DA6FE3" w:rsidP="00DA6FE3">
      <w:r>
        <w:t>Für eine schnelle Wartung und Wiederherstellung produktiv eingesetzter Stände, muss eine Referenz auf diese Stände leicht und schnell zu finden sein.</w:t>
      </w:r>
    </w:p>
    <w:p w:rsidR="008F6A83" w:rsidRDefault="008F6A83" w:rsidP="008F6A83">
      <w:pPr>
        <w:pStyle w:val="berschrift3"/>
      </w:pPr>
      <w:bookmarkStart w:id="214" w:name="_Toc33871783"/>
      <w:r>
        <w:t>Git tag</w:t>
      </w:r>
      <w:bookmarkEnd w:id="214"/>
    </w:p>
    <w:p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Pr>
              <w:lang w:val="en-US"/>
            </w:rPr>
            <w:instrText xml:space="preserve"> CITATION atl19 \l 1033 </w:instrText>
          </w:r>
          <w:r>
            <w:fldChar w:fldCharType="separate"/>
          </w:r>
          <w:r w:rsidR="003609C7">
            <w:rPr>
              <w:noProof/>
              <w:lang w:val="en-US"/>
            </w:rPr>
            <w:t xml:space="preserve"> (19)</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805696"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4F231D" w:rsidRPr="00C7367B" w:rsidRDefault="004F231D" w:rsidP="00015BC5">
                            <w:pPr>
                              <w:pStyle w:val="Beschriftung"/>
                              <w:rPr>
                                <w:noProof/>
                              </w:rPr>
                            </w:pPr>
                            <w:bookmarkStart w:id="215" w:name="_Ref33868997"/>
                            <w:bookmarkStart w:id="216" w:name="_Toc33871723"/>
                            <w:r>
                              <w:t xml:space="preserve">Abbildung </w:t>
                            </w:r>
                            <w:fldSimple w:instr=" SEQ Abbildung \* ARABIC ">
                              <w:r>
                                <w:rPr>
                                  <w:noProof/>
                                </w:rPr>
                                <w:t>47</w:t>
                              </w:r>
                            </w:fldSimple>
                            <w:bookmarkEnd w:id="215"/>
                            <w:r>
                              <w:t>: Erstellen eines Etiketts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9" type="#_x0000_t202" style="position:absolute;left:0;text-align:left;margin-left:-.25pt;margin-top:164.7pt;width:329.2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CMi/F7MgIAAGcEAAAOAAAAAAAAAAAAAAAA&#10;AC4CAABkcnMvZTJvRG9jLnhtbFBLAQItABQABgAIAAAAIQCxfW1w4AAAAAkBAAAPAAAAAAAAAAAA&#10;AAAAAIwEAABkcnMvZG93bnJldi54bWxQSwUGAAAAAAQABADzAAAAmQUAAAAA&#10;" stroked="f">
                <v:textbox style="mso-fit-shape-to-text:t" inset="0,0,0,0">
                  <w:txbxContent>
                    <w:p w:rsidR="004F231D" w:rsidRPr="00C7367B" w:rsidRDefault="004F231D" w:rsidP="00015BC5">
                      <w:pPr>
                        <w:pStyle w:val="Beschriftung"/>
                        <w:rPr>
                          <w:noProof/>
                        </w:rPr>
                      </w:pPr>
                      <w:bookmarkStart w:id="217" w:name="_Ref33868997"/>
                      <w:bookmarkStart w:id="218" w:name="_Toc33871723"/>
                      <w:r>
                        <w:t xml:space="preserve">Abbildung </w:t>
                      </w:r>
                      <w:fldSimple w:instr=" SEQ Abbildung \* ARABIC ">
                        <w:r>
                          <w:rPr>
                            <w:noProof/>
                          </w:rPr>
                          <w:t>47</w:t>
                        </w:r>
                      </w:fldSimple>
                      <w:bookmarkEnd w:id="217"/>
                      <w:r>
                        <w:t>: Erstellen eines Etiketts</w:t>
                      </w:r>
                      <w:bookmarkEnd w:id="218"/>
                    </w:p>
                  </w:txbxContent>
                </v:textbox>
                <w10:wrap type="topAndBottom"/>
              </v:shape>
            </w:pict>
          </mc:Fallback>
        </mc:AlternateContent>
      </w:r>
      <w:r>
        <w:rPr>
          <w:noProof/>
        </w:rPr>
        <w:drawing>
          <wp:anchor distT="0" distB="0" distL="114300" distR="114300" simplePos="0" relativeHeight="252005376"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9">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4D6EBA">
        <w:t xml:space="preserve">Abbildung </w:t>
      </w:r>
      <w:r w:rsidR="004D6EBA">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rsidR="008F6A83" w:rsidRDefault="008F6A83" w:rsidP="008F6A83">
      <w:pPr>
        <w:pStyle w:val="berschrift3"/>
      </w:pPr>
      <w:bookmarkStart w:id="219" w:name="_Toc33871784"/>
      <w:r>
        <w:lastRenderedPageBreak/>
        <w:t>Git show</w:t>
      </w:r>
      <w:bookmarkEnd w:id="219"/>
    </w:p>
    <w:p w:rsidR="00015BC5" w:rsidRDefault="007C0817" w:rsidP="00015BC5">
      <w:r>
        <w:rPr>
          <w:noProof/>
        </w:rPr>
        <mc:AlternateContent>
          <mc:Choice Requires="wps">
            <w:drawing>
              <wp:anchor distT="0" distB="0" distL="114300" distR="114300" simplePos="0" relativeHeight="251819008" behindDoc="0" locked="0" layoutInCell="1" allowOverlap="1" wp14:anchorId="1D17CBB4" wp14:editId="34EE820C">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rsidR="004F231D" w:rsidRPr="00B70A83" w:rsidRDefault="004F231D" w:rsidP="00015BC5">
                            <w:pPr>
                              <w:pStyle w:val="Beschriftung"/>
                            </w:pPr>
                            <w:bookmarkStart w:id="220" w:name="_Ref32947842"/>
                            <w:bookmarkStart w:id="221" w:name="_Toc33871724"/>
                            <w:r>
                              <w:t xml:space="preserve">Abbildung </w:t>
                            </w:r>
                            <w:fldSimple w:instr=" SEQ Abbildung \* ARABIC ">
                              <w:r>
                                <w:rPr>
                                  <w:noProof/>
                                </w:rPr>
                                <w:t>48</w:t>
                              </w:r>
                            </w:fldSimple>
                            <w:bookmarkEnd w:id="220"/>
                            <w:r>
                              <w:t xml:space="preserve">: Ausgabe eines Etiketts über das Kommando </w:t>
                            </w:r>
                            <w:r w:rsidRPr="00015BC5">
                              <w:rPr>
                                <w:i/>
                                <w:iCs/>
                              </w:rPr>
                              <w:t>show</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7CBB4" id="Textfeld 93" o:spid="_x0000_s1070" type="#_x0000_t202" style="position:absolute;left:0;text-align:left;margin-left:-.2pt;margin-top:217pt;width:373.55pt;height:25.9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W/4UzcCAABqBAAADgAAAAAAAAAA&#10;AAAAAAAuAgAAZHJzL2Uyb0RvYy54bWxQSwECLQAUAAYACAAAACEAPsJH2N8AAAAJAQAADwAAAAAA&#10;AAAAAAAAAACRBAAAZHJzL2Rvd25yZXYueG1sUEsFBgAAAAAEAAQA8wAAAJ0FAAAAAA==&#10;" stroked="f">
                <v:textbox inset="0,0,0,0">
                  <w:txbxContent>
                    <w:p w:rsidR="004F231D" w:rsidRPr="00B70A83" w:rsidRDefault="004F231D" w:rsidP="00015BC5">
                      <w:pPr>
                        <w:pStyle w:val="Beschriftung"/>
                      </w:pPr>
                      <w:bookmarkStart w:id="222" w:name="_Ref32947842"/>
                      <w:bookmarkStart w:id="223" w:name="_Toc33871724"/>
                      <w:r>
                        <w:t xml:space="preserve">Abbildung </w:t>
                      </w:r>
                      <w:fldSimple w:instr=" SEQ Abbildung \* ARABIC ">
                        <w:r>
                          <w:rPr>
                            <w:noProof/>
                          </w:rPr>
                          <w:t>48</w:t>
                        </w:r>
                      </w:fldSimple>
                      <w:bookmarkEnd w:id="222"/>
                      <w:r>
                        <w:t xml:space="preserve">: Ausgabe eines Etiketts über das Kommando </w:t>
                      </w:r>
                      <w:r w:rsidRPr="00015BC5">
                        <w:rPr>
                          <w:i/>
                          <w:iCs/>
                        </w:rPr>
                        <w:t>show</w:t>
                      </w:r>
                      <w:bookmarkEnd w:id="223"/>
                    </w:p>
                  </w:txbxContent>
                </v:textbox>
                <w10:wrap type="topAndBottom"/>
              </v:shape>
            </w:pict>
          </mc:Fallback>
        </mc:AlternateContent>
      </w:r>
      <w:r>
        <w:rPr>
          <w:noProof/>
        </w:rPr>
        <w:drawing>
          <wp:anchor distT="0" distB="0" distL="114300" distR="114300" simplePos="0" relativeHeight="252014592" behindDoc="0" locked="0" layoutInCell="1" allowOverlap="1" wp14:anchorId="58C85677">
            <wp:simplePos x="0" y="0"/>
            <wp:positionH relativeFrom="column">
              <wp:posOffset>322885</wp:posOffset>
            </wp:positionH>
            <wp:positionV relativeFrom="paragraph">
              <wp:posOffset>1459484</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t xml:space="preserve"> </w:t>
      </w:r>
      <w:r w:rsidR="00015BC5">
        <w:fldChar w:fldCharType="begin"/>
      </w:r>
      <w:r w:rsidR="00015BC5">
        <w:instrText xml:space="preserve"> REF _Ref32947842 \h </w:instrText>
      </w:r>
      <w:r w:rsidR="00015BC5">
        <w:fldChar w:fldCharType="separate"/>
      </w:r>
      <w:r w:rsidR="00015BC5">
        <w:t xml:space="preserve">Abbildung </w:t>
      </w:r>
      <w:r w:rsidR="00015BC5">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3609C7">
            <w:rPr>
              <w:noProof/>
              <w:lang w:val="en-US"/>
            </w:rPr>
            <w:t>(20)</w:t>
          </w:r>
          <w:r w:rsidR="00015BC5">
            <w:fldChar w:fldCharType="end"/>
          </w:r>
        </w:sdtContent>
      </w:sdt>
      <w:r w:rsidR="00015BC5">
        <w:t>.</w:t>
      </w:r>
    </w:p>
    <w:p w:rsidR="008F6A83" w:rsidRDefault="008F6A83" w:rsidP="008F6A83">
      <w:pPr>
        <w:pStyle w:val="berschrift2"/>
      </w:pPr>
      <w:bookmarkStart w:id="224" w:name="_Toc33871785"/>
      <w:r>
        <w:t>Erstellung einer Änderungsdatei</w:t>
      </w:r>
      <w:bookmarkEnd w:id="224"/>
    </w:p>
    <w:p w:rsidR="00E86D95" w:rsidRPr="00E86D95" w:rsidRDefault="00E86D95" w:rsidP="00E86D95">
      <w:r>
        <w:rPr>
          <w:noProof/>
        </w:rPr>
        <mc:AlternateContent>
          <mc:Choice Requires="wps">
            <w:drawing>
              <wp:anchor distT="0" distB="0" distL="114300" distR="114300" simplePos="0" relativeHeight="251840512" behindDoc="0" locked="0" layoutInCell="1" allowOverlap="1" wp14:anchorId="026E22DB" wp14:editId="563BD106">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rsidR="004F231D" w:rsidRPr="00332FCC" w:rsidRDefault="004F231D" w:rsidP="00015BC5">
                            <w:pPr>
                              <w:pStyle w:val="Beschriftung"/>
                              <w:rPr>
                                <w:noProof/>
                              </w:rPr>
                            </w:pPr>
                            <w:bookmarkStart w:id="225" w:name="_Ref32947901"/>
                            <w:bookmarkStart w:id="226" w:name="_Toc33871725"/>
                            <w:r>
                              <w:t xml:space="preserve">Abbildung </w:t>
                            </w:r>
                            <w:fldSimple w:instr=" SEQ Abbildung \* ARABIC ">
                              <w:r>
                                <w:rPr>
                                  <w:noProof/>
                                </w:rPr>
                                <w:t>49</w:t>
                              </w:r>
                            </w:fldSimple>
                            <w:bookmarkEnd w:id="225"/>
                            <w:r>
                              <w:t xml:space="preserve">: Erstellung einer Änderungsdatei mit dem Befehl </w:t>
                            </w:r>
                            <w:r w:rsidRPr="00015BC5">
                              <w:rPr>
                                <w:i/>
                                <w:iCs/>
                              </w:rPr>
                              <w:t>diff</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22DB" id="Textfeld 94" o:spid="_x0000_s1071" type="#_x0000_t202" style="position:absolute;left:0;text-align:left;margin-left:-.25pt;margin-top:99.55pt;width:336.75pt;height:28.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8SvajcCAABqBAAADgAAAAAAAAAA&#10;AAAAAAAuAgAAZHJzL2Uyb0RvYy54bWxQSwECLQAUAAYACAAAACEAdK8b8d8AAAAJAQAADwAAAAAA&#10;AAAAAAAAAACRBAAAZHJzL2Rvd25yZXYueG1sUEsFBgAAAAAEAAQA8wAAAJ0FAAAAAA==&#10;" stroked="f">
                <v:textbox inset="0,0,0,0">
                  <w:txbxContent>
                    <w:p w:rsidR="004F231D" w:rsidRPr="00332FCC" w:rsidRDefault="004F231D" w:rsidP="00015BC5">
                      <w:pPr>
                        <w:pStyle w:val="Beschriftung"/>
                        <w:rPr>
                          <w:noProof/>
                        </w:rPr>
                      </w:pPr>
                      <w:bookmarkStart w:id="227" w:name="_Ref32947901"/>
                      <w:bookmarkStart w:id="228" w:name="_Toc33871725"/>
                      <w:r>
                        <w:t xml:space="preserve">Abbildung </w:t>
                      </w:r>
                      <w:fldSimple w:instr=" SEQ Abbildung \* ARABIC ">
                        <w:r>
                          <w:rPr>
                            <w:noProof/>
                          </w:rPr>
                          <w:t>49</w:t>
                        </w:r>
                      </w:fldSimple>
                      <w:bookmarkEnd w:id="227"/>
                      <w:r>
                        <w:t xml:space="preserve">: Erstellung einer Änderungsdatei mit dem Befehl </w:t>
                      </w:r>
                      <w:r w:rsidRPr="00015BC5">
                        <w:rPr>
                          <w:i/>
                          <w:iCs/>
                        </w:rPr>
                        <w:t>diff</w:t>
                      </w:r>
                      <w:bookmarkEnd w:id="228"/>
                    </w:p>
                  </w:txbxContent>
                </v:textbox>
                <w10:wrap type="topAndBottom"/>
              </v:shape>
            </w:pict>
          </mc:Fallback>
        </mc:AlternateContent>
      </w:r>
      <w:r>
        <w:rPr>
          <w:noProof/>
        </w:rPr>
        <w:drawing>
          <wp:anchor distT="0" distB="0" distL="114300" distR="114300" simplePos="0" relativeHeight="252029952" behindDoc="0" locked="0" layoutInCell="1" allowOverlap="1" wp14:anchorId="4E344C74">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rsidR="008F6A83" w:rsidRDefault="008F6A83" w:rsidP="008F6A83">
      <w:pPr>
        <w:pStyle w:val="berschrift3"/>
      </w:pPr>
      <w:bookmarkStart w:id="229" w:name="_Toc33871786"/>
      <w:r>
        <w:t>Git diff</w:t>
      </w:r>
      <w:bookmarkEnd w:id="229"/>
    </w:p>
    <w:p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3609C7">
            <w:rPr>
              <w:noProof/>
              <w:lang w:val="en-US"/>
            </w:rPr>
            <w:t>(21)</w:t>
          </w:r>
          <w:r>
            <w:fldChar w:fldCharType="end"/>
          </w:r>
        </w:sdtContent>
      </w:sdt>
      <w:r>
        <w:t>.</w:t>
      </w:r>
    </w:p>
    <w:p w:rsidR="00F50FF6" w:rsidRDefault="00F50FF6" w:rsidP="00F50FF6">
      <w:r>
        <w:rPr>
          <w:noProof/>
        </w:rPr>
        <w:lastRenderedPageBreak/>
        <mc:AlternateContent>
          <mc:Choice Requires="wps">
            <w:drawing>
              <wp:anchor distT="0" distB="0" distL="114300" distR="114300" simplePos="0" relativeHeight="251857920"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4F231D" w:rsidRPr="00A76878" w:rsidRDefault="004F231D" w:rsidP="00F50FF6">
                            <w:pPr>
                              <w:pStyle w:val="Beschriftung"/>
                              <w:rPr>
                                <w:noProof/>
                              </w:rPr>
                            </w:pPr>
                            <w:bookmarkStart w:id="230" w:name="_Ref32948008"/>
                            <w:bookmarkStart w:id="231" w:name="_Toc33871726"/>
                            <w:r>
                              <w:t xml:space="preserve">Abbildung </w:t>
                            </w:r>
                            <w:fldSimple w:instr=" SEQ Abbildung \* ARABIC ">
                              <w:r>
                                <w:rPr>
                                  <w:noProof/>
                                </w:rPr>
                                <w:t>50</w:t>
                              </w:r>
                            </w:fldSimple>
                            <w:bookmarkEnd w:id="230"/>
                            <w:r>
                              <w:t>: Anwendung einer Änderungsdatei auf die Arbeitsmappe</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2" type="#_x0000_t202" style="position:absolute;left:0;text-align:left;margin-left:-.25pt;margin-top:205.1pt;width:355.9pt;height:30.7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Be3rYWMwIAAGoEAAAOAAAAAAAAAAAAAAAA&#10;AC4CAABkcnMvZTJvRG9jLnhtbFBLAQItABQABgAIAAAAIQCT+4jD3wAAAAkBAAAPAAAAAAAAAAAA&#10;AAAAAI0EAABkcnMvZG93bnJldi54bWxQSwUGAAAAAAQABADzAAAAmQUAAAAA&#10;" stroked="f">
                <v:textbox inset="0,0,0,0">
                  <w:txbxContent>
                    <w:p w:rsidR="004F231D" w:rsidRPr="00A76878" w:rsidRDefault="004F231D" w:rsidP="00F50FF6">
                      <w:pPr>
                        <w:pStyle w:val="Beschriftung"/>
                        <w:rPr>
                          <w:noProof/>
                        </w:rPr>
                      </w:pPr>
                      <w:bookmarkStart w:id="232" w:name="_Ref32948008"/>
                      <w:bookmarkStart w:id="233" w:name="_Toc33871726"/>
                      <w:r>
                        <w:t xml:space="preserve">Abbildung </w:t>
                      </w:r>
                      <w:fldSimple w:instr=" SEQ Abbildung \* ARABIC ">
                        <w:r>
                          <w:rPr>
                            <w:noProof/>
                          </w:rPr>
                          <w:t>50</w:t>
                        </w:r>
                      </w:fldSimple>
                      <w:bookmarkEnd w:id="232"/>
                      <w:r>
                        <w:t>: Anwendung einer Änderungsdatei auf die Arbeitsmappe</w:t>
                      </w:r>
                      <w:bookmarkEnd w:id="233"/>
                    </w:p>
                  </w:txbxContent>
                </v:textbox>
                <w10:wrap type="topAndBottom"/>
              </v:shape>
            </w:pict>
          </mc:Fallback>
        </mc:AlternateContent>
      </w:r>
      <w:r>
        <w:rPr>
          <w:noProof/>
        </w:rPr>
        <w:drawing>
          <wp:anchor distT="0" distB="0" distL="114300" distR="114300" simplePos="0" relativeHeight="252035072"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34" w:name="_Ref32950019"/>
      <w:bookmarkStart w:id="235" w:name="_Toc33871787"/>
      <w:r>
        <w:t>Git patch</w:t>
      </w:r>
      <w:bookmarkEnd w:id="234"/>
      <w:bookmarkEnd w:id="235"/>
    </w:p>
    <w:p w:rsidR="00E031BB" w:rsidRDefault="00E031BB" w:rsidP="00E031BB">
      <w:r>
        <w:rPr>
          <w:noProof/>
        </w:rPr>
        <mc:AlternateContent>
          <mc:Choice Requires="wps">
            <w:drawing>
              <wp:anchor distT="0" distB="0" distL="114300" distR="114300" simplePos="0" relativeHeight="251637760"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4F231D" w:rsidRPr="00A63A0A" w:rsidRDefault="004F231D" w:rsidP="00E031BB">
                            <w:pPr>
                              <w:pStyle w:val="Beschriftung"/>
                              <w:rPr>
                                <w:noProof/>
                              </w:rPr>
                            </w:pPr>
                            <w:bookmarkStart w:id="236" w:name="_Toc33871727"/>
                            <w:r>
                              <w:t xml:space="preserve">Abbildung </w:t>
                            </w:r>
                            <w:fldSimple w:instr=" SEQ Abbildung \* ARABIC ">
                              <w:r>
                                <w:rPr>
                                  <w:noProof/>
                                </w:rPr>
                                <w:t>51</w:t>
                              </w:r>
                            </w:fldSimple>
                            <w:r>
                              <w:t xml:space="preserve">: Kopfzeile einer Änderungsdatei über den Befehl </w:t>
                            </w:r>
                            <w:r w:rsidRPr="00E031BB">
                              <w:rPr>
                                <w:i/>
                                <w:iCs/>
                              </w:rPr>
                              <w:t>patch</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3" type="#_x0000_t202" style="position:absolute;left:0;text-align:left;margin-left:-.3pt;margin-top:269.35pt;width:362.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hRMgIAAGkEAAAOAAAAZHJzL2Uyb0RvYy54bWysVMGO2jAQvVfqP1i+l4TtwlY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Lsc9TFM&#10;o0l70YVaqIrEHCrUWl9g485ia+g+Q4fdY95jMhLvaqfjL1IiWEesy1VfhCMck7fzPJ/d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CRxihRMgIAAGkEAAAOAAAAAAAAAAAAAAAA&#10;AC4CAABkcnMvZTJvRG9jLnhtbFBLAQItABQABgAIAAAAIQCK8UI/4AAAAAkBAAAPAAAAAAAAAAAA&#10;AAAAAIwEAABkcnMvZG93bnJldi54bWxQSwUGAAAAAAQABADzAAAAmQUAAAAA&#10;" stroked="f">
                <v:textbox style="mso-fit-shape-to-text:t" inset="0,0,0,0">
                  <w:txbxContent>
                    <w:p w:rsidR="004F231D" w:rsidRPr="00A63A0A" w:rsidRDefault="004F231D" w:rsidP="00E031BB">
                      <w:pPr>
                        <w:pStyle w:val="Beschriftung"/>
                        <w:rPr>
                          <w:noProof/>
                        </w:rPr>
                      </w:pPr>
                      <w:bookmarkStart w:id="237" w:name="_Toc33871727"/>
                      <w:r>
                        <w:t xml:space="preserve">Abbildung </w:t>
                      </w:r>
                      <w:fldSimple w:instr=" SEQ Abbildung \* ARABIC ">
                        <w:r>
                          <w:rPr>
                            <w:noProof/>
                          </w:rPr>
                          <w:t>51</w:t>
                        </w:r>
                      </w:fldSimple>
                      <w:r>
                        <w:t xml:space="preserve">: Kopfzeile einer Änderungsdatei über den Befehl </w:t>
                      </w:r>
                      <w:r w:rsidRPr="00E031BB">
                        <w:rPr>
                          <w:i/>
                          <w:iCs/>
                        </w:rPr>
                        <w:t>patch</w:t>
                      </w:r>
                      <w:bookmarkEnd w:id="237"/>
                    </w:p>
                  </w:txbxContent>
                </v:textbox>
                <w10:wrap type="topAndBottom"/>
              </v:shape>
            </w:pict>
          </mc:Fallback>
        </mc:AlternateContent>
      </w:r>
      <w:r>
        <w:rPr>
          <w:noProof/>
        </w:rPr>
        <w:drawing>
          <wp:anchor distT="0" distB="0" distL="114300" distR="114300" simplePos="0" relativeHeight="252040192"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3">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r w:rsidRPr="003F367D">
        <w:rPr>
          <w:i/>
          <w:iCs/>
        </w:rPr>
        <w:t xml:space="preserve">patch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r>
        <w:rPr>
          <w:i/>
          <w:iCs/>
        </w:rPr>
        <w:t xml:space="preserve">patch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r>
        <w:rPr>
          <w:i/>
          <w:iCs/>
        </w:rPr>
        <w:t xml:space="preserve">patch </w:t>
      </w:r>
      <w:r>
        <w:t>einfließt.</w:t>
      </w:r>
      <w:r w:rsidRPr="003F367D">
        <w:t xml:space="preserve"> </w:t>
      </w:r>
      <w:r>
        <w:t xml:space="preserve">Um Zweige zu vergleichen und somit jeden abweichenden </w:t>
      </w:r>
      <w:r w:rsidRPr="004141F8">
        <w:t>Commit</w:t>
      </w:r>
      <w:r>
        <w:rPr>
          <w:i/>
          <w:iCs/>
        </w:rPr>
        <w:t xml:space="preserve"> </w:t>
      </w:r>
      <w:r>
        <w:t xml:space="preserve">in einen </w:t>
      </w:r>
      <w:r>
        <w:rPr>
          <w:i/>
          <w:iCs/>
        </w:rPr>
        <w:t xml:space="preserve">patch </w:t>
      </w:r>
      <w:r>
        <w:t xml:space="preserve">zu verpacken, welcher nicht auf dem nicht aktiven Zweig ist, muss lediglich dieser Zweig </w:t>
      </w:r>
      <w:r>
        <w:rPr>
          <w:i/>
          <w:iCs/>
        </w:rPr>
        <w:t>format-patch</w:t>
      </w:r>
      <w:r>
        <w:t xml:space="preserve"> übergeben werden. Soll eine einzige "</w:t>
      </w:r>
      <w:r>
        <w:rPr>
          <w:i/>
          <w:iCs/>
        </w:rPr>
        <w:t xml:space="preserve">.patch" </w:t>
      </w:r>
      <w:r>
        <w:t xml:space="preserve">Datei erstellt werden, anstatt eine Datei für jeden Commit wird </w:t>
      </w:r>
      <w:r>
        <w:rPr>
          <w:b/>
          <w:bCs/>
          <w:i/>
          <w:iCs/>
        </w:rPr>
        <w:t xml:space="preserve">--stdout </w:t>
      </w:r>
      <w:r>
        <w:t xml:space="preserve">dem Befehl angehangen. Die </w:t>
      </w:r>
      <w:r>
        <w:rPr>
          <w:i/>
          <w:iCs/>
        </w:rPr>
        <w:t xml:space="preserve">patch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rsidR="00E031BB" w:rsidRDefault="00E031BB" w:rsidP="00E031BB">
      <w:r>
        <w:t xml:space="preserve">Der Empfänger kann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3609C7">
            <w:rPr>
              <w:noProof/>
              <w:lang w:val="en-US"/>
            </w:rPr>
            <w:t>(22)</w:t>
          </w:r>
          <w:r w:rsidR="00613A43">
            <w:fldChar w:fldCharType="end"/>
          </w:r>
        </w:sdtContent>
      </w:sdt>
      <w:r w:rsidR="00613A43">
        <w:t>.</w:t>
      </w:r>
    </w:p>
    <w:p w:rsidR="00613A43" w:rsidRDefault="00613A43" w:rsidP="00E031BB">
      <w:r>
        <w:rPr>
          <w:noProof/>
        </w:rPr>
        <w:lastRenderedPageBreak/>
        <mc:AlternateContent>
          <mc:Choice Requires="wps">
            <w:drawing>
              <wp:anchor distT="0" distB="0" distL="114300" distR="114300" simplePos="0" relativeHeight="251665408"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4F231D" w:rsidRPr="00613A43" w:rsidRDefault="004F231D" w:rsidP="00613A43">
                            <w:pPr>
                              <w:pStyle w:val="Beschriftung"/>
                              <w:rPr>
                                <w:i/>
                                <w:iCs/>
                                <w:noProof/>
                              </w:rPr>
                            </w:pPr>
                            <w:bookmarkStart w:id="238"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4" type="#_x0000_t202" style="position:absolute;left:0;text-align:left;margin-left:-.25pt;margin-top:74.15pt;width:317.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cROlWzICAABpBAAADgAAAAAAAAAAAAAAAAAu&#10;AgAAZHJzL2Uyb0RvYy54bWxQSwECLQAUAAYACAAAACEA725wKt4AAAAJAQAADwAAAAAAAAAAAAAA&#10;AACMBAAAZHJzL2Rvd25yZXYueG1sUEsFBgAAAAAEAAQA8wAAAJcFAAAAAA==&#10;" stroked="f">
                <v:textbox style="mso-fit-shape-to-text:t" inset="0,0,0,0">
                  <w:txbxContent>
                    <w:p w:rsidR="004F231D" w:rsidRPr="00613A43" w:rsidRDefault="004F231D" w:rsidP="00613A43">
                      <w:pPr>
                        <w:pStyle w:val="Beschriftung"/>
                        <w:rPr>
                          <w:i/>
                          <w:iCs/>
                          <w:noProof/>
                        </w:rPr>
                      </w:pPr>
                      <w:bookmarkStart w:id="239"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39"/>
                    </w:p>
                  </w:txbxContent>
                </v:textbox>
                <w10:wrap type="topAndBottom"/>
              </v:shape>
            </w:pict>
          </mc:Fallback>
        </mc:AlternateContent>
      </w:r>
      <w:r>
        <w:rPr>
          <w:noProof/>
        </w:rPr>
        <w:drawing>
          <wp:anchor distT="0" distB="0" distL="114300" distR="114300" simplePos="0" relativeHeight="25204531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rsidR="00613A43" w:rsidRDefault="00613A43" w:rsidP="00E031BB">
      <w:r>
        <w:rPr>
          <w:noProof/>
        </w:rPr>
        <mc:AlternateContent>
          <mc:Choice Requires="wps">
            <w:drawing>
              <wp:anchor distT="0" distB="0" distL="114300" distR="114300" simplePos="0" relativeHeight="251681792"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4F231D" w:rsidRPr="00B91458" w:rsidRDefault="004F231D" w:rsidP="00613A43">
                            <w:pPr>
                              <w:pStyle w:val="Beschriftung"/>
                              <w:rPr>
                                <w:noProof/>
                              </w:rPr>
                            </w:pPr>
                            <w:bookmarkStart w:id="240" w:name="_Ref32948438"/>
                            <w:bookmarkStart w:id="241" w:name="_Toc33871729"/>
                            <w:r>
                              <w:t xml:space="preserve">Abbildung </w:t>
                            </w:r>
                            <w:fldSimple w:instr=" SEQ Abbildung \* ARABIC ">
                              <w:r>
                                <w:rPr>
                                  <w:noProof/>
                                </w:rPr>
                                <w:t>53</w:t>
                              </w:r>
                            </w:fldSimple>
                            <w:bookmarkEnd w:id="240"/>
                            <w:r>
                              <w:t>: Automatische Anwendung einer Änderungsdatei</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5" type="#_x0000_t202" style="position:absolute;left:0;text-align:left;margin-left:-.25pt;margin-top:299.65pt;width:35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LiMQIAAGk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o2nlFhm&#10;UKSd6KIUuibJhwy1LpSYuHWYGrvP0GH24A/oTMA76U36IiSCceT6fOUXyxGOzpvZbHo3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CgOAuIxAgAAaQQAAA4AAAAAAAAAAAAAAAAA&#10;LgIAAGRycy9lMm9Eb2MueG1sUEsBAi0AFAAGAAgAAAAhAOAXIufgAAAACQEAAA8AAAAAAAAAAAAA&#10;AAAAiwQAAGRycy9kb3ducmV2LnhtbFBLBQYAAAAABAAEAPMAAACYBQAAAAA=&#10;" stroked="f">
                <v:textbox style="mso-fit-shape-to-text:t" inset="0,0,0,0">
                  <w:txbxContent>
                    <w:p w:rsidR="004F231D" w:rsidRPr="00B91458" w:rsidRDefault="004F231D" w:rsidP="00613A43">
                      <w:pPr>
                        <w:pStyle w:val="Beschriftung"/>
                        <w:rPr>
                          <w:noProof/>
                        </w:rPr>
                      </w:pPr>
                      <w:bookmarkStart w:id="242" w:name="_Ref32948438"/>
                      <w:bookmarkStart w:id="243" w:name="_Toc33871729"/>
                      <w:r>
                        <w:t xml:space="preserve">Abbildung </w:t>
                      </w:r>
                      <w:fldSimple w:instr=" SEQ Abbildung \* ARABIC ">
                        <w:r>
                          <w:rPr>
                            <w:noProof/>
                          </w:rPr>
                          <w:t>53</w:t>
                        </w:r>
                      </w:fldSimple>
                      <w:bookmarkEnd w:id="242"/>
                      <w:r>
                        <w:t>: Automatische Anwendung einer Änderungsdatei</w:t>
                      </w:r>
                      <w:bookmarkEnd w:id="243"/>
                    </w:p>
                  </w:txbxContent>
                </v:textbox>
                <w10:wrap type="topAndBottom"/>
              </v:shape>
            </w:pict>
          </mc:Fallback>
        </mc:AlternateContent>
      </w:r>
      <w:r>
        <w:rPr>
          <w:noProof/>
        </w:rPr>
        <w:drawing>
          <wp:anchor distT="0" distB="0" distL="114300" distR="114300" simplePos="0" relativeHeight="252050432"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8F6A83" w:rsidRDefault="008F6A83" w:rsidP="008F6A83">
      <w:pPr>
        <w:pStyle w:val="berschrift2"/>
      </w:pPr>
      <w:bookmarkStart w:id="244" w:name="_Toc33871788"/>
      <w:r>
        <w:t>Revidieren von Commits</w:t>
      </w:r>
      <w:bookmarkEnd w:id="244"/>
    </w:p>
    <w:p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 Bei Korrektur zuvor erfolgter Commits ist erhöhte Achtsamkeit von Nöten, da dadurch globale Referenzen verloren gehen und Entwickler möglicherweise an nicht mehr existierenden Referenzen weiterarbeiten. Diese Problematik ist nur sehr schwer zu beheben.</w:t>
      </w:r>
    </w:p>
    <w:p w:rsidR="008F6A83" w:rsidRDefault="008F6A83" w:rsidP="008F6A83">
      <w:pPr>
        <w:pStyle w:val="berschrift3"/>
      </w:pPr>
      <w:bookmarkStart w:id="245" w:name="_Toc33871789"/>
      <w:r>
        <w:t>Git revert</w:t>
      </w:r>
      <w:bookmarkEnd w:id="245"/>
    </w:p>
    <w:p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D9408F" w:rsidRDefault="008D0AD6" w:rsidP="00D9408F">
      <w:r>
        <w:rPr>
          <w:noProof/>
        </w:rPr>
        <mc:AlternateContent>
          <mc:Choice Requires="wps">
            <w:drawing>
              <wp:anchor distT="0" distB="0" distL="114300" distR="114300" simplePos="0" relativeHeight="251701248"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4F231D" w:rsidRPr="00A22C4B" w:rsidRDefault="004F231D" w:rsidP="008D0AD6">
                            <w:pPr>
                              <w:pStyle w:val="Beschriftung"/>
                              <w:rPr>
                                <w:noProof/>
                              </w:rPr>
                            </w:pPr>
                            <w:bookmarkStart w:id="246" w:name="_Ref32948604"/>
                            <w:bookmarkStart w:id="247" w:name="_Toc33871730"/>
                            <w:r>
                              <w:t xml:space="preserve">Abbildung </w:t>
                            </w:r>
                            <w:fldSimple w:instr=" SEQ Abbildung \* ARABIC ">
                              <w:r>
                                <w:rPr>
                                  <w:noProof/>
                                </w:rPr>
                                <w:t>54</w:t>
                              </w:r>
                            </w:fldSimple>
                            <w:bookmarkEnd w:id="246"/>
                            <w:r>
                              <w:t>: Historie vor Revidierung eines Commits</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6" type="#_x0000_t202" style="position:absolute;left:0;text-align:left;margin-left:-.25pt;margin-top:116.75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1oHmxMwIAAGkEAAAOAAAAAAAAAAAAAAAA&#10;AC4CAABkcnMvZTJvRG9jLnhtbFBLAQItABQABgAIAAAAIQAxJLK43wAAAAkBAAAPAAAAAAAAAAAA&#10;AAAAAI0EAABkcnMvZG93bnJldi54bWxQSwUGAAAAAAQABADzAAAAmQUAAAAA&#10;" stroked="f">
                <v:textbox style="mso-fit-shape-to-text:t" inset="0,0,0,0">
                  <w:txbxContent>
                    <w:p w:rsidR="004F231D" w:rsidRPr="00A22C4B" w:rsidRDefault="004F231D" w:rsidP="008D0AD6">
                      <w:pPr>
                        <w:pStyle w:val="Beschriftung"/>
                        <w:rPr>
                          <w:noProof/>
                        </w:rPr>
                      </w:pPr>
                      <w:bookmarkStart w:id="248" w:name="_Ref32948604"/>
                      <w:bookmarkStart w:id="249" w:name="_Toc33871730"/>
                      <w:r>
                        <w:t xml:space="preserve">Abbildung </w:t>
                      </w:r>
                      <w:fldSimple w:instr=" SEQ Abbildung \* ARABIC ">
                        <w:r>
                          <w:rPr>
                            <w:noProof/>
                          </w:rPr>
                          <w:t>54</w:t>
                        </w:r>
                      </w:fldSimple>
                      <w:bookmarkEnd w:id="248"/>
                      <w:r>
                        <w:t>: Historie vor Revidierung eines Commits</w:t>
                      </w:r>
                      <w:bookmarkEnd w:id="249"/>
                    </w:p>
                  </w:txbxContent>
                </v:textbox>
                <w10:wrap type="topAndBottom"/>
              </v:shape>
            </w:pict>
          </mc:Fallback>
        </mc:AlternateContent>
      </w:r>
      <w:r>
        <w:rPr>
          <w:noProof/>
        </w:rPr>
        <w:drawing>
          <wp:anchor distT="0" distB="0" distL="114300" distR="114300" simplePos="0" relativeHeight="252055552"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2065792"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4F231D" w:rsidRPr="00A43464" w:rsidRDefault="004F231D" w:rsidP="008D0AD6">
                            <w:pPr>
                              <w:pStyle w:val="Beschriftung"/>
                              <w:rPr>
                                <w:noProof/>
                              </w:rPr>
                            </w:pPr>
                            <w:bookmarkStart w:id="250" w:name="_Ref32948651"/>
                            <w:bookmarkStart w:id="251" w:name="_Toc33871731"/>
                            <w:r>
                              <w:t xml:space="preserve">Abbildung </w:t>
                            </w:r>
                            <w:fldSimple w:instr=" SEQ Abbildung \* ARABIC ">
                              <w:r>
                                <w:rPr>
                                  <w:noProof/>
                                </w:rPr>
                                <w:t>55</w:t>
                              </w:r>
                            </w:fldSimple>
                            <w:bookmarkEnd w:id="250"/>
                            <w:r>
                              <w:t>: Historie nach Revidierung eines Commits</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7" type="#_x0000_t202" style="position:absolute;left:0;text-align:left;margin-left:-.25pt;margin-top:210.3pt;width:309.75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7BMQ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N5BHKK+I3UHXP97yrcILd8yHZ+awYRAuDkF4wkVqaAoKvUVJBe7n3/wx&#10;H3XEKCUNNmBB/Y8zc4IS/c2gwrFbB8MNxnEwzLneAEKd4HhZnkw84IIeTOmgfsHZWMdbMMQMx7sK&#10;GgZzE7oxwNniYr1OSdiTloWd2VseSw/EHtoX5mwvS0A1H2FoTZa/U6fLTfrY9Tkg1Um6SGzHYs83&#10;9nMSv5+9ODBv9ynr9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OikLsExAgAAaQQAAA4AAAAAAAAAAAAAAAAA&#10;LgIAAGRycy9lMm9Eb2MueG1sUEsBAi0AFAAGAAgAAAAhAKwhfRHgAAAACQEAAA8AAAAAAAAAAAAA&#10;AAAAiwQAAGRycy9kb3ducmV2LnhtbFBLBQYAAAAABAAEAPMAAACYBQAAAAA=&#10;" stroked="f">
                <v:textbox style="mso-fit-shape-to-text:t" inset="0,0,0,0">
                  <w:txbxContent>
                    <w:p w:rsidR="004F231D" w:rsidRPr="00A43464" w:rsidRDefault="004F231D" w:rsidP="008D0AD6">
                      <w:pPr>
                        <w:pStyle w:val="Beschriftung"/>
                        <w:rPr>
                          <w:noProof/>
                        </w:rPr>
                      </w:pPr>
                      <w:bookmarkStart w:id="252" w:name="_Ref32948651"/>
                      <w:bookmarkStart w:id="253" w:name="_Toc33871731"/>
                      <w:r>
                        <w:t xml:space="preserve">Abbildung </w:t>
                      </w:r>
                      <w:fldSimple w:instr=" SEQ Abbildung \* ARABIC ">
                        <w:r>
                          <w:rPr>
                            <w:noProof/>
                          </w:rPr>
                          <w:t>55</w:t>
                        </w:r>
                      </w:fldSimple>
                      <w:bookmarkEnd w:id="252"/>
                      <w:r>
                        <w:t>: Historie nach Revidierung eines Commits</w:t>
                      </w:r>
                      <w:bookmarkEnd w:id="253"/>
                    </w:p>
                  </w:txbxContent>
                </v:textbox>
                <w10:wrap type="topAndBottom"/>
              </v:shape>
            </w:pict>
          </mc:Fallback>
        </mc:AlternateContent>
      </w:r>
      <w:r>
        <w:rPr>
          <w:noProof/>
        </w:rPr>
        <w:drawing>
          <wp:anchor distT="0" distB="0" distL="114300" distR="114300" simplePos="0" relativeHeight="252060672"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t>benötigt</w:t>
      </w:r>
      <w:r w:rsidR="001A47E3">
        <w:t xml:space="preserve"> um den Commit zu verwerfen.</w:t>
      </w:r>
    </w:p>
    <w:p w:rsidR="008F6A83" w:rsidRDefault="008F6A83" w:rsidP="008F6A83">
      <w:pPr>
        <w:pStyle w:val="berschrift3"/>
      </w:pPr>
      <w:bookmarkStart w:id="254" w:name="_Toc33871790"/>
      <w:r>
        <w:t>Git reset</w:t>
      </w:r>
      <w:bookmarkEnd w:id="254"/>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 xml:space="preserve">Dadurch werden alle durchgeführten Änderungen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w:t>
      </w:r>
      <w:r>
        <w:lastRenderedPageBreak/>
        <w:t xml:space="preserve">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184B1F" w:rsidRDefault="00184B1F" w:rsidP="00184B1F">
      <w:r>
        <w:rPr>
          <w:noProof/>
        </w:rPr>
        <mc:AlternateContent>
          <mc:Choice Requires="wps">
            <w:drawing>
              <wp:anchor distT="0" distB="0" distL="114300" distR="114300" simplePos="0" relativeHeight="251800576"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4F231D" w:rsidRPr="00891DFC" w:rsidRDefault="004F231D" w:rsidP="00184B1F">
                            <w:pPr>
                              <w:pStyle w:val="Beschriftung"/>
                              <w:rPr>
                                <w:noProof/>
                              </w:rPr>
                            </w:pPr>
                            <w:bookmarkStart w:id="255" w:name="_Ref32948737"/>
                            <w:bookmarkStart w:id="256" w:name="_Toc33871732"/>
                            <w:r>
                              <w:t xml:space="preserve">Abbildung </w:t>
                            </w:r>
                            <w:fldSimple w:instr=" SEQ Abbildung \* ARABIC ">
                              <w:r>
                                <w:rPr>
                                  <w:noProof/>
                                </w:rPr>
                                <w:t>56</w:t>
                              </w:r>
                            </w:fldSimple>
                            <w:bookmarkEnd w:id="255"/>
                            <w:r>
                              <w:t xml:space="preserve">: Zurücksetzung der Historie durch das Kommando </w:t>
                            </w:r>
                            <w:r w:rsidRPr="00184B1F">
                              <w:rPr>
                                <w:i/>
                                <w:iCs/>
                              </w:rPr>
                              <w:t>reset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8" type="#_x0000_t202" style="position:absolute;left:0;text-align:left;margin-left:-.25pt;margin-top:162.35pt;width:361.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3HMAIAAGk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yOdxzACAABpBAAADgAAAAAAAAAAAAAAAAAu&#10;AgAAZHJzL2Uyb0RvYy54bWxQSwECLQAUAAYACAAAACEAFhFbHuAAAAAJAQAADwAAAAAAAAAAAAAA&#10;AACKBAAAZHJzL2Rvd25yZXYueG1sUEsFBgAAAAAEAAQA8wAAAJcFAAAAAA==&#10;" stroked="f">
                <v:textbox style="mso-fit-shape-to-text:t" inset="0,0,0,0">
                  <w:txbxContent>
                    <w:p w:rsidR="004F231D" w:rsidRPr="00891DFC" w:rsidRDefault="004F231D" w:rsidP="00184B1F">
                      <w:pPr>
                        <w:pStyle w:val="Beschriftung"/>
                        <w:rPr>
                          <w:noProof/>
                        </w:rPr>
                      </w:pPr>
                      <w:bookmarkStart w:id="257" w:name="_Ref32948737"/>
                      <w:bookmarkStart w:id="258" w:name="_Toc33871732"/>
                      <w:r>
                        <w:t xml:space="preserve">Abbildung </w:t>
                      </w:r>
                      <w:fldSimple w:instr=" SEQ Abbildung \* ARABIC ">
                        <w:r>
                          <w:rPr>
                            <w:noProof/>
                          </w:rPr>
                          <w:t>56</w:t>
                        </w:r>
                      </w:fldSimple>
                      <w:bookmarkEnd w:id="257"/>
                      <w:r>
                        <w:t xml:space="preserve">: Zurücksetzung der Historie durch das Kommando </w:t>
                      </w:r>
                      <w:r w:rsidRPr="00184B1F">
                        <w:rPr>
                          <w:i/>
                          <w:iCs/>
                        </w:rPr>
                        <w:t>reset</w:t>
                      </w:r>
                      <w:bookmarkEnd w:id="258"/>
                    </w:p>
                  </w:txbxContent>
                </v:textbox>
                <w10:wrap type="topAndBottom"/>
              </v:shape>
            </w:pict>
          </mc:Fallback>
        </mc:AlternateContent>
      </w:r>
      <w:r>
        <w:rPr>
          <w:noProof/>
        </w:rPr>
        <w:drawing>
          <wp:anchor distT="0" distB="0" distL="114300" distR="114300" simplePos="0" relativeHeight="25207091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rsidR="00F91C28">
        <w:t xml:space="preserve"> </w:t>
      </w:r>
      <w:r>
        <w:t>zu sehen</w:t>
      </w:r>
      <w:r w:rsidR="00AA6116">
        <w:t>,</w:t>
      </w:r>
      <w:r>
        <w:t xml:space="preserve">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Commits</w:t>
      </w:r>
      <w:r w:rsidR="007F5B4F">
        <w:t xml:space="preserve"> und die Änderungen sind verworfen.</w:t>
      </w:r>
    </w:p>
    <w:p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rsidR="008F6A83" w:rsidRDefault="008F6A83" w:rsidP="008F6A83">
      <w:pPr>
        <w:pStyle w:val="berschrift3"/>
      </w:pPr>
      <w:bookmarkStart w:id="259" w:name="_Toc33871791"/>
      <w:r>
        <w:t>Git reflog</w:t>
      </w:r>
      <w:bookmarkEnd w:id="259"/>
    </w:p>
    <w:p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3609C7">
            <w:rPr>
              <w:noProof/>
              <w:lang w:val="en-US"/>
            </w:rPr>
            <w:t>(24)</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863040"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4F231D" w:rsidRPr="00CD452D" w:rsidRDefault="004F231D" w:rsidP="00184B1F">
                            <w:pPr>
                              <w:pStyle w:val="Beschriftung"/>
                              <w:rPr>
                                <w:noProof/>
                              </w:rPr>
                            </w:pPr>
                            <w:bookmarkStart w:id="260" w:name="_Ref32948869"/>
                            <w:bookmarkStart w:id="261" w:name="_Toc33871733"/>
                            <w:r>
                              <w:t xml:space="preserve">Abbildung </w:t>
                            </w:r>
                            <w:fldSimple w:instr=" SEQ Abbildung \* ARABIC ">
                              <w:r>
                                <w:rPr>
                                  <w:noProof/>
                                </w:rPr>
                                <w:t>57</w:t>
                              </w:r>
                            </w:fldSimple>
                            <w:bookmarkEnd w:id="260"/>
                            <w:r>
                              <w:t>: Ansicht des Reflogs</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9" type="#_x0000_t202" style="position:absolute;left:0;text-align:left;margin-left:-.25pt;margin-top:141.45pt;width:390.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QWMQIAAGkEAAAOAAAAZHJzL2Uyb0RvYy54bWysVMGO2jAQvVfqP1i+lwBb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H2/n09l0RgnH2vxm&#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AAeZQWMQIAAGkEAAAOAAAAAAAAAAAAAAAA&#10;AC4CAABkcnMvZTJvRG9jLnhtbFBLAQItABQABgAIAAAAIQAxfUQa4QAAAAkBAAAPAAAAAAAAAAAA&#10;AAAAAIsEAABkcnMvZG93bnJldi54bWxQSwUGAAAAAAQABADzAAAAmQUAAAAA&#10;" stroked="f">
                <v:textbox style="mso-fit-shape-to-text:t" inset="0,0,0,0">
                  <w:txbxContent>
                    <w:p w:rsidR="004F231D" w:rsidRPr="00CD452D" w:rsidRDefault="004F231D" w:rsidP="00184B1F">
                      <w:pPr>
                        <w:pStyle w:val="Beschriftung"/>
                        <w:rPr>
                          <w:noProof/>
                        </w:rPr>
                      </w:pPr>
                      <w:bookmarkStart w:id="262" w:name="_Ref32948869"/>
                      <w:bookmarkStart w:id="263" w:name="_Toc33871733"/>
                      <w:r>
                        <w:t xml:space="preserve">Abbildung </w:t>
                      </w:r>
                      <w:fldSimple w:instr=" SEQ Abbildung \* ARABIC ">
                        <w:r>
                          <w:rPr>
                            <w:noProof/>
                          </w:rPr>
                          <w:t>57</w:t>
                        </w:r>
                      </w:fldSimple>
                      <w:bookmarkEnd w:id="262"/>
                      <w:r>
                        <w:t>: Ansicht des Reflogs</w:t>
                      </w:r>
                      <w:bookmarkEnd w:id="263"/>
                    </w:p>
                  </w:txbxContent>
                </v:textbox>
                <w10:wrap type="topAndBottom"/>
              </v:shape>
            </w:pict>
          </mc:Fallback>
        </mc:AlternateContent>
      </w:r>
      <w:r>
        <w:rPr>
          <w:noProof/>
        </w:rPr>
        <w:drawing>
          <wp:anchor distT="0" distB="0" distL="114300" distR="114300" simplePos="0" relativeHeight="252076032"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rsidR="008F6A83" w:rsidRDefault="008F6A83" w:rsidP="008F6A83">
      <w:pPr>
        <w:pStyle w:val="berschrift2"/>
      </w:pPr>
      <w:bookmarkStart w:id="264" w:name="_Toc33871792"/>
      <w:r>
        <w:lastRenderedPageBreak/>
        <w:t>Selektiv Änderungen durchführen</w:t>
      </w:r>
      <w:bookmarkEnd w:id="264"/>
    </w:p>
    <w:p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rsidR="008F6A83" w:rsidRDefault="008F6A83" w:rsidP="008F6A83">
      <w:pPr>
        <w:pStyle w:val="berschrift3"/>
      </w:pPr>
      <w:bookmarkStart w:id="265" w:name="_Toc33871793"/>
      <w:r>
        <w:t>Git cherry-pick</w:t>
      </w:r>
      <w:bookmarkEnd w:id="265"/>
    </w:p>
    <w:p w:rsidR="007D12E7" w:rsidRDefault="008C0CFF" w:rsidP="008006D3">
      <w:r>
        <w:rPr>
          <w:noProof/>
        </w:rPr>
        <w:drawing>
          <wp:anchor distT="0" distB="0" distL="114300" distR="114300" simplePos="0" relativeHeight="251560960"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20352"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4F231D" w:rsidRPr="003E2460" w:rsidRDefault="004F231D" w:rsidP="007D12E7">
                            <w:pPr>
                              <w:pStyle w:val="Beschriftung"/>
                              <w:rPr>
                                <w:noProof/>
                              </w:rPr>
                            </w:pPr>
                            <w:bookmarkStart w:id="266" w:name="_Toc338717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80" type="#_x0000_t202" style="position:absolute;left:0;text-align:left;margin-left:-.25pt;margin-top:311.3pt;width:240.35pt;height:30.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vDXEozAgAAbAQAAA4AAAAAAAAAAAAAAAAA&#10;LgIAAGRycy9lMm9Eb2MueG1sUEsBAi0AFAAGAAgAAAAhAHwTR5reAAAACQEAAA8AAAAAAAAAAAAA&#10;AAAAjQQAAGRycy9kb3ducmV2LnhtbFBLBQYAAAAABAAEAPMAAACYBQAAAAA=&#10;" stroked="f">
                <v:textbox inset="0,0,0,0">
                  <w:txbxContent>
                    <w:p w:rsidR="004F231D" w:rsidRPr="003E2460" w:rsidRDefault="004F231D" w:rsidP="007D12E7">
                      <w:pPr>
                        <w:pStyle w:val="Beschriftung"/>
                        <w:rPr>
                          <w:noProof/>
                        </w:rPr>
                      </w:pPr>
                      <w:bookmarkStart w:id="267" w:name="_Toc33871734"/>
                      <w:r>
                        <w:t xml:space="preserve">Abbildung </w:t>
                      </w:r>
                      <w:fldSimple w:instr=" SEQ Abbildung \* ARABIC ">
                        <w:r>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67"/>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3609C7">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r w:rsidRPr="007D12E7">
        <w:rPr>
          <w:i/>
          <w:iCs/>
        </w:rPr>
        <w:t>master</w:t>
      </w:r>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rsidR="008F6A83" w:rsidRDefault="008F6A83" w:rsidP="008F6A83">
      <w:pPr>
        <w:pStyle w:val="berschrift3"/>
      </w:pPr>
      <w:bookmarkStart w:id="268" w:name="_Ref32944751"/>
      <w:bookmarkStart w:id="269" w:name="_Ref32944766"/>
      <w:bookmarkStart w:id="270" w:name="_Toc33871794"/>
      <w:r>
        <w:t>Git cherry</w:t>
      </w:r>
      <w:bookmarkEnd w:id="268"/>
      <w:bookmarkEnd w:id="269"/>
      <w:bookmarkEnd w:id="270"/>
    </w:p>
    <w:p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w:t>
      </w:r>
      <w:r>
        <w:lastRenderedPageBreak/>
        <w:t xml:space="preserve">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3609C7">
            <w:rPr>
              <w:noProof/>
              <w:lang w:val="en-US"/>
            </w:rPr>
            <w:t>(26)</w:t>
          </w:r>
          <w:r>
            <w:rPr>
              <w:i/>
              <w:iCs/>
            </w:rPr>
            <w:fldChar w:fldCharType="end"/>
          </w:r>
        </w:sdtContent>
      </w:sdt>
      <w:r>
        <w:rPr>
          <w:i/>
          <w:iCs/>
        </w:rPr>
        <w:t>.</w:t>
      </w:r>
    </w:p>
    <w:p w:rsidR="008006D3" w:rsidRPr="00500FBA" w:rsidRDefault="005E1DFC" w:rsidP="008006D3">
      <w:r>
        <w:rPr>
          <w:noProof/>
        </w:rPr>
        <mc:AlternateContent>
          <mc:Choice Requires="wps">
            <w:drawing>
              <wp:anchor distT="0" distB="0" distL="114300" distR="114300" simplePos="0" relativeHeight="252096512" behindDoc="0" locked="0" layoutInCell="1" allowOverlap="1" wp14:anchorId="36DFF166" wp14:editId="483C9A0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4F231D" w:rsidRPr="005A3162" w:rsidRDefault="004F231D" w:rsidP="00500FBA">
                            <w:pPr>
                              <w:pStyle w:val="Beschriftung"/>
                            </w:pPr>
                            <w:bookmarkStart w:id="271" w:name="_Ref32949049"/>
                            <w:bookmarkStart w:id="272" w:name="_Toc33871735"/>
                            <w:r>
                              <w:t xml:space="preserve">Abbildung </w:t>
                            </w:r>
                            <w:fldSimple w:instr=" SEQ Abbildung \* ARABIC ">
                              <w:r>
                                <w:rPr>
                                  <w:noProof/>
                                </w:rPr>
                                <w:t>59</w:t>
                              </w:r>
                            </w:fldSimple>
                            <w:bookmarkEnd w:id="271"/>
                            <w:r>
                              <w:t>: Der Commit "Added function foo()" exisitert in beiden Zweigen</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1" type="#_x0000_t202" style="position:absolute;left:0;text-align:left;margin-left:-.25pt;margin-top:134.95pt;width:397.5pt;height:.05pt;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gvMAIAAGk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" stroked="f">
                <v:textbox style="mso-fit-shape-to-text:t" inset="0,0,0,0">
                  <w:txbxContent>
                    <w:p w:rsidR="004F231D" w:rsidRPr="005A3162" w:rsidRDefault="004F231D" w:rsidP="00500FBA">
                      <w:pPr>
                        <w:pStyle w:val="Beschriftung"/>
                      </w:pPr>
                      <w:bookmarkStart w:id="273" w:name="_Ref32949049"/>
                      <w:bookmarkStart w:id="274" w:name="_Toc33871735"/>
                      <w:r>
                        <w:t xml:space="preserve">Abbildung </w:t>
                      </w:r>
                      <w:fldSimple w:instr=" SEQ Abbildung \* ARABIC ">
                        <w:r>
                          <w:rPr>
                            <w:noProof/>
                          </w:rPr>
                          <w:t>59</w:t>
                        </w:r>
                      </w:fldSimple>
                      <w:bookmarkEnd w:id="273"/>
                      <w:r>
                        <w:t>: Der Commit "Added function foo()" exisitert in beiden Zweigen</w:t>
                      </w:r>
                      <w:bookmarkEnd w:id="274"/>
                    </w:p>
                  </w:txbxContent>
                </v:textbox>
                <w10:wrap type="topAndBottom"/>
              </v:shape>
            </w:pict>
          </mc:Fallback>
        </mc:AlternateContent>
      </w:r>
      <w:r>
        <w:rPr>
          <w:noProof/>
        </w:rPr>
        <w:drawing>
          <wp:anchor distT="0" distB="0" distL="114300" distR="114300" simplePos="0" relativeHeight="252085248" behindDoc="0" locked="0" layoutInCell="1" allowOverlap="1" wp14:anchorId="72B028A8">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rsidR="008006D3" w:rsidRPr="008006D3" w:rsidRDefault="005E1DFC" w:rsidP="008006D3">
      <w:r>
        <w:rPr>
          <w:noProof/>
        </w:rPr>
        <mc:AlternateContent>
          <mc:Choice Requires="wps">
            <w:drawing>
              <wp:anchor distT="0" distB="0" distL="114300" distR="114300" simplePos="0" relativeHeight="252114944" behindDoc="0" locked="0" layoutInCell="1" allowOverlap="1" wp14:anchorId="77AEDA6B" wp14:editId="09FE4019">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4F231D" w:rsidRPr="0031770D" w:rsidRDefault="004F231D" w:rsidP="00500FBA">
                            <w:pPr>
                              <w:pStyle w:val="Beschriftung"/>
                              <w:rPr>
                                <w:noProof/>
                              </w:rPr>
                            </w:pPr>
                            <w:bookmarkStart w:id="275" w:name="_Toc33871736"/>
                            <w:r>
                              <w:t xml:space="preserve">Abbildung </w:t>
                            </w:r>
                            <w:fldSimple w:instr=" SEQ Abbildung \* ARABIC ">
                              <w:r>
                                <w:rPr>
                                  <w:noProof/>
                                </w:rPr>
                                <w:t>60</w:t>
                              </w:r>
                            </w:fldSimple>
                            <w:r>
                              <w:t xml:space="preserve">: Ausgabe des Kommandos </w:t>
                            </w:r>
                            <w:r w:rsidRPr="00500FBA">
                              <w:rPr>
                                <w:i/>
                                <w:iCs/>
                              </w:rPr>
                              <w:t>cherry</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2" type="#_x0000_t202" style="position:absolute;left:0;text-align:left;margin-left:-.25pt;margin-top:177.85pt;width:347.6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DtL2XExAgAAaQQAAA4AAAAAAAAAAAAAAAAA&#10;LgIAAGRycy9lMm9Eb2MueG1sUEsBAi0AFAAGAAgAAAAhAJ+cp03gAAAACQEAAA8AAAAAAAAAAAAA&#10;AAAAiwQAAGRycy9kb3ducmV2LnhtbFBLBQYAAAAABAAEAPMAAACYBQAAAAA=&#10;" stroked="f">
                <v:textbox style="mso-fit-shape-to-text:t" inset="0,0,0,0">
                  <w:txbxContent>
                    <w:p w:rsidR="004F231D" w:rsidRPr="0031770D" w:rsidRDefault="004F231D" w:rsidP="00500FBA">
                      <w:pPr>
                        <w:pStyle w:val="Beschriftung"/>
                        <w:rPr>
                          <w:noProof/>
                        </w:rPr>
                      </w:pPr>
                      <w:bookmarkStart w:id="276" w:name="_Toc33871736"/>
                      <w:r>
                        <w:t xml:space="preserve">Abbildung </w:t>
                      </w:r>
                      <w:fldSimple w:instr=" SEQ Abbildung \* ARABIC ">
                        <w:r>
                          <w:rPr>
                            <w:noProof/>
                          </w:rPr>
                          <w:t>60</w:t>
                        </w:r>
                      </w:fldSimple>
                      <w:r>
                        <w:t xml:space="preserve">: Ausgabe des Kommandos </w:t>
                      </w:r>
                      <w:r w:rsidRPr="00500FBA">
                        <w:rPr>
                          <w:i/>
                          <w:iCs/>
                        </w:rPr>
                        <w:t>cherry</w:t>
                      </w:r>
                      <w:bookmarkEnd w:id="276"/>
                    </w:p>
                  </w:txbxContent>
                </v:textbox>
                <w10:wrap type="topAndBottom"/>
              </v:shape>
            </w:pict>
          </mc:Fallback>
        </mc:AlternateContent>
      </w:r>
      <w:r>
        <w:rPr>
          <w:noProof/>
        </w:rPr>
        <w:drawing>
          <wp:anchor distT="0" distB="0" distL="114300" distR="114300" simplePos="0" relativeHeight="252105728" behindDoc="0" locked="0" layoutInCell="1" allowOverlap="1" wp14:anchorId="11043861">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rsidR="008F6A83" w:rsidRDefault="008F6A83" w:rsidP="008F6A83">
      <w:pPr>
        <w:pStyle w:val="berschrift1"/>
      </w:pPr>
      <w:bookmarkStart w:id="277" w:name="_Ref33862326"/>
      <w:bookmarkStart w:id="278" w:name="_Toc33871795"/>
      <w:r>
        <w:lastRenderedPageBreak/>
        <w:t>Verbreitete Arbeitsabläufe</w:t>
      </w:r>
      <w:bookmarkEnd w:id="277"/>
      <w:bookmarkEnd w:id="278"/>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79" w:name="_Ref32943366"/>
      <w:bookmarkStart w:id="280" w:name="_Toc33871796"/>
      <w:r>
        <w:t>Branching Workflow (Gitflow)</w:t>
      </w:r>
      <w:bookmarkEnd w:id="279"/>
      <w:bookmarkEnd w:id="280"/>
    </w:p>
    <w:p w:rsidR="00873A74" w:rsidRDefault="005B2541" w:rsidP="005B2541">
      <w:r>
        <w:t>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573248"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4F231D" w:rsidRPr="000A4832" w:rsidRDefault="004F231D" w:rsidP="005B2541">
                            <w:pPr>
                              <w:pStyle w:val="Beschriftung"/>
                              <w:rPr>
                                <w:noProof/>
                              </w:rPr>
                            </w:pPr>
                            <w:bookmarkStart w:id="281" w:name="_Ref32949311"/>
                            <w:bookmarkStart w:id="282" w:name="_Toc33871737"/>
                            <w:r>
                              <w:t xml:space="preserve">Abbildung </w:t>
                            </w:r>
                            <w:fldSimple w:instr=" SEQ Abbildung \* ARABIC ">
                              <w:r>
                                <w:rPr>
                                  <w:noProof/>
                                </w:rPr>
                                <w:t>61</w:t>
                              </w:r>
                            </w:fldSimple>
                            <w:bookmarkEnd w:id="281"/>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3" type="#_x0000_t202" style="position:absolute;left:0;text-align:left;margin-left:-.25pt;margin-top:159.95pt;width:424.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SIMA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" stroked="f">
                <v:textbox style="mso-fit-shape-to-text:t" inset="0,0,0,0">
                  <w:txbxContent>
                    <w:p w:rsidR="004F231D" w:rsidRPr="000A4832" w:rsidRDefault="004F231D" w:rsidP="005B2541">
                      <w:pPr>
                        <w:pStyle w:val="Beschriftung"/>
                        <w:rPr>
                          <w:noProof/>
                        </w:rPr>
                      </w:pPr>
                      <w:bookmarkStart w:id="283" w:name="_Ref32949311"/>
                      <w:bookmarkStart w:id="284" w:name="_Toc33871737"/>
                      <w:r>
                        <w:t xml:space="preserve">Abbildung </w:t>
                      </w:r>
                      <w:fldSimple w:instr=" SEQ Abbildung \* ARABIC ">
                        <w:r>
                          <w:rPr>
                            <w:noProof/>
                          </w:rPr>
                          <w:t>61</w:t>
                        </w:r>
                      </w:fldSimple>
                      <w:bookmarkEnd w:id="283"/>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84"/>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589632"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4F231D" w:rsidRPr="00E578F2" w:rsidRDefault="004F231D" w:rsidP="00873A74">
                            <w:pPr>
                              <w:pStyle w:val="Beschriftung"/>
                              <w:rPr>
                                <w:noProof/>
                              </w:rPr>
                            </w:pPr>
                            <w:bookmarkStart w:id="285" w:name="_Toc338717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4" type="#_x0000_t202" style="position:absolute;left:0;text-align:left;margin-left:1.25pt;margin-top:547.1pt;width:453.0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mMgIAAGk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" stroked="f">
                <v:textbox style="mso-fit-shape-to-text:t" inset="0,0,0,0">
                  <w:txbxContent>
                    <w:p w:rsidR="004F231D" w:rsidRPr="00E578F2" w:rsidRDefault="004F231D" w:rsidP="00873A74">
                      <w:pPr>
                        <w:pStyle w:val="Beschriftung"/>
                        <w:rPr>
                          <w:noProof/>
                        </w:rPr>
                      </w:pPr>
                      <w:bookmarkStart w:id="286" w:name="_Toc33871738"/>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286"/>
                    </w:p>
                  </w:txbxContent>
                </v:textbox>
                <w10:wrap type="topAndBottom"/>
              </v:shape>
            </w:pict>
          </mc:Fallback>
        </mc:AlternateContent>
      </w:r>
      <w:r>
        <w:rPr>
          <w:noProof/>
        </w:rPr>
        <w:drawing>
          <wp:anchor distT="0" distB="0" distL="114300" distR="114300" simplePos="0" relativeHeight="251585536"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87" w:name="_Toc33871797"/>
      <w:r>
        <w:t>Historische Workflows</w:t>
      </w:r>
      <w:bookmarkEnd w:id="287"/>
    </w:p>
    <w:p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597824"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4F231D" w:rsidRPr="006B6B5B" w:rsidRDefault="004F231D" w:rsidP="00873A74">
                            <w:pPr>
                              <w:pStyle w:val="Beschriftung"/>
                            </w:pPr>
                            <w:bookmarkStart w:id="288" w:name="_Ref32949995"/>
                            <w:bookmarkStart w:id="289" w:name="_Toc33871739"/>
                            <w:r>
                              <w:t xml:space="preserve">Abbildung </w:t>
                            </w:r>
                            <w:fldSimple w:instr=" SEQ Abbildung \* ARABIC ">
                              <w:r>
                                <w:rPr>
                                  <w:noProof/>
                                </w:rPr>
                                <w:t>63</w:t>
                              </w:r>
                            </w:fldSimple>
                            <w:bookmarkEnd w:id="288"/>
                            <w:r>
                              <w:t>: Hierarchie in der Linux Kernel Entwicklung</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5" type="#_x0000_t202" style="position:absolute;left:0;text-align:left;margin-left:-.25pt;margin-top:251.6pt;width:332.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I4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LwZsjgxAgAAaQQAAA4AAAAAAAAAAAAAAAAA&#10;LgIAAGRycy9lMm9Eb2MueG1sUEsBAi0AFAAGAAgAAAAhAM7h42XgAAAACQEAAA8AAAAAAAAAAAAA&#10;AAAAiwQAAGRycy9kb3ducmV2LnhtbFBLBQYAAAAABAAEAPMAAACYBQAAAAA=&#10;" stroked="f">
                <v:textbox style="mso-fit-shape-to-text:t" inset="0,0,0,0">
                  <w:txbxContent>
                    <w:p w:rsidR="004F231D" w:rsidRPr="006B6B5B" w:rsidRDefault="004F231D" w:rsidP="00873A74">
                      <w:pPr>
                        <w:pStyle w:val="Beschriftung"/>
                      </w:pPr>
                      <w:bookmarkStart w:id="290" w:name="_Ref32949995"/>
                      <w:bookmarkStart w:id="291" w:name="_Toc33871739"/>
                      <w:r>
                        <w:t xml:space="preserve">Abbildung </w:t>
                      </w:r>
                      <w:fldSimple w:instr=" SEQ Abbildung \* ARABIC ">
                        <w:r>
                          <w:rPr>
                            <w:noProof/>
                          </w:rPr>
                          <w:t>63</w:t>
                        </w:r>
                      </w:fldSimple>
                      <w:bookmarkEnd w:id="290"/>
                      <w:r>
                        <w:t>: Hierarchie in der Linux Kernel Entwicklung</w:t>
                      </w:r>
                      <w:bookmarkEnd w:id="291"/>
                    </w:p>
                  </w:txbxContent>
                </v:textbox>
                <w10:wrap type="topAndBottom"/>
              </v:shape>
            </w:pict>
          </mc:Fallback>
        </mc:AlternateContent>
      </w:r>
      <w:r>
        <w:rPr>
          <w:noProof/>
        </w:rPr>
        <w:drawing>
          <wp:anchor distT="0" distB="0" distL="114300" distR="114300" simplePos="0" relativeHeight="251593728"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rsidR="008F6A83" w:rsidRDefault="008F6A83" w:rsidP="008F6A83">
      <w:pPr>
        <w:pStyle w:val="berschrift2"/>
      </w:pPr>
      <w:bookmarkStart w:id="292" w:name="_Ref32950062"/>
      <w:bookmarkStart w:id="293" w:name="_Toc33871798"/>
      <w:r>
        <w:lastRenderedPageBreak/>
        <w:t>Forking Workflow</w:t>
      </w:r>
      <w:bookmarkEnd w:id="292"/>
      <w:bookmarkEnd w:id="293"/>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3609C7">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3609C7">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1920"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4F231D" w:rsidRPr="002E6C8B" w:rsidRDefault="004F231D" w:rsidP="00360AA0">
                            <w:pPr>
                              <w:pStyle w:val="Beschriftung"/>
                            </w:pPr>
                            <w:bookmarkStart w:id="294" w:name="_Ref32950278"/>
                            <w:bookmarkStart w:id="295" w:name="_Toc33871740"/>
                            <w:r>
                              <w:t xml:space="preserve">Abbildung </w:t>
                            </w:r>
                            <w:fldSimple w:instr=" SEQ Abbildung \* ARABIC ">
                              <w:r>
                                <w:rPr>
                                  <w:noProof/>
                                </w:rPr>
                                <w:t>64</w:t>
                              </w:r>
                            </w:fldSimple>
                            <w:bookmarkEnd w:id="294"/>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6" type="#_x0000_t202" style="position:absolute;left:0;text-align:left;margin-left:-.3pt;margin-top:423.35pt;width:425.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kMAIAAGk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WzG65DACAABpBAAADgAAAAAAAAAAAAAAAAAu&#10;AgAAZHJzL2Uyb0RvYy54bWxQSwECLQAUAAYACAAAACEAMZJHGOAAAAAJAQAADwAAAAAAAAAAAAAA&#10;AACKBAAAZHJzL2Rvd25yZXYueG1sUEsFBgAAAAAEAAQA8wAAAJcFAAAAAA==&#10;" stroked="f">
                <v:textbox style="mso-fit-shape-to-text:t" inset="0,0,0,0">
                  <w:txbxContent>
                    <w:p w:rsidR="004F231D" w:rsidRPr="002E6C8B" w:rsidRDefault="004F231D" w:rsidP="00360AA0">
                      <w:pPr>
                        <w:pStyle w:val="Beschriftung"/>
                      </w:pPr>
                      <w:bookmarkStart w:id="296" w:name="_Ref32950278"/>
                      <w:bookmarkStart w:id="297" w:name="_Toc33871740"/>
                      <w:r>
                        <w:t xml:space="preserve">Abbildung </w:t>
                      </w:r>
                      <w:fldSimple w:instr=" SEQ Abbildung \* ARABIC ">
                        <w:r>
                          <w:rPr>
                            <w:noProof/>
                          </w:rPr>
                          <w:t>64</w:t>
                        </w:r>
                      </w:fldSimple>
                      <w:bookmarkEnd w:id="296"/>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297"/>
                    </w:p>
                  </w:txbxContent>
                </v:textbox>
                <w10:wrap type="topAndBottom"/>
              </v:shape>
            </w:pict>
          </mc:Fallback>
        </mc:AlternateContent>
      </w:r>
      <w:r w:rsidRPr="00CC0545">
        <w:rPr>
          <w:noProof/>
        </w:rPr>
        <w:drawing>
          <wp:anchor distT="0" distB="0" distL="114300" distR="114300" simplePos="0" relativeHeight="251615232"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rsidR="00360AA0" w:rsidRDefault="00C132E7" w:rsidP="00C132E7">
      <w:pPr>
        <w:pStyle w:val="berschrift2"/>
      </w:pPr>
      <w:bookmarkStart w:id="298" w:name="_Toc33871799"/>
      <w:r>
        <w:t>Welcher Workflow passt zu meinem Projekt?</w:t>
      </w:r>
      <w:bookmarkEnd w:id="298"/>
    </w:p>
    <w:p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rsidR="000A5B22" w:rsidRDefault="000A5B22" w:rsidP="000A5B22">
      <w:pPr>
        <w:pStyle w:val="berschrift1"/>
      </w:pPr>
      <w:bookmarkStart w:id="299" w:name="_Ref32941299"/>
      <w:bookmarkStart w:id="300" w:name="_Ref32941306"/>
      <w:bookmarkStart w:id="301" w:name="_Ref32941309"/>
      <w:bookmarkStart w:id="302" w:name="_Ref32941316"/>
      <w:bookmarkStart w:id="303" w:name="_Toc33871800"/>
      <w:r>
        <w:lastRenderedPageBreak/>
        <w:t>Interne Dateiverwaltung von git</w:t>
      </w:r>
      <w:bookmarkEnd w:id="299"/>
      <w:bookmarkEnd w:id="300"/>
      <w:bookmarkEnd w:id="301"/>
      <w:bookmarkEnd w:id="302"/>
      <w:bookmarkEnd w:id="303"/>
    </w:p>
    <w:p w:rsidR="00C132E7" w:rsidRDefault="002C2BE3" w:rsidP="00C132E7">
      <w:r>
        <w:rPr>
          <w:noProof/>
        </w:rPr>
        <mc:AlternateContent>
          <mc:Choice Requires="wps">
            <w:drawing>
              <wp:anchor distT="0" distB="0" distL="114300" distR="114300" simplePos="0" relativeHeight="251624448"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F231D" w:rsidRPr="00212A28" w:rsidRDefault="004F231D" w:rsidP="002C2BE3">
                            <w:pPr>
                              <w:pStyle w:val="Beschriftung"/>
                              <w:rPr>
                                <w:noProof/>
                              </w:rPr>
                            </w:pPr>
                            <w:bookmarkStart w:id="304"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7" type="#_x0000_t202" style="position:absolute;left:0;text-align:left;margin-left:-.25pt;margin-top:502.35pt;width:425.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DvKZpwMwIAAGkEAAAOAAAAAAAAAAAAAAAA&#10;AC4CAABkcnMvZTJvRG9jLnhtbFBLAQItABQABgAIAAAAIQCxI6oT3wAAAAsBAAAPAAAAAAAAAAAA&#10;AAAAAI0EAABkcnMvZG93bnJldi54bWxQSwUGAAAAAAQABADzAAAAmQUAAAAA&#10;" stroked="f">
                <v:textbox style="mso-fit-shape-to-text:t" inset="0,0,0,0">
                  <w:txbxContent>
                    <w:p w:rsidR="004F231D" w:rsidRPr="00212A28" w:rsidRDefault="004F231D" w:rsidP="002C2BE3">
                      <w:pPr>
                        <w:pStyle w:val="Beschriftung"/>
                        <w:rPr>
                          <w:noProof/>
                        </w:rPr>
                      </w:pPr>
                      <w:bookmarkStart w:id="305"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05"/>
                    </w:p>
                  </w:txbxContent>
                </v:textbox>
                <w10:wrap type="topAndBottom"/>
              </v:shape>
            </w:pict>
          </mc:Fallback>
        </mc:AlternateContent>
      </w:r>
      <w:r>
        <w:rPr>
          <w:noProof/>
        </w:rPr>
        <w:drawing>
          <wp:anchor distT="0" distB="0" distL="114300" distR="114300" simplePos="0" relativeHeight="251569152"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3609C7">
            <w:rPr>
              <w:noProof/>
              <w:lang w:val="en-US"/>
            </w:rPr>
            <w:t>(3 p. 357ff.)</w:t>
          </w:r>
          <w:r>
            <w:fldChar w:fldCharType="end"/>
          </w:r>
        </w:sdtContent>
      </w:sdt>
      <w:r>
        <w:t>.</w:t>
      </w:r>
    </w:p>
    <w:p w:rsidR="00C132E7" w:rsidRDefault="00C132E7" w:rsidP="00C132E7">
      <w:pPr>
        <w:pStyle w:val="berschrift2"/>
      </w:pPr>
      <w:bookmarkStart w:id="306" w:name="_Toc33871801"/>
      <w:r>
        <w:t>Packfiles</w:t>
      </w:r>
      <w:bookmarkEnd w:id="306"/>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3609C7">
            <w:rPr>
              <w:noProof/>
              <w:lang w:val="en-US"/>
            </w:rPr>
            <w:t>(3 p. 369f.)</w:t>
          </w:r>
          <w:r>
            <w:fldChar w:fldCharType="end"/>
          </w:r>
        </w:sdtContent>
      </w:sdt>
      <w:r>
        <w:t>.</w:t>
      </w:r>
    </w:p>
    <w:p w:rsidR="00C132E7" w:rsidRDefault="00C132E7" w:rsidP="00C132E7">
      <w:pPr>
        <w:pStyle w:val="berschrift2"/>
      </w:pPr>
      <w:bookmarkStart w:id="307" w:name="_Toc33871802"/>
      <w:r>
        <w:t>Git LFS</w:t>
      </w:r>
      <w:bookmarkEnd w:id="307"/>
    </w:p>
    <w:p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766990">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3609C7">
            <w:rPr>
              <w:noProof/>
              <w:lang w:val="en-US"/>
            </w:rPr>
            <w:t>(29)</w:t>
          </w:r>
          <w:r>
            <w:fldChar w:fldCharType="end"/>
          </w:r>
        </w:sdtContent>
      </w:sdt>
      <w:r>
        <w:t>.</w:t>
      </w:r>
    </w:p>
    <w:p w:rsidR="00C132E7" w:rsidRPr="00C132E7" w:rsidRDefault="00C132E7" w:rsidP="00C132E7"/>
    <w:p w:rsidR="000F364B" w:rsidRDefault="000F364B" w:rsidP="00650050">
      <w:pPr>
        <w:pStyle w:val="berschrift1"/>
      </w:pPr>
      <w:bookmarkStart w:id="308" w:name="_Toc338916088"/>
      <w:bookmarkStart w:id="309" w:name="_Toc33871803"/>
      <w:r>
        <w:lastRenderedPageBreak/>
        <w:t>Zusammenfassung und Ausblick</w:t>
      </w:r>
      <w:bookmarkEnd w:id="308"/>
      <w:bookmarkEnd w:id="309"/>
    </w:p>
    <w:p w:rsidR="004F231D" w:rsidRDefault="004F231D" w:rsidP="004F231D">
      <w:r>
        <w:t>Git bietet in seinem großen Umfang viele Möglichkeiten, um das Arbeiten im Team zu vereinfachen und gib Lösungen für die Anfangs genannten Probleme an. Die Probleme zur Strukturierung wurden anhand des dezentralen Konzepts gelöst. Paralleles Arbeiten ist durch Zweige möglich und Änderungen können durch einen Drei-Wege-Merge zusammengeführt werden.</w:t>
      </w:r>
      <w:r w:rsidR="004B4F52">
        <w:t xml:space="preserve"> Durch die Baumstruktur von Git ist die Wiederherstellung alter Versionen möglich</w:t>
      </w:r>
      <w:r w:rsidR="002169A6">
        <w:t>.</w:t>
      </w:r>
      <w:r w:rsidR="004B4F52">
        <w:t xml:space="preserve"> </w:t>
      </w:r>
      <w:r w:rsidR="002169A6">
        <w:t>D</w:t>
      </w:r>
      <w:r w:rsidR="004B4F52">
        <w:t>urch die Änderungsübersicht</w:t>
      </w:r>
      <w:r w:rsidR="002169A6">
        <w:t xml:space="preserve">, die über dem Befehl </w:t>
      </w:r>
      <w:r w:rsidR="002169A6" w:rsidRPr="002169A6">
        <w:rPr>
          <w:b/>
          <w:bCs/>
          <w:i/>
          <w:iCs/>
        </w:rPr>
        <w:t>git log</w:t>
      </w:r>
      <w:r w:rsidR="002169A6">
        <w:rPr>
          <w:b/>
          <w:bCs/>
          <w:i/>
          <w:iCs/>
        </w:rPr>
        <w:t xml:space="preserve"> </w:t>
      </w:r>
      <w:r w:rsidR="002169A6">
        <w:t>einsehbar ist,</w:t>
      </w:r>
      <w:bookmarkStart w:id="310" w:name="_GoBack"/>
      <w:bookmarkEnd w:id="310"/>
      <w:r w:rsidR="004B4F52">
        <w:t xml:space="preserve"> ist die Verantwortlichkeit leicht zu klären.</w:t>
      </w:r>
    </w:p>
    <w:p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rsidR="000A5B22" w:rsidRDefault="000A5B22" w:rsidP="000A5B22">
      <w:pPr>
        <w:pStyle w:val="berschrift1"/>
      </w:pPr>
      <w:bookmarkStart w:id="311" w:name="_Toc33871804"/>
      <w:r>
        <w:lastRenderedPageBreak/>
        <w:t>Kurzreferenz</w:t>
      </w:r>
      <w:bookmarkEnd w:id="311"/>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3609C7">
            <w:rPr>
              <w:noProof/>
              <w:lang w:val="en-US"/>
            </w:rPr>
            <w:t>(30)</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r w:rsidRPr="00DA37B0">
        <w:rPr>
          <w:i/>
          <w:iCs/>
        </w:rPr>
        <w:t xml:space="preserve">git init </w:t>
      </w:r>
    </w:p>
    <w:p w:rsidR="00DA37B0" w:rsidRDefault="00DA37B0" w:rsidP="00DA37B0">
      <w:r>
        <w:t>Verwandelt Ordner zu einem Projektarchiv</w:t>
      </w:r>
    </w:p>
    <w:p w:rsidR="00DA37B0" w:rsidRPr="00DA37B0" w:rsidRDefault="00DA37B0" w:rsidP="00DA37B0">
      <w:pPr>
        <w:rPr>
          <w:i/>
          <w:iCs/>
        </w:rPr>
      </w:pPr>
      <w:r w:rsidRPr="00DA37B0">
        <w:rPr>
          <w:i/>
          <w:iCs/>
        </w:rPr>
        <w:t xml:space="preserve">git clone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Konfigurieren der Git Einstellungen</w:t>
      </w:r>
    </w:p>
    <w:p w:rsidR="004728E0" w:rsidRPr="004728E0" w:rsidRDefault="004728E0" w:rsidP="004728E0">
      <w:pPr>
        <w:rPr>
          <w:i/>
          <w:iCs/>
        </w:rPr>
      </w:pPr>
      <w:r>
        <w:rPr>
          <w:i/>
          <w:iCs/>
        </w:rPr>
        <w:t>g</w:t>
      </w:r>
      <w:r w:rsidRPr="004728E0">
        <w:rPr>
          <w:i/>
          <w:iCs/>
        </w:rPr>
        <w:t>it config user.name "&lt;Name&gt;"</w:t>
      </w:r>
    </w:p>
    <w:p w:rsidR="004728E0" w:rsidRDefault="004728E0" w:rsidP="004728E0">
      <w:r>
        <w:t>Setzt den Namen des Autors, welcher den erstellten Commits angeheftet wird. Weitere häufig verwendete Optionen: user.mail, core.editor.</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r>
        <w:rPr>
          <w:i/>
          <w:iCs/>
        </w:rPr>
        <w:t>g</w:t>
      </w:r>
      <w:r w:rsidRPr="008C1EB6">
        <w:rPr>
          <w:i/>
          <w:iCs/>
        </w:rPr>
        <w:t xml:space="preserve">it status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r>
        <w:rPr>
          <w:i/>
          <w:iCs/>
        </w:rPr>
        <w:t>g</w:t>
      </w:r>
      <w:r w:rsidRPr="008C1EB6">
        <w:rPr>
          <w:i/>
          <w:iCs/>
        </w:rPr>
        <w:t xml:space="preserve">it add .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r>
        <w:rPr>
          <w:i/>
          <w:iCs/>
        </w:rPr>
        <w:t>g</w:t>
      </w:r>
      <w:r w:rsidRPr="008C1EB6">
        <w:rPr>
          <w:i/>
          <w:iCs/>
        </w:rPr>
        <w:t>it commit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r w:rsidRPr="00F9022A">
        <w:rPr>
          <w:i/>
          <w:iCs/>
        </w:rPr>
        <w:t xml:space="preserve">git show &lt;Commit&gt; </w:t>
      </w:r>
    </w:p>
    <w:p w:rsidR="00F9022A" w:rsidRDefault="00F9022A" w:rsidP="00F9022A">
      <w:r>
        <w:t>Zeigt Information sowie Änderungen des übergebenen Commits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Commits revidiert. Benutzt, um Commits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r>
        <w:rPr>
          <w:i/>
          <w:iCs/>
        </w:rPr>
        <w:t>g</w:t>
      </w:r>
      <w:r w:rsidRPr="00F64688">
        <w:rPr>
          <w:i/>
          <w:iCs/>
        </w:rPr>
        <w:t xml:space="preserve">it checkout &lt;Zweig&gt; </w:t>
      </w:r>
      <w:r>
        <w:rPr>
          <w:i/>
          <w:iCs/>
        </w:rPr>
        <w:t>[-b]</w:t>
      </w:r>
    </w:p>
    <w:p w:rsidR="00F64688" w:rsidRDefault="00F64688" w:rsidP="00F64688">
      <w:r>
        <w:t>Wechselt den aktiven Zweig, mit -b wird dieser neu erstellt.</w:t>
      </w:r>
    </w:p>
    <w:p w:rsidR="00F64688" w:rsidRPr="00F64688" w:rsidRDefault="00F64688" w:rsidP="00F64688">
      <w:pPr>
        <w:rPr>
          <w:i/>
          <w:iCs/>
        </w:rPr>
      </w:pPr>
      <w:r>
        <w:rPr>
          <w:i/>
          <w:iCs/>
        </w:rPr>
        <w:t>g</w:t>
      </w:r>
      <w:r w:rsidRPr="00F64688">
        <w:rPr>
          <w:i/>
          <w:iCs/>
        </w:rPr>
        <w:t xml:space="preserve">it branch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rsidR="008E1440" w:rsidRDefault="008E1440" w:rsidP="00F64688">
      <w:r>
        <w:t>Löscht den übergebenen Zweig in dem Referenzarchiv.</w:t>
      </w:r>
    </w:p>
    <w:p w:rsidR="00F64688" w:rsidRPr="00F64688" w:rsidRDefault="00F64688" w:rsidP="00F64688">
      <w:r>
        <w:rPr>
          <w:i/>
          <w:iCs/>
        </w:rPr>
        <w:lastRenderedPageBreak/>
        <w:t>g</w:t>
      </w:r>
      <w:r w:rsidRPr="00F64688">
        <w:rPr>
          <w:i/>
          <w:iCs/>
        </w:rPr>
        <w:t xml:space="preserve">it merge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r>
        <w:rPr>
          <w:i/>
          <w:iCs/>
        </w:rPr>
        <w:t>g</w:t>
      </w:r>
      <w:r w:rsidRPr="00EF313B">
        <w:rPr>
          <w:i/>
          <w:iCs/>
        </w:rPr>
        <w:t>it log -- all -i --grep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r w:rsidRPr="00EF313B">
        <w:rPr>
          <w:i/>
          <w:iCs/>
        </w:rPr>
        <w:t>git log --all -i -p -S '&lt;Suche&gt;'</w:t>
      </w:r>
    </w:p>
    <w:p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r>
        <w:rPr>
          <w:i/>
          <w:iCs/>
        </w:rPr>
        <w:t>git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78"/>
          <w:type w:val="continuous"/>
          <w:pgSz w:w="11906" w:h="16838" w:code="9"/>
          <w:pgMar w:top="1418" w:right="1418" w:bottom="1134" w:left="1985" w:header="720" w:footer="720" w:gutter="0"/>
          <w:pgNumType w:start="0"/>
          <w:cols w:space="720"/>
        </w:sectPr>
      </w:pPr>
    </w:p>
    <w:bookmarkStart w:id="312" w:name="_Toc33871805" w:displacedByCustomXml="next"/>
    <w:bookmarkStart w:id="313"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312"/>
        </w:p>
        <w:sdt>
          <w:sdtPr>
            <w:id w:val="111145805"/>
            <w:bibliography/>
          </w:sdtPr>
          <w:sdtContent>
            <w:p w:rsidR="003609C7" w:rsidRDefault="0064551A" w:rsidP="003609C7">
              <w:pPr>
                <w:pStyle w:val="Literaturverzeichnis"/>
                <w:jc w:val="left"/>
                <w:rPr>
                  <w:noProof/>
                  <w:szCs w:val="24"/>
                </w:rPr>
              </w:pPr>
              <w:r>
                <w:fldChar w:fldCharType="begin"/>
              </w:r>
              <w:r>
                <w:instrText>BIBLIOGRAPHY</w:instrText>
              </w:r>
              <w:r>
                <w:fldChar w:fldCharType="separate"/>
              </w:r>
              <w:r w:rsidR="003609C7">
                <w:rPr>
                  <w:noProof/>
                </w:rPr>
                <w:t xml:space="preserve">1. </w:t>
              </w:r>
              <w:r w:rsidR="003609C7">
                <w:rPr>
                  <w:b/>
                  <w:bCs/>
                  <w:noProof/>
                </w:rPr>
                <w:t>Atlassian.</w:t>
              </w:r>
              <w:r w:rsidR="003609C7">
                <w:rPr>
                  <w:noProof/>
                </w:rPr>
                <w:t xml:space="preserve"> </w:t>
              </w:r>
              <w:r w:rsidR="003609C7">
                <w:rPr>
                  <w:i/>
                  <w:iCs/>
                  <w:noProof/>
                </w:rPr>
                <w:t xml:space="preserve">atlassian.com. </w:t>
              </w:r>
              <w:r w:rsidR="003609C7">
                <w:rPr>
                  <w:noProof/>
                </w:rPr>
                <w:t>[Online] 24. 11 2019. https://www.atlassian.com/git/tutorials/setting-up-a-repository/git-init.</w:t>
              </w:r>
            </w:p>
            <w:p w:rsidR="003609C7" w:rsidRDefault="003609C7" w:rsidP="003609C7">
              <w:pPr>
                <w:pStyle w:val="Literaturverzeichnis"/>
                <w:jc w:val="left"/>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3609C7" w:rsidRDefault="003609C7" w:rsidP="003609C7">
              <w:pPr>
                <w:pStyle w:val="Literaturverzeichnis"/>
                <w:jc w:val="left"/>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3609C7" w:rsidRDefault="003609C7" w:rsidP="003609C7">
              <w:pPr>
                <w:pStyle w:val="Literaturverzeichnis"/>
                <w:jc w:val="left"/>
                <w:rPr>
                  <w:noProof/>
                </w:rPr>
              </w:pPr>
              <w:r>
                <w:rPr>
                  <w:noProof/>
                </w:rPr>
                <w:t xml:space="preserve">4. </w:t>
              </w:r>
              <w:r>
                <w:rPr>
                  <w:b/>
                  <w:bCs/>
                  <w:noProof/>
                </w:rPr>
                <w:t>Atlassian.</w:t>
              </w:r>
              <w:r>
                <w:rPr>
                  <w:noProof/>
                </w:rPr>
                <w:t xml:space="preserve"> atlassian.com. [Online] 19. 11 2019. https://www.atlassian.com/de/git/tutorials/rewriting-history.</w:t>
              </w:r>
            </w:p>
            <w:p w:rsidR="003609C7" w:rsidRDefault="003609C7" w:rsidP="003609C7">
              <w:pPr>
                <w:pStyle w:val="Literaturverzeichnis"/>
                <w:jc w:val="left"/>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3609C7" w:rsidRDefault="003609C7" w:rsidP="003609C7">
              <w:pPr>
                <w:pStyle w:val="Literaturverzeichnis"/>
                <w:jc w:val="left"/>
                <w:rPr>
                  <w:noProof/>
                </w:rPr>
              </w:pPr>
              <w:r>
                <w:rPr>
                  <w:noProof/>
                </w:rPr>
                <w:t xml:space="preserve">6. </w:t>
              </w:r>
              <w:r>
                <w:rPr>
                  <w:b/>
                  <w:bCs/>
                  <w:noProof/>
                </w:rPr>
                <w:t>Zoric, Nesha.</w:t>
              </w:r>
              <w:r>
                <w:rPr>
                  <w:noProof/>
                </w:rPr>
                <w:t xml:space="preserve"> dev.to. [Online] 29. 10 2019. https://dev.to/neshaz/how-to-git-stash-your-work-the-correct-way-cna.</w:t>
              </w:r>
            </w:p>
            <w:p w:rsidR="003609C7" w:rsidRDefault="003609C7" w:rsidP="003609C7">
              <w:pPr>
                <w:pStyle w:val="Literaturverzeichnis"/>
                <w:jc w:val="left"/>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3609C7" w:rsidRDefault="003609C7" w:rsidP="003609C7">
              <w:pPr>
                <w:pStyle w:val="Literaturverzeichnis"/>
                <w:jc w:val="left"/>
                <w:rPr>
                  <w:noProof/>
                </w:rPr>
              </w:pPr>
              <w:r>
                <w:rPr>
                  <w:noProof/>
                </w:rPr>
                <w:t xml:space="preserve">8. </w:t>
              </w:r>
              <w:r>
                <w:rPr>
                  <w:b/>
                  <w:bCs/>
                  <w:noProof/>
                </w:rPr>
                <w:t>Atlassian.</w:t>
              </w:r>
              <w:r>
                <w:rPr>
                  <w:noProof/>
                </w:rPr>
                <w:t xml:space="preserve"> atlassian.com. [Online] 24. 11 2019. https://www.atlassian.com/de/git/tutorials/using-branches.</w:t>
              </w:r>
            </w:p>
            <w:p w:rsidR="003609C7" w:rsidRDefault="003609C7" w:rsidP="003609C7">
              <w:pPr>
                <w:pStyle w:val="Literaturverzeichnis"/>
                <w:jc w:val="left"/>
                <w:rPr>
                  <w:b/>
                  <w:bCs/>
                  <w:noProof/>
                </w:rPr>
              </w:pPr>
              <w:r>
                <w:rPr>
                  <w:noProof/>
                </w:rPr>
                <w:t xml:space="preserve">9. </w:t>
              </w:r>
              <w:r>
                <w:rPr>
                  <w:b/>
                  <w:bCs/>
                  <w:noProof/>
                </w:rPr>
                <w:t>git-scm.com. [Online] 24. 11 2019. https://git-scm.com/docs/git-checkout.</w:t>
              </w:r>
            </w:p>
            <w:p w:rsidR="003609C7" w:rsidRDefault="003609C7" w:rsidP="003609C7">
              <w:pPr>
                <w:pStyle w:val="Literaturverzeichnis"/>
                <w:jc w:val="left"/>
                <w:rPr>
                  <w:b/>
                  <w:bCs/>
                  <w:noProof/>
                </w:rPr>
              </w:pPr>
              <w:r>
                <w:rPr>
                  <w:b/>
                  <w:bCs/>
                  <w:noProof/>
                </w:rPr>
                <w:t>10. Fournova Software GmbH. git-tower.com. [Online] 24. 11 2019. https://www.git-tower.com/learn/git/faq/detached-head-when-checkout-commit .</w:t>
              </w:r>
            </w:p>
            <w:p w:rsidR="003609C7" w:rsidRDefault="003609C7" w:rsidP="003609C7">
              <w:pPr>
                <w:pStyle w:val="Literaturverzeichnis"/>
                <w:jc w:val="left"/>
                <w:rPr>
                  <w:b/>
                  <w:bCs/>
                  <w:noProof/>
                </w:rPr>
              </w:pPr>
              <w:r>
                <w:rPr>
                  <w:b/>
                  <w:bCs/>
                  <w:noProof/>
                </w:rPr>
                <w:t>11. Siduction. siduction.de. [Online] 1. 12 2019. https://wiki.siduction.de/index.php?title=Gitk.</w:t>
              </w:r>
            </w:p>
            <w:p w:rsidR="003609C7" w:rsidRDefault="003609C7" w:rsidP="003609C7">
              <w:pPr>
                <w:pStyle w:val="Literaturverzeichnis"/>
                <w:jc w:val="left"/>
                <w:rPr>
                  <w:b/>
                  <w:bCs/>
                  <w:noProof/>
                </w:rPr>
              </w:pPr>
              <w:r>
                <w:rPr>
                  <w:b/>
                  <w:bCs/>
                  <w:noProof/>
                </w:rPr>
                <w:t>12. Santos, Pablo. drdobbs.com. [Online] 17. 11 2019. https://www.drdobbs.com/tools/three-way-merging-a-look-under-the-hood/240164902?pgno=1.</w:t>
              </w:r>
            </w:p>
            <w:p w:rsidR="003609C7" w:rsidRDefault="003609C7" w:rsidP="003609C7">
              <w:pPr>
                <w:pStyle w:val="Literaturverzeichnis"/>
                <w:jc w:val="left"/>
                <w:rPr>
                  <w:b/>
                  <w:bCs/>
                  <w:noProof/>
                </w:rPr>
              </w:pPr>
              <w:r>
                <w:rPr>
                  <w:b/>
                  <w:bCs/>
                  <w:noProof/>
                </w:rPr>
                <w:t>13. jejese. stackoverflow.com. [Online] [Zitat vom: 24. 02 2020.] https://stackoverflow.com/questions/449541/how-to-selectively-merge-or-pick-changes-from-another-branch-in-git.</w:t>
              </w:r>
            </w:p>
            <w:p w:rsidR="003609C7" w:rsidRDefault="003609C7" w:rsidP="003609C7">
              <w:pPr>
                <w:pStyle w:val="Literaturverzeichnis"/>
                <w:jc w:val="left"/>
                <w:rPr>
                  <w:b/>
                  <w:bCs/>
                  <w:noProof/>
                </w:rPr>
              </w:pPr>
              <w:r>
                <w:rPr>
                  <w:b/>
                  <w:bCs/>
                  <w:noProof/>
                </w:rPr>
                <w:t>14. Github. github.com. [Online] 18. 11 2019. https://help.github.com/en/github/collaborating-with-issues-and-pull-requests/resolving-a-merge-conflict-using-the-command-line.</w:t>
              </w:r>
            </w:p>
            <w:p w:rsidR="003609C7" w:rsidRDefault="003609C7" w:rsidP="003609C7">
              <w:pPr>
                <w:pStyle w:val="Literaturverzeichnis"/>
                <w:jc w:val="left"/>
                <w:rPr>
                  <w:b/>
                  <w:bCs/>
                  <w:noProof/>
                </w:rPr>
              </w:pPr>
              <w:r>
                <w:rPr>
                  <w:b/>
                  <w:bCs/>
                  <w:noProof/>
                </w:rPr>
                <w:t>15. Atlassian. atlassian.com. [Online] 30. 11 2019. https://www.atlassian.com/de/git/tutorials/syncing.</w:t>
              </w:r>
            </w:p>
            <w:p w:rsidR="003609C7" w:rsidRDefault="003609C7" w:rsidP="003609C7">
              <w:pPr>
                <w:pStyle w:val="Literaturverzeichnis"/>
                <w:jc w:val="left"/>
                <w:rPr>
                  <w:b/>
                  <w:bCs/>
                  <w:noProof/>
                </w:rPr>
              </w:pPr>
              <w:r>
                <w:rPr>
                  <w:b/>
                  <w:bCs/>
                  <w:noProof/>
                </w:rPr>
                <w:lastRenderedPageBreak/>
                <w:t>16. —. atlassian.com. [Online] 7. 12 2019. https://www.atlassian.com/git/tutorials/inspecting-a-repository/git-blame.</w:t>
              </w:r>
            </w:p>
            <w:p w:rsidR="003609C7" w:rsidRDefault="003609C7" w:rsidP="003609C7">
              <w:pPr>
                <w:pStyle w:val="Literaturverzeichnis"/>
                <w:jc w:val="left"/>
                <w:rPr>
                  <w:b/>
                  <w:bCs/>
                  <w:noProof/>
                </w:rPr>
              </w:pPr>
              <w:r>
                <w:rPr>
                  <w:b/>
                  <w:bCs/>
                  <w:noProof/>
                </w:rPr>
                <w:t>17. —. atlassian.com. [Online] 02. 01 2020. https://www.atlassian.com/de/git/tutorials/comparing-workflows.</w:t>
              </w:r>
            </w:p>
            <w:p w:rsidR="003609C7" w:rsidRDefault="003609C7" w:rsidP="003609C7">
              <w:pPr>
                <w:pStyle w:val="Literaturverzeichnis"/>
                <w:jc w:val="left"/>
                <w:rPr>
                  <w:b/>
                  <w:bCs/>
                  <w:noProof/>
                </w:rPr>
              </w:pPr>
              <w:r>
                <w:rPr>
                  <w:b/>
                  <w:bCs/>
                  <w:noProof/>
                </w:rPr>
                <w:t>18. Yehezkel, Alon. hackernoon.com. [Online] 1. 12 2019. https://hackernoon.com/how-to-git-pr-from-the-command-line-a5b204a57ab1.</w:t>
              </w:r>
            </w:p>
            <w:p w:rsidR="003609C7" w:rsidRDefault="003609C7" w:rsidP="003609C7">
              <w:pPr>
                <w:pStyle w:val="Literaturverzeichnis"/>
                <w:jc w:val="left"/>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rsidR="003609C7" w:rsidRDefault="003609C7" w:rsidP="003609C7">
              <w:pPr>
                <w:pStyle w:val="Literaturverzeichnis"/>
                <w:jc w:val="left"/>
                <w:rPr>
                  <w:b/>
                  <w:bCs/>
                  <w:noProof/>
                </w:rPr>
              </w:pPr>
              <w:r>
                <w:rPr>
                  <w:b/>
                  <w:bCs/>
                  <w:noProof/>
                </w:rPr>
                <w:t>20. git-scm.com. [Online] 2. 12 2019. https://git-scm.com/docs/git-show.</w:t>
              </w:r>
            </w:p>
            <w:p w:rsidR="003609C7" w:rsidRDefault="003609C7" w:rsidP="003609C7">
              <w:pPr>
                <w:pStyle w:val="Literaturverzeichnis"/>
                <w:jc w:val="left"/>
                <w:rPr>
                  <w:b/>
                  <w:bCs/>
                  <w:noProof/>
                </w:rPr>
              </w:pPr>
              <w:r>
                <w:rPr>
                  <w:b/>
                  <w:bCs/>
                  <w:noProof/>
                </w:rPr>
                <w:t>21. Atlassian. atlassian.com. [Online] 2. 12 2019. https://www.atlassian.com/git/tutorials/saving-changes/git-diff.</w:t>
              </w:r>
            </w:p>
            <w:p w:rsidR="003609C7" w:rsidRDefault="003609C7" w:rsidP="003609C7">
              <w:pPr>
                <w:pStyle w:val="Literaturverzeichnis"/>
                <w:jc w:val="left"/>
                <w:rPr>
                  <w:b/>
                  <w:bCs/>
                  <w:noProof/>
                </w:rPr>
              </w:pPr>
              <w:r>
                <w:rPr>
                  <w:b/>
                  <w:bCs/>
                  <w:noProof/>
                </w:rPr>
                <w:t>22. Irelan, Ryan. mijingo.com. [Online] 30. 11 2019. https://mijingo.com/blog/creating-and-applying-patch-files-in-git.</w:t>
              </w:r>
            </w:p>
            <w:p w:rsidR="003609C7" w:rsidRDefault="003609C7" w:rsidP="003609C7">
              <w:pPr>
                <w:pStyle w:val="Literaturverzeichnis"/>
                <w:jc w:val="left"/>
                <w:rPr>
                  <w:b/>
                  <w:bCs/>
                  <w:noProof/>
                </w:rPr>
              </w:pPr>
              <w:r>
                <w:rPr>
                  <w:b/>
                  <w:bCs/>
                  <w:noProof/>
                </w:rPr>
                <w:t>23. Atlassian. atlassian.com. [Online] 2. 12 2019. https://www.atlassian.com/de/git/tutorials/undoing-changes .</w:t>
              </w:r>
            </w:p>
            <w:p w:rsidR="003609C7" w:rsidRDefault="003609C7" w:rsidP="003609C7">
              <w:pPr>
                <w:pStyle w:val="Literaturverzeichnis"/>
                <w:jc w:val="left"/>
                <w:rPr>
                  <w:b/>
                  <w:bCs/>
                  <w:noProof/>
                </w:rPr>
              </w:pPr>
              <w:r>
                <w:rPr>
                  <w:b/>
                  <w:bCs/>
                  <w:noProof/>
                </w:rPr>
                <w:t>24. Wehner, Joshua. github.blog. [Online] 2. 12 20129. https://github.blog/2015-06-08-how-to-undo-almost-anything-with-git/.</w:t>
              </w:r>
            </w:p>
            <w:p w:rsidR="003609C7" w:rsidRDefault="003609C7" w:rsidP="003609C7">
              <w:pPr>
                <w:pStyle w:val="Literaturverzeichnis"/>
                <w:jc w:val="left"/>
                <w:rPr>
                  <w:b/>
                  <w:bCs/>
                  <w:noProof/>
                </w:rPr>
              </w:pPr>
              <w:r>
                <w:rPr>
                  <w:b/>
                  <w:bCs/>
                  <w:noProof/>
                </w:rPr>
                <w:t>25. Ebert, Ralf. ralfebert.de. [Online] 15. 12 2019. https://www.atlassian.com/git/tutorials/inspecting-a-repository/git-blame.</w:t>
              </w:r>
            </w:p>
            <w:p w:rsidR="003609C7" w:rsidRDefault="003609C7" w:rsidP="003609C7">
              <w:pPr>
                <w:pStyle w:val="Literaturverzeichnis"/>
                <w:jc w:val="left"/>
                <w:rPr>
                  <w:b/>
                  <w:bCs/>
                  <w:noProof/>
                </w:rPr>
              </w:pPr>
              <w:r>
                <w:rPr>
                  <w:b/>
                  <w:bCs/>
                  <w:noProof/>
                </w:rPr>
                <w:t>26. Bednova, Irina. jafrog.com. [Online] 23. 12 2019. http://jafrog.com/2012/03/22/git-cherry.html .</w:t>
              </w:r>
            </w:p>
            <w:p w:rsidR="003609C7" w:rsidRDefault="003609C7" w:rsidP="003609C7">
              <w:pPr>
                <w:pStyle w:val="Literaturverzeichnis"/>
                <w:jc w:val="left"/>
                <w:rPr>
                  <w:b/>
                  <w:bCs/>
                  <w:noProof/>
                </w:rPr>
              </w:pPr>
              <w:r>
                <w:rPr>
                  <w:b/>
                  <w:bCs/>
                  <w:noProof/>
                </w:rPr>
                <w:t>27. Bruckner, Felix. oio.de. [Online] 03. 02 2020. https://spin.atomicobject.com/2016/06/26/parallelize-development-git-worktrees/.</w:t>
              </w:r>
            </w:p>
            <w:p w:rsidR="003609C7" w:rsidRDefault="003609C7" w:rsidP="003609C7">
              <w:pPr>
                <w:pStyle w:val="Literaturverzeichnis"/>
                <w:jc w:val="left"/>
                <w:rPr>
                  <w:b/>
                  <w:bCs/>
                  <w:noProof/>
                </w:rPr>
              </w:pPr>
              <w:r>
                <w:rPr>
                  <w:b/>
                  <w:bCs/>
                  <w:noProof/>
                </w:rPr>
                <w:t>28. Github. github.com. [Online] 03. 02 2020. https://help.github.com/en/github/collaborating-with-issues-and-pull-requests/about-pull-request-merges.</w:t>
              </w:r>
            </w:p>
            <w:p w:rsidR="003609C7" w:rsidRDefault="003609C7" w:rsidP="003609C7">
              <w:pPr>
                <w:pStyle w:val="Literaturverzeichnis"/>
                <w:jc w:val="left"/>
                <w:rPr>
                  <w:b/>
                  <w:bCs/>
                  <w:noProof/>
                </w:rPr>
              </w:pPr>
              <w:r>
                <w:rPr>
                  <w:b/>
                  <w:bCs/>
                  <w:noProof/>
                </w:rPr>
                <w:t>29. Atlassian. atlassian.com. [Online] 23. 12 2019. https://www.atlassian.com/git/tutorials/git-lfs.</w:t>
              </w:r>
            </w:p>
            <w:p w:rsidR="003609C7" w:rsidRDefault="003609C7" w:rsidP="003609C7">
              <w:pPr>
                <w:pStyle w:val="Literaturverzeichnis"/>
                <w:jc w:val="left"/>
                <w:rPr>
                  <w:b/>
                  <w:bCs/>
                  <w:noProof/>
                </w:rPr>
              </w:pPr>
              <w:r>
                <w:rPr>
                  <w:b/>
                  <w:bCs/>
                  <w:noProof/>
                </w:rPr>
                <w:t>30. Github. github.com. [Online] 19. 01 2020. https://github.github.com/training-kit/downloads/github-git-cheat-sheet.pdf.</w:t>
              </w:r>
            </w:p>
            <w:p w:rsidR="003609C7" w:rsidRDefault="003609C7" w:rsidP="003609C7">
              <w:pPr>
                <w:pStyle w:val="Literaturverzeichnis"/>
                <w:jc w:val="left"/>
                <w:rPr>
                  <w:b/>
                  <w:bCs/>
                  <w:noProof/>
                </w:rPr>
              </w:pPr>
              <w:r>
                <w:rPr>
                  <w:b/>
                  <w:bCs/>
                  <w:noProof/>
                </w:rPr>
                <w:t>31. Shvets, Alexander. githowto.com. [Online] 17. 11 2019. https://githowto.com/git_internals_git_directory.</w:t>
              </w:r>
            </w:p>
            <w:p w:rsidR="003609C7" w:rsidRDefault="003609C7" w:rsidP="003609C7">
              <w:pPr>
                <w:pStyle w:val="Literaturverzeichnis"/>
                <w:jc w:val="left"/>
                <w:rPr>
                  <w:b/>
                  <w:bCs/>
                  <w:noProof/>
                </w:rPr>
              </w:pPr>
              <w:r>
                <w:rPr>
                  <w:b/>
                  <w:bCs/>
                  <w:noProof/>
                </w:rPr>
                <w:t>32. Groß, Torsten. seibert-media.net. [Online] 24. 11 2019. https://www.git-tower.com/learn/git/faq/detached-head-when-checkout-commit .</w:t>
              </w:r>
            </w:p>
            <w:p w:rsidR="003609C7" w:rsidRDefault="003609C7" w:rsidP="003609C7">
              <w:pPr>
                <w:pStyle w:val="Literaturverzeichnis"/>
                <w:jc w:val="left"/>
                <w:rPr>
                  <w:b/>
                  <w:bCs/>
                  <w:noProof/>
                </w:rPr>
              </w:pPr>
              <w:r>
                <w:rPr>
                  <w:b/>
                  <w:bCs/>
                  <w:noProof/>
                </w:rPr>
                <w:lastRenderedPageBreak/>
                <w:t>33. Deng, Leo. myst729.github.io. [Online] 03. 02 2020. https://myst729.github.io/posts/2019/on-merging-pull-requests/.</w:t>
              </w:r>
            </w:p>
            <w:p w:rsidR="003609C7" w:rsidRDefault="003609C7" w:rsidP="003609C7">
              <w:pPr>
                <w:pStyle w:val="Literaturverzeichnis"/>
                <w:jc w:val="left"/>
                <w:rPr>
                  <w:b/>
                  <w:bCs/>
                  <w:noProof/>
                </w:rPr>
              </w:pPr>
              <w:r>
                <w:rPr>
                  <w:b/>
                  <w:bCs/>
                  <w:noProof/>
                </w:rPr>
                <w:t>34. Seibert Media GmbH. seibert-media.net. [Online] 19. 01 2020. https://m.infos.seibert-media.net/Productivity/Git-Workflows+-+Der+Gitflow-Workflow.html.</w:t>
              </w:r>
            </w:p>
            <w:p w:rsidR="003609C7" w:rsidRDefault="003609C7" w:rsidP="003609C7">
              <w:pPr>
                <w:pStyle w:val="Literaturverzeichnis"/>
                <w:jc w:val="left"/>
                <w:rPr>
                  <w:b/>
                  <w:bCs/>
                  <w:noProof/>
                </w:rPr>
              </w:pPr>
              <w:r>
                <w:rPr>
                  <w:b/>
                  <w:bCs/>
                  <w:noProof/>
                </w:rPr>
                <w:t>35. Haustant, Axel. illustrated-git.readthedocs.io. [Online] [Zitat vom: 20. 02 2020.] https://illustrated-git.readthedocs.io/en/latest/.</w:t>
              </w:r>
            </w:p>
            <w:p w:rsidR="0064551A" w:rsidRDefault="0064551A" w:rsidP="003609C7">
              <w:pPr>
                <w:jc w:val="left"/>
              </w:pPr>
              <w:r>
                <w:rPr>
                  <w:b/>
                  <w:bCs/>
                </w:rPr>
                <w:fldChar w:fldCharType="end"/>
              </w:r>
            </w:p>
          </w:sdtContent>
        </w:sdt>
      </w:sdtContent>
    </w:sdt>
    <w:p w:rsidR="00650050" w:rsidRDefault="00650050" w:rsidP="00650050">
      <w:pPr>
        <w:pStyle w:val="berschrift1"/>
        <w:numPr>
          <w:ilvl w:val="0"/>
          <w:numId w:val="0"/>
        </w:numPr>
      </w:pPr>
      <w:bookmarkStart w:id="314" w:name="_Toc33871806"/>
      <w:r>
        <w:lastRenderedPageBreak/>
        <w:t>Abbildungsverzeichnis</w:t>
      </w:r>
      <w:bookmarkEnd w:id="313"/>
      <w:bookmarkEnd w:id="314"/>
    </w:p>
    <w:p w:rsidR="003609C7"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3609C7">
        <w:t>Abbildung 1: Synchronisierung von Projektarchiven</w:t>
      </w:r>
      <w:r w:rsidR="003609C7">
        <w:tab/>
      </w:r>
      <w:r w:rsidR="003609C7">
        <w:fldChar w:fldCharType="begin"/>
      </w:r>
      <w:r w:rsidR="003609C7">
        <w:instrText xml:space="preserve"> PAGEREF _Toc33871677 \h </w:instrText>
      </w:r>
      <w:r w:rsidR="003609C7">
        <w:fldChar w:fldCharType="separate"/>
      </w:r>
      <w:r w:rsidR="003609C7">
        <w:t>9</w:t>
      </w:r>
      <w:r w:rsidR="003609C7">
        <w:fldChar w:fldCharType="end"/>
      </w:r>
    </w:p>
    <w:p w:rsidR="003609C7" w:rsidRDefault="003609C7">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_Toc33871678 \h </w:instrText>
      </w:r>
      <w:r>
        <w:fldChar w:fldCharType="separate"/>
      </w:r>
      <w:r>
        <w:t>10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 Git Installation unter Linux mit </w:t>
      </w:r>
      <w:r w:rsidRPr="00AD1938">
        <w:rPr>
          <w:i/>
          <w:iCs/>
        </w:rPr>
        <w:t>apt-get</w:t>
      </w:r>
      <w:r>
        <w:tab/>
      </w:r>
      <w:r>
        <w:fldChar w:fldCharType="begin"/>
      </w:r>
      <w:r>
        <w:instrText xml:space="preserve"> PAGEREF _Toc33871679 \h </w:instrText>
      </w:r>
      <w:r>
        <w:fldChar w:fldCharType="separate"/>
      </w:r>
      <w:r>
        <w:t>11</w:t>
      </w:r>
      <w:r>
        <w:fldChar w:fldCharType="end"/>
      </w:r>
    </w:p>
    <w:p w:rsidR="003609C7" w:rsidRDefault="003609C7">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_Toc33871680 \h </w:instrText>
      </w:r>
      <w:r>
        <w:fldChar w:fldCharType="separate"/>
      </w:r>
      <w:r>
        <w:t>12</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 Darstellung des .git Ordners </w:t>
      </w:r>
      <w:r w:rsidRPr="00AD1938">
        <w:rPr>
          <w:lang w:val="en-US"/>
        </w:rPr>
        <w:t>(31)</w:t>
      </w:r>
      <w:r>
        <w:tab/>
      </w:r>
      <w:r>
        <w:fldChar w:fldCharType="begin"/>
      </w:r>
      <w:r>
        <w:instrText xml:space="preserve"> PAGEREF _Toc33871681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_Toc33871682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_Toc33871683 \h </w:instrText>
      </w:r>
      <w:r>
        <w:fldChar w:fldCharType="separate"/>
      </w:r>
      <w:r>
        <w:t>15</w:t>
      </w:r>
      <w:r>
        <w:fldChar w:fldCharType="end"/>
      </w:r>
    </w:p>
    <w:p w:rsidR="003609C7" w:rsidRDefault="003609C7">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_Toc33871684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_Toc33871685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_Toc33871686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11: Ausgabe des Befehls </w:t>
      </w:r>
      <w:r w:rsidRPr="00AD1938">
        <w:rPr>
          <w:i/>
          <w:iCs/>
        </w:rPr>
        <w:t>git status</w:t>
      </w:r>
      <w:r>
        <w:tab/>
      </w:r>
      <w:r>
        <w:fldChar w:fldCharType="begin"/>
      </w:r>
      <w:r>
        <w:instrText xml:space="preserve"> PAGEREF _Toc33871687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_Toc33871688 \h </w:instrText>
      </w:r>
      <w:r>
        <w:fldChar w:fldCharType="separate"/>
      </w:r>
      <w:r>
        <w:t>18</w:t>
      </w:r>
      <w:r>
        <w:fldChar w:fldCharType="end"/>
      </w:r>
    </w:p>
    <w:p w:rsidR="003609C7" w:rsidRDefault="003609C7">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_Toc33871689 \h </w:instrText>
      </w:r>
      <w:r>
        <w:fldChar w:fldCharType="separate"/>
      </w:r>
      <w:r>
        <w:t>19</w:t>
      </w:r>
      <w:r>
        <w:fldChar w:fldCharType="end"/>
      </w:r>
    </w:p>
    <w:p w:rsidR="003609C7" w:rsidRDefault="003609C7">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_Toc33871690 \h </w:instrText>
      </w:r>
      <w:r>
        <w:fldChar w:fldCharType="separate"/>
      </w:r>
      <w:r>
        <w:t>20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15: Ausgabe des Befehls </w:t>
      </w:r>
      <w:r w:rsidRPr="00AD1938">
        <w:rPr>
          <w:i/>
          <w:iCs/>
        </w:rPr>
        <w:t>git log</w:t>
      </w:r>
      <w:r>
        <w:tab/>
      </w:r>
      <w:r>
        <w:fldChar w:fldCharType="begin"/>
      </w:r>
      <w:r>
        <w:instrText xml:space="preserve"> PAGEREF _Toc33871691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16: Ausgabe von </w:t>
      </w:r>
      <w:r w:rsidRPr="00AD1938">
        <w:rPr>
          <w:i/>
          <w:iCs/>
        </w:rPr>
        <w:t>git log</w:t>
      </w:r>
      <w:r>
        <w:t xml:space="preserve"> in Zeilenform</w:t>
      </w:r>
      <w:r>
        <w:tab/>
      </w:r>
      <w:r>
        <w:fldChar w:fldCharType="begin"/>
      </w:r>
      <w:r>
        <w:instrText xml:space="preserve"> PAGEREF _Toc33871692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_Toc33871693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_Toc33871694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_Toc33871695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_Toc33871696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_Toc33871697 \h </w:instrText>
      </w:r>
      <w:r>
        <w:fldChar w:fldCharType="separate"/>
      </w:r>
      <w:r>
        <w:t>25</w:t>
      </w:r>
      <w:r>
        <w:fldChar w:fldCharType="end"/>
      </w:r>
    </w:p>
    <w:p w:rsidR="003609C7" w:rsidRDefault="003609C7">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_Toc33871698 \h </w:instrText>
      </w:r>
      <w:r>
        <w:fldChar w:fldCharType="separate"/>
      </w:r>
      <w:r>
        <w:t>26</w:t>
      </w:r>
      <w:r>
        <w:fldChar w:fldCharType="end"/>
      </w:r>
    </w:p>
    <w:p w:rsidR="003609C7" w:rsidRDefault="003609C7">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_Toc33871699 \h </w:instrText>
      </w:r>
      <w:r>
        <w:fldChar w:fldCharType="separate"/>
      </w:r>
      <w:r>
        <w:t>28</w:t>
      </w:r>
      <w:r>
        <w:fldChar w:fldCharType="end"/>
      </w:r>
    </w:p>
    <w:p w:rsidR="003609C7" w:rsidRDefault="003609C7">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_Toc33871700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_Toc33871701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_Toc33871702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_Toc33871703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28: Problemstellung einer Drei-Wege-Zusammenführung </w:t>
      </w:r>
      <w:r w:rsidRPr="00AD1938">
        <w:rPr>
          <w:lang w:val="en-US"/>
        </w:rPr>
        <w:t>(12)</w:t>
      </w:r>
      <w:r>
        <w:tab/>
      </w:r>
      <w:r>
        <w:fldChar w:fldCharType="begin"/>
      </w:r>
      <w:r>
        <w:instrText xml:space="preserve"> PAGEREF _Toc33871704 \h </w:instrText>
      </w:r>
      <w:r>
        <w:fldChar w:fldCharType="separate"/>
      </w:r>
      <w:r>
        <w:t>31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30: Fast-forward Integration des Zweigs </w:t>
      </w:r>
      <w:r w:rsidRPr="00AD1938">
        <w:rPr>
          <w:i/>
          <w:iCs/>
        </w:rPr>
        <w:t>newshape</w:t>
      </w:r>
      <w:r>
        <w:t xml:space="preserve"> in </w:t>
      </w:r>
      <w:r w:rsidRPr="00AD1938">
        <w:rPr>
          <w:i/>
          <w:iCs/>
        </w:rPr>
        <w:t>master</w:t>
      </w:r>
      <w:r>
        <w:tab/>
      </w:r>
      <w:r>
        <w:fldChar w:fldCharType="begin"/>
      </w:r>
      <w:r>
        <w:instrText xml:space="preserve"> PAGEREF _Toc33871705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AD1938">
        <w:rPr>
          <w:i/>
          <w:iCs/>
        </w:rPr>
        <w:t>newshape</w:t>
      </w:r>
      <w:r>
        <w:tab/>
      </w:r>
      <w:r>
        <w:fldChar w:fldCharType="begin"/>
      </w:r>
      <w:r>
        <w:instrText xml:space="preserve"> PAGEREF _Toc33871706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31: Auswirkung des Befehls </w:t>
      </w:r>
      <w:r w:rsidRPr="00AD1938">
        <w:rPr>
          <w:i/>
          <w:iCs/>
        </w:rPr>
        <w:t>rebase</w:t>
      </w:r>
      <w:r>
        <w:tab/>
      </w:r>
      <w:r>
        <w:fldChar w:fldCharType="begin"/>
      </w:r>
      <w:r>
        <w:instrText xml:space="preserve"> PAGEREF _Toc33871707 \h </w:instrText>
      </w:r>
      <w:r>
        <w:fldChar w:fldCharType="separate"/>
      </w:r>
      <w:r>
        <w:t>34</w:t>
      </w:r>
      <w:r>
        <w:fldChar w:fldCharType="end"/>
      </w:r>
    </w:p>
    <w:p w:rsidR="003609C7" w:rsidRDefault="003609C7">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_Toc33871708 \h </w:instrText>
      </w:r>
      <w:r>
        <w:fldChar w:fldCharType="separate"/>
      </w:r>
      <w:r>
        <w:t>35</w:t>
      </w:r>
      <w:r>
        <w:fldChar w:fldCharType="end"/>
      </w:r>
    </w:p>
    <w:p w:rsidR="003609C7" w:rsidRDefault="003609C7">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_Toc33871709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34: Darstellung eines Konflikts in </w:t>
      </w:r>
      <w:r w:rsidRPr="00AD1938">
        <w:rPr>
          <w:i/>
          <w:iCs/>
        </w:rPr>
        <w:t>meld</w:t>
      </w:r>
      <w:r>
        <w:tab/>
      </w:r>
      <w:r>
        <w:fldChar w:fldCharType="begin"/>
      </w:r>
      <w:r>
        <w:instrText xml:space="preserve"> PAGEREF _Toc33871710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35: Gelöster Konflikt durch das Programm </w:t>
      </w:r>
      <w:r w:rsidRPr="00AD1938">
        <w:rPr>
          <w:i/>
          <w:iCs/>
        </w:rPr>
        <w:t>meld</w:t>
      </w:r>
      <w:r>
        <w:tab/>
      </w:r>
      <w:r>
        <w:fldChar w:fldCharType="begin"/>
      </w:r>
      <w:r>
        <w:instrText xml:space="preserve"> PAGEREF _Toc33871711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36: Weiterführung des Befehls </w:t>
      </w:r>
      <w:r w:rsidRPr="00AD1938">
        <w:rPr>
          <w:i/>
          <w:iCs/>
        </w:rPr>
        <w:t>rebase</w:t>
      </w:r>
      <w:r>
        <w:tab/>
      </w:r>
      <w:r>
        <w:fldChar w:fldCharType="begin"/>
      </w:r>
      <w:r>
        <w:instrText xml:space="preserve"> PAGEREF _Toc33871712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AD1938">
        <w:rPr>
          <w:i/>
          <w:iCs/>
        </w:rPr>
        <w:t>rebase</w:t>
      </w:r>
      <w:r>
        <w:tab/>
      </w:r>
      <w:r>
        <w:fldChar w:fldCharType="begin"/>
      </w:r>
      <w:r>
        <w:instrText xml:space="preserve"> PAGEREF _Toc33871713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38: Synchronisierung des lokalen Projektarchivs </w:t>
      </w:r>
      <w:r w:rsidRPr="00AD1938">
        <w:rPr>
          <w:lang w:val="en-US"/>
        </w:rPr>
        <w:t>(35)</w:t>
      </w:r>
      <w:r>
        <w:tab/>
      </w:r>
      <w:r>
        <w:fldChar w:fldCharType="begin"/>
      </w:r>
      <w:r>
        <w:instrText xml:space="preserve"> PAGEREF _Toc33871714 \h </w:instrText>
      </w:r>
      <w:r>
        <w:fldChar w:fldCharType="separate"/>
      </w:r>
      <w:r>
        <w:t>39</w:t>
      </w:r>
      <w:r>
        <w:fldChar w:fldCharType="end"/>
      </w:r>
    </w:p>
    <w:p w:rsidR="003609C7" w:rsidRDefault="003609C7">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_Toc33871715 \h </w:instrText>
      </w:r>
      <w:r>
        <w:fldChar w:fldCharType="separate"/>
      </w:r>
      <w:r>
        <w:t>40</w:t>
      </w:r>
      <w:r>
        <w:fldChar w:fldCharType="end"/>
      </w:r>
    </w:p>
    <w:p w:rsidR="003609C7" w:rsidRDefault="003609C7">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_Toc33871716 \h </w:instrText>
      </w:r>
      <w:r>
        <w:fldChar w:fldCharType="separate"/>
      </w:r>
      <w:r>
        <w:t>41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41: Ansicht nach Ausführung des Befehls </w:t>
      </w:r>
      <w:r w:rsidRPr="00AD1938">
        <w:rPr>
          <w:i/>
          <w:iCs/>
        </w:rPr>
        <w:t>blame</w:t>
      </w:r>
      <w:r>
        <w:tab/>
      </w:r>
      <w:r>
        <w:fldChar w:fldCharType="begin"/>
      </w:r>
      <w:r>
        <w:instrText xml:space="preserve"> PAGEREF _Toc33871717 \h </w:instrText>
      </w:r>
      <w:r>
        <w:fldChar w:fldCharType="separate"/>
      </w:r>
      <w:r>
        <w:t>42</w:t>
      </w:r>
      <w:r>
        <w:fldChar w:fldCharType="end"/>
      </w:r>
    </w:p>
    <w:p w:rsidR="003609C7" w:rsidRDefault="003609C7">
      <w:pPr>
        <w:pStyle w:val="Abbildungsverzeichnis"/>
        <w:rPr>
          <w:rFonts w:asciiTheme="minorHAnsi" w:eastAsiaTheme="minorEastAsia" w:hAnsiTheme="minorHAnsi" w:cstheme="minorBidi"/>
          <w:sz w:val="22"/>
          <w:szCs w:val="22"/>
        </w:rPr>
      </w:pPr>
      <w:r>
        <w:t>Abbildung 42: Synchronisierung mit dem Referenzarchiv (</w:t>
      </w:r>
      <w:r w:rsidRPr="00AD1938">
        <w:rPr>
          <w:i/>
          <w:iCs/>
        </w:rPr>
        <w:t>fetch</w:t>
      </w:r>
      <w:r>
        <w:t>)</w:t>
      </w:r>
      <w:r>
        <w:tab/>
      </w:r>
      <w:r>
        <w:fldChar w:fldCharType="begin"/>
      </w:r>
      <w:r>
        <w:instrText xml:space="preserve"> PAGEREF _Toc33871718 \h </w:instrText>
      </w:r>
      <w:r>
        <w:fldChar w:fldCharType="separate"/>
      </w:r>
      <w:r>
        <w:t>43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43: Integrierung von Änderungen über den Befehl </w:t>
      </w:r>
      <w:r w:rsidRPr="00AD1938">
        <w:rPr>
          <w:i/>
          <w:iCs/>
        </w:rPr>
        <w:t>fetch</w:t>
      </w:r>
      <w:r>
        <w:tab/>
      </w:r>
      <w:r>
        <w:fldChar w:fldCharType="begin"/>
      </w:r>
      <w:r>
        <w:instrText xml:space="preserve"> PAGEREF _Toc33871719 \h </w:instrText>
      </w:r>
      <w:r>
        <w:fldChar w:fldCharType="separate"/>
      </w:r>
      <w:r>
        <w:t>44</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44: Ausgabe des Kommandos </w:t>
      </w:r>
      <w:r w:rsidRPr="00AD1938">
        <w:rPr>
          <w:i/>
          <w:iCs/>
        </w:rPr>
        <w:t>request-pull</w:t>
      </w:r>
      <w:r>
        <w:tab/>
      </w:r>
      <w:r>
        <w:fldChar w:fldCharType="begin"/>
      </w:r>
      <w:r>
        <w:instrText xml:space="preserve"> PAGEREF _Toc33871720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45: Integrierung von Änderungen über den Befehl </w:t>
      </w:r>
      <w:r w:rsidRPr="00AD1938">
        <w:rPr>
          <w:i/>
          <w:iCs/>
        </w:rPr>
        <w:t>pull</w:t>
      </w:r>
      <w:r>
        <w:tab/>
      </w:r>
      <w:r>
        <w:fldChar w:fldCharType="begin"/>
      </w:r>
      <w:r>
        <w:instrText xml:space="preserve"> PAGEREF _Toc33871721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AD1938">
        <w:rPr>
          <w:i/>
          <w:iCs/>
        </w:rPr>
        <w:t>pull</w:t>
      </w:r>
      <w:r>
        <w:tab/>
      </w:r>
      <w:r>
        <w:fldChar w:fldCharType="begin"/>
      </w:r>
      <w:r>
        <w:instrText xml:space="preserve"> PAGEREF _Toc33871722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_Toc33871723 \h </w:instrText>
      </w:r>
      <w:r>
        <w:fldChar w:fldCharType="separate"/>
      </w:r>
      <w:r>
        <w:t>46</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48: Ausgabe eines Etiketts über das Kommando </w:t>
      </w:r>
      <w:r w:rsidRPr="00AD1938">
        <w:rPr>
          <w:i/>
          <w:iCs/>
        </w:rPr>
        <w:t>show</w:t>
      </w:r>
      <w:r>
        <w:tab/>
      </w:r>
      <w:r>
        <w:fldChar w:fldCharType="begin"/>
      </w:r>
      <w:r>
        <w:instrText xml:space="preserve"> PAGEREF _Toc33871724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49: Erstellung einer Änderungsdatei mit dem Befehl </w:t>
      </w:r>
      <w:r w:rsidRPr="00AD1938">
        <w:rPr>
          <w:i/>
          <w:iCs/>
        </w:rPr>
        <w:t>diff</w:t>
      </w:r>
      <w:r>
        <w:tab/>
      </w:r>
      <w:r>
        <w:fldChar w:fldCharType="begin"/>
      </w:r>
      <w:r>
        <w:instrText xml:space="preserve"> PAGEREF _Toc33871725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_Toc33871726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AD1938">
        <w:rPr>
          <w:i/>
          <w:iCs/>
        </w:rPr>
        <w:t>patch</w:t>
      </w:r>
      <w:r>
        <w:tab/>
      </w:r>
      <w:r>
        <w:fldChar w:fldCharType="begin"/>
      </w:r>
      <w:r>
        <w:instrText xml:space="preserve"> PAGEREF _Toc33871727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52: Erstellung einer Änderungsdatei mit </w:t>
      </w:r>
      <w:r w:rsidRPr="00AD1938">
        <w:rPr>
          <w:i/>
          <w:iCs/>
        </w:rPr>
        <w:t>format-patch</w:t>
      </w:r>
      <w:r>
        <w:tab/>
      </w:r>
      <w:r>
        <w:fldChar w:fldCharType="begin"/>
      </w:r>
      <w:r>
        <w:instrText xml:space="preserve"> PAGEREF _Toc33871728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_Toc33871729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_Toc33871730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_Toc33871731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56: Zurücksetzung der Historie durch das Kommando </w:t>
      </w:r>
      <w:r w:rsidRPr="00AD1938">
        <w:rPr>
          <w:i/>
          <w:iCs/>
        </w:rPr>
        <w:t>reset</w:t>
      </w:r>
      <w:r>
        <w:tab/>
      </w:r>
      <w:r>
        <w:fldChar w:fldCharType="begin"/>
      </w:r>
      <w:r>
        <w:instrText xml:space="preserve"> PAGEREF _Toc33871732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_Toc33871733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58: Cherry-pick eines Commits </w:t>
      </w:r>
      <w:r w:rsidRPr="00AD1938">
        <w:rPr>
          <w:lang w:val="en-US"/>
        </w:rPr>
        <w:t>(35)</w:t>
      </w:r>
      <w:r>
        <w:tab/>
      </w:r>
      <w:r>
        <w:fldChar w:fldCharType="begin"/>
      </w:r>
      <w:r>
        <w:instrText xml:space="preserve"> PAGEREF _Toc33871734 \h </w:instrText>
      </w:r>
      <w:r>
        <w:fldChar w:fldCharType="separate"/>
      </w:r>
      <w:r>
        <w:t>52</w:t>
      </w:r>
      <w:r>
        <w:fldChar w:fldCharType="end"/>
      </w:r>
    </w:p>
    <w:p w:rsidR="003609C7" w:rsidRDefault="003609C7">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_Toc33871735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60: Ausgabe des Kommandos </w:t>
      </w:r>
      <w:r w:rsidRPr="00AD1938">
        <w:rPr>
          <w:i/>
          <w:iCs/>
        </w:rPr>
        <w:t>cherry</w:t>
      </w:r>
      <w:r>
        <w:tab/>
      </w:r>
      <w:r>
        <w:fldChar w:fldCharType="begin"/>
      </w:r>
      <w:r>
        <w:instrText xml:space="preserve"> PAGEREF _Toc33871736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61: Die Zweige </w:t>
      </w:r>
      <w:r w:rsidRPr="00AD1938">
        <w:rPr>
          <w:i/>
          <w:iCs/>
        </w:rPr>
        <w:t>master</w:t>
      </w:r>
      <w:r>
        <w:t xml:space="preserve">, </w:t>
      </w:r>
      <w:r w:rsidRPr="00AD1938">
        <w:rPr>
          <w:i/>
          <w:iCs/>
        </w:rPr>
        <w:t>release</w:t>
      </w:r>
      <w:r>
        <w:t xml:space="preserve"> und </w:t>
      </w:r>
      <w:r w:rsidRPr="00AD1938">
        <w:rPr>
          <w:i/>
          <w:iCs/>
        </w:rPr>
        <w:t>develop</w:t>
      </w:r>
      <w:r>
        <w:t xml:space="preserve"> in Gitflow </w:t>
      </w:r>
      <w:r w:rsidRPr="00AD1938">
        <w:rPr>
          <w:lang w:val="en-US"/>
        </w:rPr>
        <w:t>(34)</w:t>
      </w:r>
      <w:r>
        <w:tab/>
      </w:r>
      <w:r>
        <w:fldChar w:fldCharType="begin"/>
      </w:r>
      <w:r>
        <w:instrText xml:space="preserve"> PAGEREF _Toc33871737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62: Vorgehensweise bei </w:t>
      </w:r>
      <w:r w:rsidRPr="00AD1938">
        <w:rPr>
          <w:i/>
          <w:iCs/>
        </w:rPr>
        <w:t>feature</w:t>
      </w:r>
      <w:r>
        <w:t xml:space="preserve"> Zweigen in GitFlow</w:t>
      </w:r>
      <w:r>
        <w:tab/>
      </w:r>
      <w:r>
        <w:fldChar w:fldCharType="begin"/>
      </w:r>
      <w:r>
        <w:instrText xml:space="preserve"> PAGEREF _Toc33871738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_Toc33871739 \h </w:instrText>
      </w:r>
      <w:r>
        <w:fldChar w:fldCharType="separate"/>
      </w:r>
      <w:r>
        <w:t>57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AD1938">
        <w:rPr>
          <w:lang w:val="en-US"/>
        </w:rPr>
        <w:t>(33)</w:t>
      </w:r>
      <w:r>
        <w:tab/>
      </w:r>
      <w:r>
        <w:fldChar w:fldCharType="begin"/>
      </w:r>
      <w:r>
        <w:instrText xml:space="preserve"> PAGEREF _Toc33871740 \h </w:instrText>
      </w:r>
      <w:r>
        <w:fldChar w:fldCharType="separate"/>
      </w:r>
      <w:r>
        <w:t>59</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65: Darstellung der Git internen Datenverwaltung </w:t>
      </w:r>
      <w:r w:rsidRPr="00AD1938">
        <w:rPr>
          <w:lang w:val="en-US"/>
        </w:rPr>
        <w:t>(35)</w:t>
      </w:r>
      <w:r>
        <w:tab/>
      </w:r>
      <w:r>
        <w:fldChar w:fldCharType="begin"/>
      </w:r>
      <w:r>
        <w:instrText xml:space="preserve"> PAGEREF _Toc33871741 \h </w:instrText>
      </w:r>
      <w:r>
        <w:fldChar w:fldCharType="separate"/>
      </w:r>
      <w:r>
        <w:t>62</w:t>
      </w:r>
      <w:r>
        <w:fldChar w:fldCharType="end"/>
      </w:r>
    </w:p>
    <w:p w:rsidR="00650050" w:rsidRDefault="00B43737" w:rsidP="00650050">
      <w:r>
        <w:fldChar w:fldCharType="end"/>
      </w:r>
    </w:p>
    <w:p w:rsidR="00A51CB4" w:rsidRDefault="00A51CB4" w:rsidP="00A51CB4">
      <w:pPr>
        <w:pStyle w:val="berschrift1"/>
        <w:numPr>
          <w:ilvl w:val="0"/>
          <w:numId w:val="0"/>
        </w:numPr>
      </w:pPr>
      <w:bookmarkStart w:id="315" w:name="_Ref492657968"/>
      <w:bookmarkStart w:id="316" w:name="_Toc338916099"/>
      <w:bookmarkStart w:id="317" w:name="_Toc33871807"/>
      <w:r>
        <w:lastRenderedPageBreak/>
        <w:t>Glossar</w:t>
      </w:r>
      <w:bookmarkEnd w:id="315"/>
      <w:bookmarkEnd w:id="316"/>
      <w:bookmarkEnd w:id="317"/>
    </w:p>
    <w:p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rsidR="0063392F" w:rsidRDefault="0063392F" w:rsidP="00A51CB4">
      <w:r>
        <w:rPr>
          <w:b/>
        </w:rPr>
        <w:t>Shared repository</w:t>
      </w:r>
      <w:r>
        <w:t>: Referenzarchiv, dies ist das Projektarchiv mit welchem alle am Projekt arbeitenden Personen synchronisieren. Dadurch besitzt das Projekt einen gesicherten Stand. Dieses Projektarchiv besitzt keine Arbeitsmappe.</w:t>
      </w:r>
    </w:p>
    <w:p w:rsidR="00A51CB4" w:rsidRDefault="0063392F" w:rsidP="00A51CB4">
      <w:r>
        <w:rPr>
          <w:b/>
        </w:rPr>
        <w:t xml:space="preserve">Stageing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Commits erstellt die </w:t>
      </w:r>
      <w:r w:rsidR="00825F50">
        <w:rPr>
          <w:bCs/>
        </w:rPr>
        <w:t>bekannte Baumstruktur.</w:t>
      </w:r>
    </w:p>
    <w:p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rsidR="0063392F" w:rsidRPr="00825F50" w:rsidRDefault="0063392F" w:rsidP="00A51CB4">
      <w:pPr>
        <w:rPr>
          <w:bCs/>
        </w:rPr>
      </w:pPr>
      <w:r>
        <w:rPr>
          <w:b/>
        </w:rPr>
        <w:t>Squash</w:t>
      </w:r>
      <w:r w:rsidR="00825F50">
        <w:rPr>
          <w:b/>
        </w:rPr>
        <w:t xml:space="preserve">: </w:t>
      </w:r>
      <w:r w:rsidR="00825F50">
        <w:rPr>
          <w:bCs/>
        </w:rPr>
        <w:t>Verschmelzung. Dabei werden mehrere Commits vereinigt. Dies wird dazu verwendet die Historie zu vereinfachen und zusammenhängende Commits zu schaffen.</w:t>
      </w:r>
    </w:p>
    <w:p w:rsidR="00A14117" w:rsidRDefault="003078EC">
      <w:r>
        <w:rPr>
          <w:b/>
          <w:bCs/>
        </w:rPr>
        <w:t xml:space="preserve">Branch: </w:t>
      </w:r>
      <w:r>
        <w:t>Zweig. Dieser stellt eine isolierte Entwicklungsumgebung dar und hilft dabei parallel und strukturiert zu arbeiten.</w:t>
      </w:r>
    </w:p>
    <w:p w:rsidR="00104E59" w:rsidRDefault="00E2712A">
      <w:r>
        <w:rPr>
          <w:b/>
          <w:bCs/>
        </w:rPr>
        <w:t xml:space="preserve">Gitflow: </w:t>
      </w:r>
      <w:r w:rsidR="00C672A4" w:rsidRPr="00C672A4">
        <w:t>Anerkannter</w:t>
      </w:r>
      <w:r w:rsidR="00C672A4">
        <w:rPr>
          <w:b/>
          <w:bCs/>
        </w:rPr>
        <w:t xml:space="preserve"> </w:t>
      </w:r>
      <w:r>
        <w:t xml:space="preserve">Arbeitsablauf mit der die Aufteilung und der Ablauf eines Projekts mit mehreren Zweigen geregelt wird. </w:t>
      </w:r>
    </w:p>
    <w:p w:rsidR="007715D3" w:rsidRDefault="007715D3">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rsidR="007017C5" w:rsidRDefault="007017C5">
      <w:r>
        <w:rPr>
          <w:b/>
          <w:bCs/>
        </w:rPr>
        <w:t xml:space="preserve">Arbeitsverzeichnis: </w:t>
      </w:r>
      <w:r>
        <w:t>Das lokale Verzeichnis, indem der Entwickler einen Stand modifiziert und verwaltet.</w:t>
      </w:r>
    </w:p>
    <w:p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33D" w:rsidRDefault="00BD133D">
      <w:pPr>
        <w:spacing w:before="0" w:line="240" w:lineRule="auto"/>
      </w:pPr>
      <w:r>
        <w:separator/>
      </w:r>
    </w:p>
  </w:endnote>
  <w:endnote w:type="continuationSeparator" w:id="0">
    <w:p w:rsidR="00BD133D" w:rsidRDefault="00BD133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33D" w:rsidRDefault="00BD133D">
      <w:pPr>
        <w:spacing w:before="0" w:line="240" w:lineRule="auto"/>
      </w:pPr>
      <w:r>
        <w:separator/>
      </w:r>
    </w:p>
  </w:footnote>
  <w:footnote w:type="continuationSeparator" w:id="0">
    <w:p w:rsidR="00BD133D" w:rsidRDefault="00BD133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31D" w:rsidRPr="000358CA" w:rsidRDefault="004F231D"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31D" w:rsidRPr="00B870CA" w:rsidRDefault="004F231D"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31D" w:rsidRPr="000358CA" w:rsidRDefault="004F231D"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31D" w:rsidRPr="000358CA" w:rsidRDefault="004F231D"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2169A6">
        <w:rPr>
          <w:noProof/>
        </w:rPr>
        <w:instrText>8</w:instrText>
      </w:r>
    </w:fldSimple>
    <w:r w:rsidRPr="000358CA">
      <w:instrText xml:space="preserve">&lt;&gt;"0" </w:instrText>
    </w:r>
    <w:r>
      <w:fldChar w:fldCharType="begin"/>
    </w:r>
    <w:r w:rsidRPr="000358CA">
      <w:instrText xml:space="preserve"> QUOTE </w:instrText>
    </w:r>
    <w:fldSimple w:instr=" STYLEREF &quot;Überschrift 1&quot; \n \* MERGEFORMAT ">
      <w:r w:rsidR="002169A6">
        <w:rPr>
          <w:noProof/>
        </w:rPr>
        <w:instrText>8</w:instrText>
      </w:r>
    </w:fldSimple>
    <w:r w:rsidRPr="000358CA">
      <w:instrText xml:space="preserve"> " " \* MERGEFORMAT </w:instrText>
    </w:r>
    <w:r>
      <w:fldChar w:fldCharType="separate"/>
    </w:r>
    <w:r w:rsidR="002169A6">
      <w:rPr>
        <w:noProof/>
      </w:rPr>
      <w:instrText>8</w:instrText>
    </w:r>
    <w:r w:rsidR="002169A6" w:rsidRPr="000358CA">
      <w:instrText xml:space="preserve"> </w:instrText>
    </w:r>
    <w:r>
      <w:fldChar w:fldCharType="end"/>
    </w:r>
    <w:r w:rsidRPr="000358CA">
      <w:instrText xml:space="preserve"> \* MERGEFORMAT </w:instrText>
    </w:r>
    <w:r w:rsidR="002169A6">
      <w:fldChar w:fldCharType="separate"/>
    </w:r>
    <w:r w:rsidR="002169A6">
      <w:rPr>
        <w:noProof/>
      </w:rPr>
      <w:t>8</w:t>
    </w:r>
    <w:r w:rsidR="002169A6" w:rsidRPr="000358CA">
      <w:rPr>
        <w:noProof/>
      </w:rPr>
      <w:t xml:space="preserve"> </w:t>
    </w:r>
    <w:r>
      <w:fldChar w:fldCharType="end"/>
    </w:r>
    <w:fldSimple w:instr=" STYLEREF  &quot;Überschrift 1&quot; \l  \* MERGEFORMAT ">
      <w:r w:rsidR="002169A6">
        <w:rPr>
          <w:noProof/>
        </w:rPr>
        <w:t>Kurzreferenz</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7B00"/>
    <w:rsid w:val="00032739"/>
    <w:rsid w:val="00033FAC"/>
    <w:rsid w:val="000358CA"/>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4B67"/>
    <w:rsid w:val="000D5073"/>
    <w:rsid w:val="000E301E"/>
    <w:rsid w:val="000E6C16"/>
    <w:rsid w:val="000F0B66"/>
    <w:rsid w:val="000F1BC7"/>
    <w:rsid w:val="000F2C3B"/>
    <w:rsid w:val="000F364B"/>
    <w:rsid w:val="000F3F24"/>
    <w:rsid w:val="000F4848"/>
    <w:rsid w:val="00104E59"/>
    <w:rsid w:val="001052FF"/>
    <w:rsid w:val="00106BBF"/>
    <w:rsid w:val="001109C6"/>
    <w:rsid w:val="00110ADD"/>
    <w:rsid w:val="00112957"/>
    <w:rsid w:val="001215B3"/>
    <w:rsid w:val="00133FDF"/>
    <w:rsid w:val="00135C55"/>
    <w:rsid w:val="00137704"/>
    <w:rsid w:val="00151242"/>
    <w:rsid w:val="00156A2C"/>
    <w:rsid w:val="00162426"/>
    <w:rsid w:val="001677BB"/>
    <w:rsid w:val="0017562E"/>
    <w:rsid w:val="00184B1F"/>
    <w:rsid w:val="001853EE"/>
    <w:rsid w:val="00187DEE"/>
    <w:rsid w:val="00194DD6"/>
    <w:rsid w:val="00197A55"/>
    <w:rsid w:val="00197BA0"/>
    <w:rsid w:val="00197F25"/>
    <w:rsid w:val="001A408D"/>
    <w:rsid w:val="001A47E3"/>
    <w:rsid w:val="001B3AE8"/>
    <w:rsid w:val="001B73B9"/>
    <w:rsid w:val="001C0F52"/>
    <w:rsid w:val="001C1663"/>
    <w:rsid w:val="001C43F2"/>
    <w:rsid w:val="001C7989"/>
    <w:rsid w:val="001D482E"/>
    <w:rsid w:val="001D54A7"/>
    <w:rsid w:val="001E1DD9"/>
    <w:rsid w:val="001F0FAB"/>
    <w:rsid w:val="001F2C28"/>
    <w:rsid w:val="001F6107"/>
    <w:rsid w:val="002006A6"/>
    <w:rsid w:val="00203710"/>
    <w:rsid w:val="00204843"/>
    <w:rsid w:val="002058AA"/>
    <w:rsid w:val="002169A6"/>
    <w:rsid w:val="002242D2"/>
    <w:rsid w:val="002300D6"/>
    <w:rsid w:val="00230F41"/>
    <w:rsid w:val="002326E7"/>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149F"/>
    <w:rsid w:val="00324965"/>
    <w:rsid w:val="00326DBC"/>
    <w:rsid w:val="0032778D"/>
    <w:rsid w:val="003301E9"/>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3F17"/>
    <w:rsid w:val="003A240D"/>
    <w:rsid w:val="003A25CD"/>
    <w:rsid w:val="003A36D3"/>
    <w:rsid w:val="003B6964"/>
    <w:rsid w:val="003C0870"/>
    <w:rsid w:val="003C3072"/>
    <w:rsid w:val="003D0079"/>
    <w:rsid w:val="003D07F6"/>
    <w:rsid w:val="003D0959"/>
    <w:rsid w:val="003D35FB"/>
    <w:rsid w:val="003D7344"/>
    <w:rsid w:val="003E1FC9"/>
    <w:rsid w:val="003E687A"/>
    <w:rsid w:val="003F1AFF"/>
    <w:rsid w:val="003F1E33"/>
    <w:rsid w:val="003F3058"/>
    <w:rsid w:val="00401082"/>
    <w:rsid w:val="00406DBF"/>
    <w:rsid w:val="00407311"/>
    <w:rsid w:val="00410A34"/>
    <w:rsid w:val="00410BA8"/>
    <w:rsid w:val="00416A20"/>
    <w:rsid w:val="00417545"/>
    <w:rsid w:val="00420438"/>
    <w:rsid w:val="004218B0"/>
    <w:rsid w:val="004262A9"/>
    <w:rsid w:val="00433AC5"/>
    <w:rsid w:val="00440211"/>
    <w:rsid w:val="004405E9"/>
    <w:rsid w:val="0044165A"/>
    <w:rsid w:val="0044343F"/>
    <w:rsid w:val="0044711B"/>
    <w:rsid w:val="004525FA"/>
    <w:rsid w:val="00460633"/>
    <w:rsid w:val="00462325"/>
    <w:rsid w:val="004658EE"/>
    <w:rsid w:val="004728E0"/>
    <w:rsid w:val="00481326"/>
    <w:rsid w:val="0048250F"/>
    <w:rsid w:val="0048794E"/>
    <w:rsid w:val="00487EBC"/>
    <w:rsid w:val="004912D9"/>
    <w:rsid w:val="00497927"/>
    <w:rsid w:val="004A4E07"/>
    <w:rsid w:val="004A5C89"/>
    <w:rsid w:val="004A5EB6"/>
    <w:rsid w:val="004A6AF4"/>
    <w:rsid w:val="004B0C09"/>
    <w:rsid w:val="004B4F52"/>
    <w:rsid w:val="004C0403"/>
    <w:rsid w:val="004C21BD"/>
    <w:rsid w:val="004C2610"/>
    <w:rsid w:val="004D4329"/>
    <w:rsid w:val="004D6EBA"/>
    <w:rsid w:val="004E739E"/>
    <w:rsid w:val="004E7424"/>
    <w:rsid w:val="004F231D"/>
    <w:rsid w:val="004F2522"/>
    <w:rsid w:val="00500FBA"/>
    <w:rsid w:val="00501ACC"/>
    <w:rsid w:val="00501C49"/>
    <w:rsid w:val="0051187B"/>
    <w:rsid w:val="00515025"/>
    <w:rsid w:val="00516D77"/>
    <w:rsid w:val="005206AD"/>
    <w:rsid w:val="00520BCD"/>
    <w:rsid w:val="00520F25"/>
    <w:rsid w:val="00524661"/>
    <w:rsid w:val="00530A85"/>
    <w:rsid w:val="00533F09"/>
    <w:rsid w:val="005344BA"/>
    <w:rsid w:val="00534A86"/>
    <w:rsid w:val="0055065A"/>
    <w:rsid w:val="00550BAF"/>
    <w:rsid w:val="00552942"/>
    <w:rsid w:val="00563496"/>
    <w:rsid w:val="00566638"/>
    <w:rsid w:val="00570CAC"/>
    <w:rsid w:val="00571161"/>
    <w:rsid w:val="0057550E"/>
    <w:rsid w:val="005762BA"/>
    <w:rsid w:val="00577471"/>
    <w:rsid w:val="00581144"/>
    <w:rsid w:val="005817A0"/>
    <w:rsid w:val="00581C56"/>
    <w:rsid w:val="00582415"/>
    <w:rsid w:val="00591046"/>
    <w:rsid w:val="0059318A"/>
    <w:rsid w:val="005963DF"/>
    <w:rsid w:val="005A7466"/>
    <w:rsid w:val="005A7E24"/>
    <w:rsid w:val="005B2541"/>
    <w:rsid w:val="005B2F1B"/>
    <w:rsid w:val="005B411E"/>
    <w:rsid w:val="005B640E"/>
    <w:rsid w:val="005C33FB"/>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603E5F"/>
    <w:rsid w:val="006048D7"/>
    <w:rsid w:val="0060581D"/>
    <w:rsid w:val="00606296"/>
    <w:rsid w:val="006067A4"/>
    <w:rsid w:val="00610152"/>
    <w:rsid w:val="00611346"/>
    <w:rsid w:val="00613A43"/>
    <w:rsid w:val="0063335D"/>
    <w:rsid w:val="0063392F"/>
    <w:rsid w:val="006342C0"/>
    <w:rsid w:val="006367A9"/>
    <w:rsid w:val="006406A3"/>
    <w:rsid w:val="00642848"/>
    <w:rsid w:val="0064551A"/>
    <w:rsid w:val="00650050"/>
    <w:rsid w:val="00662192"/>
    <w:rsid w:val="00663133"/>
    <w:rsid w:val="00690A72"/>
    <w:rsid w:val="00691E5E"/>
    <w:rsid w:val="00695093"/>
    <w:rsid w:val="0069523F"/>
    <w:rsid w:val="00697687"/>
    <w:rsid w:val="006B168D"/>
    <w:rsid w:val="006B4565"/>
    <w:rsid w:val="006B6A8C"/>
    <w:rsid w:val="006C2F98"/>
    <w:rsid w:val="006C37D2"/>
    <w:rsid w:val="006C3A59"/>
    <w:rsid w:val="006D3E65"/>
    <w:rsid w:val="006D49F4"/>
    <w:rsid w:val="006D4A0D"/>
    <w:rsid w:val="006D6929"/>
    <w:rsid w:val="006E21DE"/>
    <w:rsid w:val="006E6CED"/>
    <w:rsid w:val="006E77F1"/>
    <w:rsid w:val="006F00D8"/>
    <w:rsid w:val="006F08B8"/>
    <w:rsid w:val="006F0B9D"/>
    <w:rsid w:val="006F1D4D"/>
    <w:rsid w:val="006F38B7"/>
    <w:rsid w:val="006F3FE2"/>
    <w:rsid w:val="007017C5"/>
    <w:rsid w:val="00710A25"/>
    <w:rsid w:val="0071270F"/>
    <w:rsid w:val="00713B81"/>
    <w:rsid w:val="00721D09"/>
    <w:rsid w:val="00722311"/>
    <w:rsid w:val="0072430D"/>
    <w:rsid w:val="007251E6"/>
    <w:rsid w:val="00725FC2"/>
    <w:rsid w:val="007309F8"/>
    <w:rsid w:val="00730EC2"/>
    <w:rsid w:val="00732469"/>
    <w:rsid w:val="00737935"/>
    <w:rsid w:val="00744523"/>
    <w:rsid w:val="00744D48"/>
    <w:rsid w:val="00757E99"/>
    <w:rsid w:val="00766990"/>
    <w:rsid w:val="007669EC"/>
    <w:rsid w:val="00766F40"/>
    <w:rsid w:val="007670E3"/>
    <w:rsid w:val="0077117D"/>
    <w:rsid w:val="007715D3"/>
    <w:rsid w:val="0077292D"/>
    <w:rsid w:val="007740EB"/>
    <w:rsid w:val="00777139"/>
    <w:rsid w:val="00777BB3"/>
    <w:rsid w:val="00777F59"/>
    <w:rsid w:val="00780579"/>
    <w:rsid w:val="00782388"/>
    <w:rsid w:val="0079059D"/>
    <w:rsid w:val="00790769"/>
    <w:rsid w:val="00794A47"/>
    <w:rsid w:val="007A1706"/>
    <w:rsid w:val="007A3A37"/>
    <w:rsid w:val="007A544D"/>
    <w:rsid w:val="007A653A"/>
    <w:rsid w:val="007B2530"/>
    <w:rsid w:val="007B28FB"/>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2357"/>
    <w:rsid w:val="007F2D5F"/>
    <w:rsid w:val="007F56E6"/>
    <w:rsid w:val="007F5B4F"/>
    <w:rsid w:val="007F7D7C"/>
    <w:rsid w:val="007F7DD9"/>
    <w:rsid w:val="008006D3"/>
    <w:rsid w:val="00803755"/>
    <w:rsid w:val="0080545E"/>
    <w:rsid w:val="00805499"/>
    <w:rsid w:val="00820E97"/>
    <w:rsid w:val="0082576A"/>
    <w:rsid w:val="00825F50"/>
    <w:rsid w:val="008332B0"/>
    <w:rsid w:val="00833B46"/>
    <w:rsid w:val="0084593C"/>
    <w:rsid w:val="008462DF"/>
    <w:rsid w:val="0084790A"/>
    <w:rsid w:val="00847B5D"/>
    <w:rsid w:val="00851A42"/>
    <w:rsid w:val="008535A7"/>
    <w:rsid w:val="00863804"/>
    <w:rsid w:val="008641D4"/>
    <w:rsid w:val="00873A74"/>
    <w:rsid w:val="00874F05"/>
    <w:rsid w:val="00880998"/>
    <w:rsid w:val="008858B8"/>
    <w:rsid w:val="00891C2E"/>
    <w:rsid w:val="008921BB"/>
    <w:rsid w:val="00892B91"/>
    <w:rsid w:val="00894263"/>
    <w:rsid w:val="008A1B68"/>
    <w:rsid w:val="008A3998"/>
    <w:rsid w:val="008A4C2C"/>
    <w:rsid w:val="008A4E8A"/>
    <w:rsid w:val="008A777D"/>
    <w:rsid w:val="008B1E39"/>
    <w:rsid w:val="008B6B71"/>
    <w:rsid w:val="008C0CFF"/>
    <w:rsid w:val="008C1EB6"/>
    <w:rsid w:val="008D0AD6"/>
    <w:rsid w:val="008D2751"/>
    <w:rsid w:val="008D3CD4"/>
    <w:rsid w:val="008E1440"/>
    <w:rsid w:val="008E2805"/>
    <w:rsid w:val="008E5B92"/>
    <w:rsid w:val="008E62CD"/>
    <w:rsid w:val="008F0129"/>
    <w:rsid w:val="008F215B"/>
    <w:rsid w:val="008F2EAE"/>
    <w:rsid w:val="008F589B"/>
    <w:rsid w:val="008F5E99"/>
    <w:rsid w:val="008F64B9"/>
    <w:rsid w:val="008F6A83"/>
    <w:rsid w:val="00901317"/>
    <w:rsid w:val="0090234D"/>
    <w:rsid w:val="0090300A"/>
    <w:rsid w:val="009037D4"/>
    <w:rsid w:val="009044C7"/>
    <w:rsid w:val="00910B2E"/>
    <w:rsid w:val="00911285"/>
    <w:rsid w:val="0091159F"/>
    <w:rsid w:val="00914288"/>
    <w:rsid w:val="009143CF"/>
    <w:rsid w:val="00927AA2"/>
    <w:rsid w:val="009323B6"/>
    <w:rsid w:val="009329BB"/>
    <w:rsid w:val="00934C90"/>
    <w:rsid w:val="00944D8F"/>
    <w:rsid w:val="00946BF2"/>
    <w:rsid w:val="00963AEF"/>
    <w:rsid w:val="00966E1C"/>
    <w:rsid w:val="00974C60"/>
    <w:rsid w:val="00975475"/>
    <w:rsid w:val="009756E3"/>
    <w:rsid w:val="00975F52"/>
    <w:rsid w:val="0098532B"/>
    <w:rsid w:val="009871DD"/>
    <w:rsid w:val="00991E75"/>
    <w:rsid w:val="009B1EF3"/>
    <w:rsid w:val="009B6842"/>
    <w:rsid w:val="009C2B89"/>
    <w:rsid w:val="009C3956"/>
    <w:rsid w:val="009C4988"/>
    <w:rsid w:val="009C5310"/>
    <w:rsid w:val="009C5EA1"/>
    <w:rsid w:val="009C63D6"/>
    <w:rsid w:val="009D1F32"/>
    <w:rsid w:val="009D4F17"/>
    <w:rsid w:val="009E2008"/>
    <w:rsid w:val="009E7760"/>
    <w:rsid w:val="009F2726"/>
    <w:rsid w:val="00A00400"/>
    <w:rsid w:val="00A00CDA"/>
    <w:rsid w:val="00A032DE"/>
    <w:rsid w:val="00A03D18"/>
    <w:rsid w:val="00A03E2D"/>
    <w:rsid w:val="00A060A8"/>
    <w:rsid w:val="00A073DE"/>
    <w:rsid w:val="00A129D0"/>
    <w:rsid w:val="00A138BF"/>
    <w:rsid w:val="00A14117"/>
    <w:rsid w:val="00A1474E"/>
    <w:rsid w:val="00A165D7"/>
    <w:rsid w:val="00A2567C"/>
    <w:rsid w:val="00A31D20"/>
    <w:rsid w:val="00A362E5"/>
    <w:rsid w:val="00A414B4"/>
    <w:rsid w:val="00A42239"/>
    <w:rsid w:val="00A450D6"/>
    <w:rsid w:val="00A51CB4"/>
    <w:rsid w:val="00A61A38"/>
    <w:rsid w:val="00A74D0F"/>
    <w:rsid w:val="00A7610B"/>
    <w:rsid w:val="00A76DB3"/>
    <w:rsid w:val="00A77193"/>
    <w:rsid w:val="00A81ACB"/>
    <w:rsid w:val="00A86F33"/>
    <w:rsid w:val="00A87C15"/>
    <w:rsid w:val="00A90573"/>
    <w:rsid w:val="00A92022"/>
    <w:rsid w:val="00A94396"/>
    <w:rsid w:val="00A947BD"/>
    <w:rsid w:val="00A95885"/>
    <w:rsid w:val="00A969A7"/>
    <w:rsid w:val="00A97ADA"/>
    <w:rsid w:val="00AA1576"/>
    <w:rsid w:val="00AA3591"/>
    <w:rsid w:val="00AA6116"/>
    <w:rsid w:val="00AB3CA3"/>
    <w:rsid w:val="00AB4C5F"/>
    <w:rsid w:val="00AC3326"/>
    <w:rsid w:val="00AC5E4D"/>
    <w:rsid w:val="00AC6174"/>
    <w:rsid w:val="00AC7937"/>
    <w:rsid w:val="00AD0953"/>
    <w:rsid w:val="00AD1F36"/>
    <w:rsid w:val="00AD2E07"/>
    <w:rsid w:val="00AD3192"/>
    <w:rsid w:val="00AD652F"/>
    <w:rsid w:val="00AE5B43"/>
    <w:rsid w:val="00AF043F"/>
    <w:rsid w:val="00AF23C1"/>
    <w:rsid w:val="00AF417B"/>
    <w:rsid w:val="00B03F88"/>
    <w:rsid w:val="00B109E8"/>
    <w:rsid w:val="00B14826"/>
    <w:rsid w:val="00B2392B"/>
    <w:rsid w:val="00B26A5E"/>
    <w:rsid w:val="00B365FA"/>
    <w:rsid w:val="00B43737"/>
    <w:rsid w:val="00B52D3C"/>
    <w:rsid w:val="00B54611"/>
    <w:rsid w:val="00B55991"/>
    <w:rsid w:val="00B63347"/>
    <w:rsid w:val="00B63418"/>
    <w:rsid w:val="00B65C4C"/>
    <w:rsid w:val="00B83C03"/>
    <w:rsid w:val="00B870CA"/>
    <w:rsid w:val="00B87DBA"/>
    <w:rsid w:val="00B9159B"/>
    <w:rsid w:val="00BA42A6"/>
    <w:rsid w:val="00BA5E72"/>
    <w:rsid w:val="00BB1D52"/>
    <w:rsid w:val="00BB5D72"/>
    <w:rsid w:val="00BB7DC0"/>
    <w:rsid w:val="00BC6634"/>
    <w:rsid w:val="00BC6F63"/>
    <w:rsid w:val="00BC796D"/>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7622"/>
    <w:rsid w:val="00C31721"/>
    <w:rsid w:val="00C45231"/>
    <w:rsid w:val="00C46757"/>
    <w:rsid w:val="00C530F8"/>
    <w:rsid w:val="00C552F0"/>
    <w:rsid w:val="00C63E53"/>
    <w:rsid w:val="00C672A4"/>
    <w:rsid w:val="00C70EE3"/>
    <w:rsid w:val="00C71905"/>
    <w:rsid w:val="00C74BD8"/>
    <w:rsid w:val="00C76260"/>
    <w:rsid w:val="00C777E0"/>
    <w:rsid w:val="00C77C0B"/>
    <w:rsid w:val="00C80BEA"/>
    <w:rsid w:val="00C93E0D"/>
    <w:rsid w:val="00C94EDA"/>
    <w:rsid w:val="00CA6958"/>
    <w:rsid w:val="00CC6B49"/>
    <w:rsid w:val="00CE2CB0"/>
    <w:rsid w:val="00CE3D05"/>
    <w:rsid w:val="00CE57F5"/>
    <w:rsid w:val="00CF1E8D"/>
    <w:rsid w:val="00CF2472"/>
    <w:rsid w:val="00CF2B8B"/>
    <w:rsid w:val="00D010C4"/>
    <w:rsid w:val="00D021C4"/>
    <w:rsid w:val="00D02875"/>
    <w:rsid w:val="00D04C75"/>
    <w:rsid w:val="00D15946"/>
    <w:rsid w:val="00D25E15"/>
    <w:rsid w:val="00D27B82"/>
    <w:rsid w:val="00D412EC"/>
    <w:rsid w:val="00D415B9"/>
    <w:rsid w:val="00D44B58"/>
    <w:rsid w:val="00D5128A"/>
    <w:rsid w:val="00D515CD"/>
    <w:rsid w:val="00D53CCF"/>
    <w:rsid w:val="00D53FD8"/>
    <w:rsid w:val="00D55C5E"/>
    <w:rsid w:val="00D5718F"/>
    <w:rsid w:val="00D738B3"/>
    <w:rsid w:val="00D740CC"/>
    <w:rsid w:val="00D74CE8"/>
    <w:rsid w:val="00D8090F"/>
    <w:rsid w:val="00D9408F"/>
    <w:rsid w:val="00DA37B0"/>
    <w:rsid w:val="00DA6FE3"/>
    <w:rsid w:val="00DB04F7"/>
    <w:rsid w:val="00DB2461"/>
    <w:rsid w:val="00DB3BD1"/>
    <w:rsid w:val="00DC082C"/>
    <w:rsid w:val="00DC1456"/>
    <w:rsid w:val="00DC18BA"/>
    <w:rsid w:val="00DD2F0C"/>
    <w:rsid w:val="00DD5444"/>
    <w:rsid w:val="00DD58E4"/>
    <w:rsid w:val="00DD5D44"/>
    <w:rsid w:val="00DE2C61"/>
    <w:rsid w:val="00DE31FB"/>
    <w:rsid w:val="00DE61B1"/>
    <w:rsid w:val="00DF1AD1"/>
    <w:rsid w:val="00DF20A7"/>
    <w:rsid w:val="00DF5B31"/>
    <w:rsid w:val="00DF7ED9"/>
    <w:rsid w:val="00E00454"/>
    <w:rsid w:val="00E031BB"/>
    <w:rsid w:val="00E05CD0"/>
    <w:rsid w:val="00E11781"/>
    <w:rsid w:val="00E160CD"/>
    <w:rsid w:val="00E20AD0"/>
    <w:rsid w:val="00E26C9A"/>
    <w:rsid w:val="00E26FCF"/>
    <w:rsid w:val="00E2712A"/>
    <w:rsid w:val="00E27DC9"/>
    <w:rsid w:val="00E30CF8"/>
    <w:rsid w:val="00E312BA"/>
    <w:rsid w:val="00E31DD6"/>
    <w:rsid w:val="00E3248C"/>
    <w:rsid w:val="00E32A46"/>
    <w:rsid w:val="00E35E55"/>
    <w:rsid w:val="00E4251F"/>
    <w:rsid w:val="00E42EC1"/>
    <w:rsid w:val="00E4545A"/>
    <w:rsid w:val="00E47823"/>
    <w:rsid w:val="00E47E40"/>
    <w:rsid w:val="00E502CB"/>
    <w:rsid w:val="00E65C89"/>
    <w:rsid w:val="00E75935"/>
    <w:rsid w:val="00E800DE"/>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B37"/>
    <w:rsid w:val="00ED30FE"/>
    <w:rsid w:val="00ED55D6"/>
    <w:rsid w:val="00EE17DD"/>
    <w:rsid w:val="00EE2CA4"/>
    <w:rsid w:val="00EE3DFD"/>
    <w:rsid w:val="00EF01D7"/>
    <w:rsid w:val="00EF313B"/>
    <w:rsid w:val="00EF37D5"/>
    <w:rsid w:val="00F00776"/>
    <w:rsid w:val="00F035A9"/>
    <w:rsid w:val="00F06578"/>
    <w:rsid w:val="00F11418"/>
    <w:rsid w:val="00F13549"/>
    <w:rsid w:val="00F15CBA"/>
    <w:rsid w:val="00F16C72"/>
    <w:rsid w:val="00F17A76"/>
    <w:rsid w:val="00F236B4"/>
    <w:rsid w:val="00F250DC"/>
    <w:rsid w:val="00F412A6"/>
    <w:rsid w:val="00F43AC4"/>
    <w:rsid w:val="00F50FF6"/>
    <w:rsid w:val="00F5152C"/>
    <w:rsid w:val="00F52EBA"/>
    <w:rsid w:val="00F53FA5"/>
    <w:rsid w:val="00F547C2"/>
    <w:rsid w:val="00F55604"/>
    <w:rsid w:val="00F607BF"/>
    <w:rsid w:val="00F621F1"/>
    <w:rsid w:val="00F64688"/>
    <w:rsid w:val="00F67576"/>
    <w:rsid w:val="00F70E57"/>
    <w:rsid w:val="00F72939"/>
    <w:rsid w:val="00F9022A"/>
    <w:rsid w:val="00F90FD9"/>
    <w:rsid w:val="00F91C28"/>
    <w:rsid w:val="00F92AD3"/>
    <w:rsid w:val="00F94C08"/>
    <w:rsid w:val="00F965F3"/>
    <w:rsid w:val="00FA02B4"/>
    <w:rsid w:val="00FB21D8"/>
    <w:rsid w:val="00FC1942"/>
    <w:rsid w:val="00FC1D00"/>
    <w:rsid w:val="00FC3837"/>
    <w:rsid w:val="00FC58E2"/>
    <w:rsid w:val="00FC69E5"/>
    <w:rsid w:val="00FD1EEB"/>
    <w:rsid w:val="00FE5DC5"/>
    <w:rsid w:val="00FE788D"/>
    <w:rsid w:val="00FF175D"/>
    <w:rsid w:val="00FF27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9B7635"/>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E86D95"/>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gi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2BA8C0FF-CFE5-410C-BFDF-584BBABC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74</Pages>
  <Words>19402</Words>
  <Characters>122236</Characters>
  <Application>Microsoft Office Word</Application>
  <DocSecurity>0</DocSecurity>
  <Lines>1018</Lines>
  <Paragraphs>282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449</cp:revision>
  <cp:lastPrinted>2017-11-15T10:03:00Z</cp:lastPrinted>
  <dcterms:created xsi:type="dcterms:W3CDTF">2016-03-30T08:29:00Z</dcterms:created>
  <dcterms:modified xsi:type="dcterms:W3CDTF">2020-03-01T17:00:00Z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