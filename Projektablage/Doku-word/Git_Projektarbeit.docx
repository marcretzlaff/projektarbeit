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Herrn Prof. Richard Alznauer</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696783ED" w:rsidR="004C0403" w:rsidRDefault="00611346" w:rsidP="00D515CD">
            <w:pPr>
              <w:pStyle w:val="StandardWeb"/>
              <w:spacing w:after="0"/>
            </w:pPr>
            <w:r>
              <w:t>2</w:t>
            </w:r>
            <w:r w:rsidR="009B3DDB">
              <w:t>9</w:t>
            </w:r>
            <w:r>
              <w:t>.0</w:t>
            </w:r>
            <w:r w:rsidR="009B3DDB">
              <w:t>3</w:t>
            </w:r>
            <w:r>
              <w:t>.20</w:t>
            </w:r>
            <w:r w:rsidR="009B3DDB">
              <w:t>20</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1F8756B2" w:rsidR="00F5152C" w:rsidRDefault="00F5152C" w:rsidP="00F72939"/>
    <w:p w14:paraId="59238BAA" w14:textId="21CB0ED0" w:rsidR="00F72939" w:rsidRDefault="00F72939" w:rsidP="00F72939"/>
    <w:p w14:paraId="43B1D1FF" w14:textId="77E51D17" w:rsidR="00F72939" w:rsidRDefault="00117CBE" w:rsidP="00F72939">
      <w:r>
        <w:t xml:space="preserve">Pforzheim, </w:t>
      </w:r>
      <w:r w:rsidR="00F72939">
        <w:t xml:space="preserve">den </w:t>
      </w:r>
      <w:r>
        <w:t>29.03.2020</w:t>
      </w:r>
    </w:p>
    <w:p w14:paraId="2AF8D363" w14:textId="37A64D08" w:rsidR="009C5AF9" w:rsidRDefault="009C5AF9" w:rsidP="00F72939">
      <w:pPr>
        <w:tabs>
          <w:tab w:val="left" w:pos="4680"/>
        </w:tabs>
      </w:pPr>
      <w:r>
        <w:rPr>
          <w:noProof/>
        </w:rPr>
        <w:drawing>
          <wp:anchor distT="0" distB="0" distL="114300" distR="114300" simplePos="0" relativeHeight="251789312" behindDoc="1" locked="0" layoutInCell="1" allowOverlap="1" wp14:anchorId="157A38BD" wp14:editId="05378177">
            <wp:simplePos x="0" y="0"/>
            <wp:positionH relativeFrom="column">
              <wp:posOffset>2845327</wp:posOffset>
            </wp:positionH>
            <wp:positionV relativeFrom="paragraph">
              <wp:posOffset>121033</wp:posOffset>
            </wp:positionV>
            <wp:extent cx="1388853" cy="707828"/>
            <wp:effectExtent l="0" t="0" r="1905" b="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8853" cy="707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62997" w14:textId="304162D2" w:rsidR="009C5AF9" w:rsidRDefault="00DA3C25" w:rsidP="00F72939">
      <w:pPr>
        <w:tabs>
          <w:tab w:val="left" w:pos="4680"/>
        </w:tabs>
      </w:pPr>
      <w:r>
        <w:rPr>
          <w:noProof/>
        </w:rPr>
        <w:drawing>
          <wp:anchor distT="0" distB="0" distL="114300" distR="114300" simplePos="0" relativeHeight="251658752" behindDoc="1" locked="0" layoutInCell="1" allowOverlap="1" wp14:anchorId="15ADCD67" wp14:editId="4DC65EF7">
            <wp:simplePos x="0" y="0"/>
            <wp:positionH relativeFrom="column">
              <wp:posOffset>3629572</wp:posOffset>
            </wp:positionH>
            <wp:positionV relativeFrom="paragraph">
              <wp:posOffset>113982</wp:posOffset>
            </wp:positionV>
            <wp:extent cx="381074" cy="1776405"/>
            <wp:effectExtent l="7302" t="0" r="7303" b="7302"/>
            <wp:wrapNone/>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9000" t="10805" r="26008" b="9046"/>
                    <a:stretch/>
                  </pic:blipFill>
                  <pic:spPr bwMode="auto">
                    <a:xfrm rot="16200000">
                      <a:off x="0" y="0"/>
                      <a:ext cx="381074" cy="1776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D20A4B" w14:textId="6415B804" w:rsidR="00F72939" w:rsidRDefault="00F72939" w:rsidP="00F72939">
      <w:pPr>
        <w:tabs>
          <w:tab w:val="left" w:pos="4680"/>
        </w:tabs>
      </w:pPr>
      <w:r>
        <w:tab/>
        <w:t>(</w:t>
      </w:r>
      <w:r w:rsidR="009C5AF9">
        <w:t>Marc Retzlaff</w:t>
      </w:r>
      <w:r>
        <w:t>)</w:t>
      </w:r>
    </w:p>
    <w:p w14:paraId="6FE18CE0" w14:textId="08481CB0" w:rsidR="00611346" w:rsidRDefault="00611346" w:rsidP="00F72939">
      <w:pPr>
        <w:tabs>
          <w:tab w:val="left" w:pos="4680"/>
        </w:tabs>
      </w:pPr>
    </w:p>
    <w:p w14:paraId="3AE65EF8" w14:textId="7CDAD687" w:rsidR="00611346" w:rsidRDefault="00611346" w:rsidP="00F72939">
      <w:pPr>
        <w:tabs>
          <w:tab w:val="left" w:pos="4680"/>
        </w:tabs>
      </w:pPr>
    </w:p>
    <w:p w14:paraId="32D611A8" w14:textId="4DCC7C08" w:rsidR="00611346" w:rsidRDefault="00611346" w:rsidP="00F72939">
      <w:pPr>
        <w:tabs>
          <w:tab w:val="left" w:pos="4680"/>
        </w:tabs>
      </w:pPr>
      <w:r>
        <w:tab/>
        <w:t>(</w:t>
      </w:r>
      <w:r w:rsidR="009C5AF9">
        <w:t>Lennart Kaussen</w:t>
      </w:r>
      <w:r>
        <w: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1B2443E1" w:rsidR="00391ABC" w:rsidRDefault="00575CB1" w:rsidP="00391ABC">
      <w:r>
        <w:t xml:space="preserve">Diese Projektarbeit befasst sich mit der Erklärung der Versionskontrolle Git.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Git, sowie Richtlinien zum Einsatz in </w:t>
      </w:r>
      <w:r w:rsidR="00117CBE">
        <w:t>größeren Software</w:t>
      </w:r>
      <w:r w:rsidR="008F0A35">
        <w:t>projekten.</w:t>
      </w:r>
      <w:r w:rsidR="009C7A35">
        <w:t xml:space="preserve"> </w:t>
      </w:r>
      <w:r w:rsidR="00686277">
        <w:t xml:space="preserve">Um eine </w:t>
      </w:r>
      <w:r w:rsidR="00117CBE">
        <w:t>Wissensg</w:t>
      </w:r>
      <w:r w:rsidR="00686277">
        <w:t xml:space="preserve">rundlage für alle Anwendungen basierend auf Git zu erstellen, beziehen sich die Erklärungen auf die </w:t>
      </w:r>
      <w:r w:rsidR="00117CBE">
        <w:t>a</w:t>
      </w:r>
      <w:r w:rsidR="00686277">
        <w:t>nwendungsübergreifende Kommand</w:t>
      </w:r>
      <w:r w:rsidR="00FF367F">
        <w:t>o</w:t>
      </w:r>
      <w:r w:rsidR="00686277">
        <w:t>zeile. Für ein schnelles Nachschlagen bietet die Kurz</w:t>
      </w:r>
      <w:r w:rsidR="00117CBE">
        <w:t>referenz</w:t>
      </w:r>
      <w:r w:rsidR="00686277">
        <w:t xml:space="preserve"> </w:t>
      </w:r>
      <w:r w:rsidR="00B7548C">
        <w:t>[</w:t>
      </w:r>
      <w:r w:rsidR="00B7548C">
        <w:fldChar w:fldCharType="begin"/>
      </w:r>
      <w:r w:rsidR="00B7548C">
        <w:instrText xml:space="preserve"> REF _Ref34072079 \r \h </w:instrText>
      </w:r>
      <w:r w:rsidR="00B7548C">
        <w:fldChar w:fldCharType="separate"/>
      </w:r>
      <w:r w:rsidR="00B7548C">
        <w:t>8</w:t>
      </w:r>
      <w:r w:rsidR="00B7548C">
        <w:fldChar w:fldCharType="end"/>
      </w:r>
      <w:r w:rsidR="00B7548C">
        <w:t xml:space="preserve">] </w:t>
      </w:r>
      <w:r w:rsidR="00686277">
        <w:t xml:space="preserve">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516C5A3B"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117CBE">
        <w:rPr>
          <w:lang w:val="en-GB"/>
        </w:rPr>
        <w:t xml:space="preserve">software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 the explanations refer to the cross-application </w:t>
      </w:r>
      <w:r w:rsidR="00E56951">
        <w:rPr>
          <w:lang w:val="en-GB"/>
        </w:rPr>
        <w:t xml:space="preserve">usable </w:t>
      </w:r>
      <w:r w:rsidR="00E373A1" w:rsidRPr="00E373A1">
        <w:rPr>
          <w:lang w:val="en-GB"/>
        </w:rPr>
        <w:t xml:space="preserve">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8D5D22">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4C1DB679" w14:textId="0ED851A8" w:rsidR="009C5AF9"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6379899" w:history="1">
        <w:r w:rsidR="009C5AF9" w:rsidRPr="006D6979">
          <w:rPr>
            <w:rStyle w:val="Hyperlink"/>
          </w:rPr>
          <w:t>1</w:t>
        </w:r>
        <w:r w:rsidR="009C5AF9">
          <w:rPr>
            <w:rFonts w:asciiTheme="minorHAnsi" w:eastAsiaTheme="minorEastAsia" w:hAnsiTheme="minorHAnsi" w:cstheme="minorBidi"/>
            <w:b w:val="0"/>
            <w:sz w:val="22"/>
            <w:szCs w:val="22"/>
          </w:rPr>
          <w:tab/>
        </w:r>
        <w:r w:rsidR="009C5AF9" w:rsidRPr="006D6979">
          <w:rPr>
            <w:rStyle w:val="Hyperlink"/>
          </w:rPr>
          <w:t>Einleitung</w:t>
        </w:r>
        <w:r w:rsidR="009C5AF9">
          <w:rPr>
            <w:webHidden/>
          </w:rPr>
          <w:tab/>
        </w:r>
        <w:r w:rsidR="009C5AF9">
          <w:rPr>
            <w:webHidden/>
          </w:rPr>
          <w:fldChar w:fldCharType="begin"/>
        </w:r>
        <w:r w:rsidR="009C5AF9">
          <w:rPr>
            <w:webHidden/>
          </w:rPr>
          <w:instrText xml:space="preserve"> PAGEREF _Toc36379899 \h </w:instrText>
        </w:r>
        <w:r w:rsidR="009C5AF9">
          <w:rPr>
            <w:webHidden/>
          </w:rPr>
        </w:r>
        <w:r w:rsidR="009C5AF9">
          <w:rPr>
            <w:webHidden/>
          </w:rPr>
          <w:fldChar w:fldCharType="separate"/>
        </w:r>
        <w:r w:rsidR="009C5AF9">
          <w:rPr>
            <w:webHidden/>
          </w:rPr>
          <w:t>1</w:t>
        </w:r>
        <w:r w:rsidR="009C5AF9">
          <w:rPr>
            <w:webHidden/>
          </w:rPr>
          <w:fldChar w:fldCharType="end"/>
        </w:r>
      </w:hyperlink>
    </w:p>
    <w:p w14:paraId="2AEE2EA1" w14:textId="077C756A" w:rsidR="009C5AF9" w:rsidRDefault="00566D20">
      <w:pPr>
        <w:pStyle w:val="Verzeichnis1"/>
        <w:rPr>
          <w:rFonts w:asciiTheme="minorHAnsi" w:eastAsiaTheme="minorEastAsia" w:hAnsiTheme="minorHAnsi" w:cstheme="minorBidi"/>
          <w:b w:val="0"/>
          <w:sz w:val="22"/>
          <w:szCs w:val="22"/>
        </w:rPr>
      </w:pPr>
      <w:hyperlink w:anchor="_Toc36379900" w:history="1">
        <w:r w:rsidR="009C5AF9" w:rsidRPr="006D6979">
          <w:rPr>
            <w:rStyle w:val="Hyperlink"/>
          </w:rPr>
          <w:t>2</w:t>
        </w:r>
        <w:r w:rsidR="009C5AF9">
          <w:rPr>
            <w:rFonts w:asciiTheme="minorHAnsi" w:eastAsiaTheme="minorEastAsia" w:hAnsiTheme="minorHAnsi" w:cstheme="minorBidi"/>
            <w:b w:val="0"/>
            <w:sz w:val="22"/>
            <w:szCs w:val="22"/>
          </w:rPr>
          <w:tab/>
        </w:r>
        <w:r w:rsidR="009C5AF9" w:rsidRPr="006D6979">
          <w:rPr>
            <w:rStyle w:val="Hyperlink"/>
          </w:rPr>
          <w:t>Problemstellung</w:t>
        </w:r>
        <w:r w:rsidR="009C5AF9">
          <w:rPr>
            <w:webHidden/>
          </w:rPr>
          <w:tab/>
        </w:r>
        <w:r w:rsidR="009C5AF9">
          <w:rPr>
            <w:webHidden/>
          </w:rPr>
          <w:fldChar w:fldCharType="begin"/>
        </w:r>
        <w:r w:rsidR="009C5AF9">
          <w:rPr>
            <w:webHidden/>
          </w:rPr>
          <w:instrText xml:space="preserve"> PAGEREF _Toc36379900 \h </w:instrText>
        </w:r>
        <w:r w:rsidR="009C5AF9">
          <w:rPr>
            <w:webHidden/>
          </w:rPr>
        </w:r>
        <w:r w:rsidR="009C5AF9">
          <w:rPr>
            <w:webHidden/>
          </w:rPr>
          <w:fldChar w:fldCharType="separate"/>
        </w:r>
        <w:r w:rsidR="009C5AF9">
          <w:rPr>
            <w:webHidden/>
          </w:rPr>
          <w:t>2</w:t>
        </w:r>
        <w:r w:rsidR="009C5AF9">
          <w:rPr>
            <w:webHidden/>
          </w:rPr>
          <w:fldChar w:fldCharType="end"/>
        </w:r>
      </w:hyperlink>
    </w:p>
    <w:p w14:paraId="0E7F94D5" w14:textId="33109794" w:rsidR="009C5AF9" w:rsidRDefault="00566D20">
      <w:pPr>
        <w:pStyle w:val="Verzeichnis1"/>
        <w:rPr>
          <w:rFonts w:asciiTheme="minorHAnsi" w:eastAsiaTheme="minorEastAsia" w:hAnsiTheme="minorHAnsi" w:cstheme="minorBidi"/>
          <w:b w:val="0"/>
          <w:sz w:val="22"/>
          <w:szCs w:val="22"/>
        </w:rPr>
      </w:pPr>
      <w:hyperlink w:anchor="_Toc36379901" w:history="1">
        <w:r w:rsidR="009C5AF9" w:rsidRPr="006D6979">
          <w:rPr>
            <w:rStyle w:val="Hyperlink"/>
          </w:rPr>
          <w:t>3</w:t>
        </w:r>
        <w:r w:rsidR="009C5AF9">
          <w:rPr>
            <w:rFonts w:asciiTheme="minorHAnsi" w:eastAsiaTheme="minorEastAsia" w:hAnsiTheme="minorHAnsi" w:cstheme="minorBidi"/>
            <w:b w:val="0"/>
            <w:sz w:val="22"/>
            <w:szCs w:val="22"/>
          </w:rPr>
          <w:tab/>
        </w:r>
        <w:r w:rsidR="009C5AF9" w:rsidRPr="006D6979">
          <w:rPr>
            <w:rStyle w:val="Hyperlink"/>
          </w:rPr>
          <w:t>Versionskontrolle Git</w:t>
        </w:r>
        <w:r w:rsidR="009C5AF9">
          <w:rPr>
            <w:webHidden/>
          </w:rPr>
          <w:tab/>
        </w:r>
        <w:r w:rsidR="009C5AF9">
          <w:rPr>
            <w:webHidden/>
          </w:rPr>
          <w:fldChar w:fldCharType="begin"/>
        </w:r>
        <w:r w:rsidR="009C5AF9">
          <w:rPr>
            <w:webHidden/>
          </w:rPr>
          <w:instrText xml:space="preserve"> PAGEREF _Toc36379901 \h </w:instrText>
        </w:r>
        <w:r w:rsidR="009C5AF9">
          <w:rPr>
            <w:webHidden/>
          </w:rPr>
        </w:r>
        <w:r w:rsidR="009C5AF9">
          <w:rPr>
            <w:webHidden/>
          </w:rPr>
          <w:fldChar w:fldCharType="separate"/>
        </w:r>
        <w:r w:rsidR="009C5AF9">
          <w:rPr>
            <w:webHidden/>
          </w:rPr>
          <w:t>4</w:t>
        </w:r>
        <w:r w:rsidR="009C5AF9">
          <w:rPr>
            <w:webHidden/>
          </w:rPr>
          <w:fldChar w:fldCharType="end"/>
        </w:r>
      </w:hyperlink>
    </w:p>
    <w:p w14:paraId="4F7D67A6" w14:textId="71035F5D" w:rsidR="009C5AF9" w:rsidRDefault="00566D20">
      <w:pPr>
        <w:pStyle w:val="Verzeichnis2"/>
        <w:rPr>
          <w:rFonts w:asciiTheme="minorHAnsi" w:eastAsiaTheme="minorEastAsia" w:hAnsiTheme="minorHAnsi" w:cstheme="minorBidi"/>
          <w:sz w:val="22"/>
          <w:szCs w:val="22"/>
        </w:rPr>
      </w:pPr>
      <w:hyperlink w:anchor="_Toc36379902" w:history="1">
        <w:r w:rsidR="009C5AF9" w:rsidRPr="006D6979">
          <w:rPr>
            <w:rStyle w:val="Hyperlink"/>
          </w:rPr>
          <w:t>3.1</w:t>
        </w:r>
        <w:r w:rsidR="009C5AF9">
          <w:rPr>
            <w:rFonts w:asciiTheme="minorHAnsi" w:eastAsiaTheme="minorEastAsia" w:hAnsiTheme="minorHAnsi" w:cstheme="minorBidi"/>
            <w:sz w:val="22"/>
            <w:szCs w:val="22"/>
          </w:rPr>
          <w:tab/>
        </w:r>
        <w:r w:rsidR="009C5AF9" w:rsidRPr="006D6979">
          <w:rPr>
            <w:rStyle w:val="Hyperlink"/>
          </w:rPr>
          <w:t>Historie</w:t>
        </w:r>
        <w:r w:rsidR="009C5AF9">
          <w:rPr>
            <w:webHidden/>
          </w:rPr>
          <w:tab/>
        </w:r>
        <w:r w:rsidR="009C5AF9">
          <w:rPr>
            <w:webHidden/>
          </w:rPr>
          <w:fldChar w:fldCharType="begin"/>
        </w:r>
        <w:r w:rsidR="009C5AF9">
          <w:rPr>
            <w:webHidden/>
          </w:rPr>
          <w:instrText xml:space="preserve"> PAGEREF _Toc36379902 \h </w:instrText>
        </w:r>
        <w:r w:rsidR="009C5AF9">
          <w:rPr>
            <w:webHidden/>
          </w:rPr>
        </w:r>
        <w:r w:rsidR="009C5AF9">
          <w:rPr>
            <w:webHidden/>
          </w:rPr>
          <w:fldChar w:fldCharType="separate"/>
        </w:r>
        <w:r w:rsidR="009C5AF9">
          <w:rPr>
            <w:webHidden/>
          </w:rPr>
          <w:t>4</w:t>
        </w:r>
        <w:r w:rsidR="009C5AF9">
          <w:rPr>
            <w:webHidden/>
          </w:rPr>
          <w:fldChar w:fldCharType="end"/>
        </w:r>
      </w:hyperlink>
    </w:p>
    <w:p w14:paraId="18FE34F5" w14:textId="27ACE673" w:rsidR="009C5AF9" w:rsidRDefault="00566D20">
      <w:pPr>
        <w:pStyle w:val="Verzeichnis2"/>
        <w:rPr>
          <w:rFonts w:asciiTheme="minorHAnsi" w:eastAsiaTheme="minorEastAsia" w:hAnsiTheme="minorHAnsi" w:cstheme="minorBidi"/>
          <w:sz w:val="22"/>
          <w:szCs w:val="22"/>
        </w:rPr>
      </w:pPr>
      <w:hyperlink w:anchor="_Toc36379903" w:history="1">
        <w:r w:rsidR="009C5AF9" w:rsidRPr="006D6979">
          <w:rPr>
            <w:rStyle w:val="Hyperlink"/>
          </w:rPr>
          <w:t>3.2</w:t>
        </w:r>
        <w:r w:rsidR="009C5AF9">
          <w:rPr>
            <w:rFonts w:asciiTheme="minorHAnsi" w:eastAsiaTheme="minorEastAsia" w:hAnsiTheme="minorHAnsi" w:cstheme="minorBidi"/>
            <w:sz w:val="22"/>
            <w:szCs w:val="22"/>
          </w:rPr>
          <w:tab/>
        </w:r>
        <w:r w:rsidR="009C5AF9" w:rsidRPr="006D6979">
          <w:rPr>
            <w:rStyle w:val="Hyperlink"/>
          </w:rPr>
          <w:t>Grundlegendes Prinzip</w:t>
        </w:r>
        <w:r w:rsidR="009C5AF9">
          <w:rPr>
            <w:webHidden/>
          </w:rPr>
          <w:tab/>
        </w:r>
        <w:r w:rsidR="009C5AF9">
          <w:rPr>
            <w:webHidden/>
          </w:rPr>
          <w:fldChar w:fldCharType="begin"/>
        </w:r>
        <w:r w:rsidR="009C5AF9">
          <w:rPr>
            <w:webHidden/>
          </w:rPr>
          <w:instrText xml:space="preserve"> PAGEREF _Toc36379903 \h </w:instrText>
        </w:r>
        <w:r w:rsidR="009C5AF9">
          <w:rPr>
            <w:webHidden/>
          </w:rPr>
        </w:r>
        <w:r w:rsidR="009C5AF9">
          <w:rPr>
            <w:webHidden/>
          </w:rPr>
          <w:fldChar w:fldCharType="separate"/>
        </w:r>
        <w:r w:rsidR="009C5AF9">
          <w:rPr>
            <w:webHidden/>
          </w:rPr>
          <w:t>5</w:t>
        </w:r>
        <w:r w:rsidR="009C5AF9">
          <w:rPr>
            <w:webHidden/>
          </w:rPr>
          <w:fldChar w:fldCharType="end"/>
        </w:r>
      </w:hyperlink>
    </w:p>
    <w:p w14:paraId="6B4252D3" w14:textId="20B82630" w:rsidR="009C5AF9" w:rsidRDefault="00566D20">
      <w:pPr>
        <w:pStyle w:val="Verzeichnis2"/>
        <w:rPr>
          <w:rFonts w:asciiTheme="minorHAnsi" w:eastAsiaTheme="minorEastAsia" w:hAnsiTheme="minorHAnsi" w:cstheme="minorBidi"/>
          <w:sz w:val="22"/>
          <w:szCs w:val="22"/>
        </w:rPr>
      </w:pPr>
      <w:hyperlink w:anchor="_Toc36379904" w:history="1">
        <w:r w:rsidR="009C5AF9" w:rsidRPr="006D6979">
          <w:rPr>
            <w:rStyle w:val="Hyperlink"/>
          </w:rPr>
          <w:t>3.3</w:t>
        </w:r>
        <w:r w:rsidR="009C5AF9">
          <w:rPr>
            <w:rFonts w:asciiTheme="minorHAnsi" w:eastAsiaTheme="minorEastAsia" w:hAnsiTheme="minorHAnsi" w:cstheme="minorBidi"/>
            <w:sz w:val="22"/>
            <w:szCs w:val="22"/>
          </w:rPr>
          <w:tab/>
        </w:r>
        <w:r w:rsidR="009C5AF9" w:rsidRPr="006D6979">
          <w:rPr>
            <w:rStyle w:val="Hyperlink"/>
          </w:rPr>
          <w:t>Installationsanleitung</w:t>
        </w:r>
        <w:r w:rsidR="009C5AF9">
          <w:rPr>
            <w:webHidden/>
          </w:rPr>
          <w:tab/>
        </w:r>
        <w:r w:rsidR="009C5AF9">
          <w:rPr>
            <w:webHidden/>
          </w:rPr>
          <w:fldChar w:fldCharType="begin"/>
        </w:r>
        <w:r w:rsidR="009C5AF9">
          <w:rPr>
            <w:webHidden/>
          </w:rPr>
          <w:instrText xml:space="preserve"> PAGEREF _Toc36379904 \h </w:instrText>
        </w:r>
        <w:r w:rsidR="009C5AF9">
          <w:rPr>
            <w:webHidden/>
          </w:rPr>
        </w:r>
        <w:r w:rsidR="009C5AF9">
          <w:rPr>
            <w:webHidden/>
          </w:rPr>
          <w:fldChar w:fldCharType="separate"/>
        </w:r>
        <w:r w:rsidR="009C5AF9">
          <w:rPr>
            <w:webHidden/>
          </w:rPr>
          <w:t>7</w:t>
        </w:r>
        <w:r w:rsidR="009C5AF9">
          <w:rPr>
            <w:webHidden/>
          </w:rPr>
          <w:fldChar w:fldCharType="end"/>
        </w:r>
      </w:hyperlink>
    </w:p>
    <w:p w14:paraId="6A704EDA" w14:textId="0E1DDB11" w:rsidR="009C5AF9" w:rsidRDefault="00566D20">
      <w:pPr>
        <w:pStyle w:val="Verzeichnis3"/>
        <w:rPr>
          <w:rFonts w:asciiTheme="minorHAnsi" w:eastAsiaTheme="minorEastAsia" w:hAnsiTheme="minorHAnsi" w:cstheme="minorBidi"/>
          <w:sz w:val="22"/>
          <w:szCs w:val="22"/>
        </w:rPr>
      </w:pPr>
      <w:hyperlink w:anchor="_Toc36379905" w:history="1">
        <w:r w:rsidR="009C5AF9" w:rsidRPr="006D6979">
          <w:rPr>
            <w:rStyle w:val="Hyperlink"/>
          </w:rPr>
          <w:t>3.3.1</w:t>
        </w:r>
        <w:r w:rsidR="009C5AF9">
          <w:rPr>
            <w:rFonts w:asciiTheme="minorHAnsi" w:eastAsiaTheme="minorEastAsia" w:hAnsiTheme="minorHAnsi" w:cstheme="minorBidi"/>
            <w:sz w:val="22"/>
            <w:szCs w:val="22"/>
          </w:rPr>
          <w:tab/>
        </w:r>
        <w:r w:rsidR="009C5AF9" w:rsidRPr="006D6979">
          <w:rPr>
            <w:rStyle w:val="Hyperlink"/>
          </w:rPr>
          <w:t>Installation unter Linux</w:t>
        </w:r>
        <w:r w:rsidR="009C5AF9">
          <w:rPr>
            <w:webHidden/>
          </w:rPr>
          <w:tab/>
        </w:r>
        <w:r w:rsidR="009C5AF9">
          <w:rPr>
            <w:webHidden/>
          </w:rPr>
          <w:fldChar w:fldCharType="begin"/>
        </w:r>
        <w:r w:rsidR="009C5AF9">
          <w:rPr>
            <w:webHidden/>
          </w:rPr>
          <w:instrText xml:space="preserve"> PAGEREF _Toc36379905 \h </w:instrText>
        </w:r>
        <w:r w:rsidR="009C5AF9">
          <w:rPr>
            <w:webHidden/>
          </w:rPr>
        </w:r>
        <w:r w:rsidR="009C5AF9">
          <w:rPr>
            <w:webHidden/>
          </w:rPr>
          <w:fldChar w:fldCharType="separate"/>
        </w:r>
        <w:r w:rsidR="009C5AF9">
          <w:rPr>
            <w:webHidden/>
          </w:rPr>
          <w:t>7</w:t>
        </w:r>
        <w:r w:rsidR="009C5AF9">
          <w:rPr>
            <w:webHidden/>
          </w:rPr>
          <w:fldChar w:fldCharType="end"/>
        </w:r>
      </w:hyperlink>
    </w:p>
    <w:p w14:paraId="718DF81B" w14:textId="75461DDA" w:rsidR="009C5AF9" w:rsidRDefault="00566D20">
      <w:pPr>
        <w:pStyle w:val="Verzeichnis3"/>
        <w:rPr>
          <w:rFonts w:asciiTheme="minorHAnsi" w:eastAsiaTheme="minorEastAsia" w:hAnsiTheme="minorHAnsi" w:cstheme="minorBidi"/>
          <w:sz w:val="22"/>
          <w:szCs w:val="22"/>
        </w:rPr>
      </w:pPr>
      <w:hyperlink w:anchor="_Toc36379906" w:history="1">
        <w:r w:rsidR="009C5AF9" w:rsidRPr="006D6979">
          <w:rPr>
            <w:rStyle w:val="Hyperlink"/>
          </w:rPr>
          <w:t>3.3.2</w:t>
        </w:r>
        <w:r w:rsidR="009C5AF9">
          <w:rPr>
            <w:rFonts w:asciiTheme="minorHAnsi" w:eastAsiaTheme="minorEastAsia" w:hAnsiTheme="minorHAnsi" w:cstheme="minorBidi"/>
            <w:sz w:val="22"/>
            <w:szCs w:val="22"/>
          </w:rPr>
          <w:tab/>
        </w:r>
        <w:r w:rsidR="009C5AF9" w:rsidRPr="006D6979">
          <w:rPr>
            <w:rStyle w:val="Hyperlink"/>
          </w:rPr>
          <w:t>Installation unter Windows</w:t>
        </w:r>
        <w:r w:rsidR="009C5AF9">
          <w:rPr>
            <w:webHidden/>
          </w:rPr>
          <w:tab/>
        </w:r>
        <w:r w:rsidR="009C5AF9">
          <w:rPr>
            <w:webHidden/>
          </w:rPr>
          <w:fldChar w:fldCharType="begin"/>
        </w:r>
        <w:r w:rsidR="009C5AF9">
          <w:rPr>
            <w:webHidden/>
          </w:rPr>
          <w:instrText xml:space="preserve"> PAGEREF _Toc36379906 \h </w:instrText>
        </w:r>
        <w:r w:rsidR="009C5AF9">
          <w:rPr>
            <w:webHidden/>
          </w:rPr>
        </w:r>
        <w:r w:rsidR="009C5AF9">
          <w:rPr>
            <w:webHidden/>
          </w:rPr>
          <w:fldChar w:fldCharType="separate"/>
        </w:r>
        <w:r w:rsidR="009C5AF9">
          <w:rPr>
            <w:webHidden/>
          </w:rPr>
          <w:t>8</w:t>
        </w:r>
        <w:r w:rsidR="009C5AF9">
          <w:rPr>
            <w:webHidden/>
          </w:rPr>
          <w:fldChar w:fldCharType="end"/>
        </w:r>
      </w:hyperlink>
    </w:p>
    <w:p w14:paraId="6E7407C3" w14:textId="6BFE70AB" w:rsidR="009C5AF9" w:rsidRDefault="00566D20">
      <w:pPr>
        <w:pStyle w:val="Verzeichnis1"/>
        <w:rPr>
          <w:rFonts w:asciiTheme="minorHAnsi" w:eastAsiaTheme="minorEastAsia" w:hAnsiTheme="minorHAnsi" w:cstheme="minorBidi"/>
          <w:b w:val="0"/>
          <w:sz w:val="22"/>
          <w:szCs w:val="22"/>
        </w:rPr>
      </w:pPr>
      <w:hyperlink w:anchor="_Toc36379907" w:history="1">
        <w:r w:rsidR="009C5AF9" w:rsidRPr="006D6979">
          <w:rPr>
            <w:rStyle w:val="Hyperlink"/>
          </w:rPr>
          <w:t>4</w:t>
        </w:r>
        <w:r w:rsidR="009C5AF9">
          <w:rPr>
            <w:rFonts w:asciiTheme="minorHAnsi" w:eastAsiaTheme="minorEastAsia" w:hAnsiTheme="minorHAnsi" w:cstheme="minorBidi"/>
            <w:b w:val="0"/>
            <w:sz w:val="22"/>
            <w:szCs w:val="22"/>
          </w:rPr>
          <w:tab/>
        </w:r>
        <w:r w:rsidR="009C5AF9" w:rsidRPr="006D6979">
          <w:rPr>
            <w:rStyle w:val="Hyperlink"/>
          </w:rPr>
          <w:t>Durchführung eines beispielhaften Projekts</w:t>
        </w:r>
        <w:r w:rsidR="009C5AF9">
          <w:rPr>
            <w:webHidden/>
          </w:rPr>
          <w:tab/>
        </w:r>
        <w:r w:rsidR="009C5AF9">
          <w:rPr>
            <w:webHidden/>
          </w:rPr>
          <w:fldChar w:fldCharType="begin"/>
        </w:r>
        <w:r w:rsidR="009C5AF9">
          <w:rPr>
            <w:webHidden/>
          </w:rPr>
          <w:instrText xml:space="preserve"> PAGEREF _Toc36379907 \h </w:instrText>
        </w:r>
        <w:r w:rsidR="009C5AF9">
          <w:rPr>
            <w:webHidden/>
          </w:rPr>
        </w:r>
        <w:r w:rsidR="009C5AF9">
          <w:rPr>
            <w:webHidden/>
          </w:rPr>
          <w:fldChar w:fldCharType="separate"/>
        </w:r>
        <w:r w:rsidR="009C5AF9">
          <w:rPr>
            <w:webHidden/>
          </w:rPr>
          <w:t>9</w:t>
        </w:r>
        <w:r w:rsidR="009C5AF9">
          <w:rPr>
            <w:webHidden/>
          </w:rPr>
          <w:fldChar w:fldCharType="end"/>
        </w:r>
      </w:hyperlink>
    </w:p>
    <w:p w14:paraId="745AA9AA" w14:textId="41C84A76" w:rsidR="009C5AF9" w:rsidRDefault="00566D20">
      <w:pPr>
        <w:pStyle w:val="Verzeichnis2"/>
        <w:rPr>
          <w:rFonts w:asciiTheme="minorHAnsi" w:eastAsiaTheme="minorEastAsia" w:hAnsiTheme="minorHAnsi" w:cstheme="minorBidi"/>
          <w:sz w:val="22"/>
          <w:szCs w:val="22"/>
        </w:rPr>
      </w:pPr>
      <w:hyperlink w:anchor="_Toc36379908" w:history="1">
        <w:r w:rsidR="009C5AF9" w:rsidRPr="006D6979">
          <w:rPr>
            <w:rStyle w:val="Hyperlink"/>
          </w:rPr>
          <w:t>4.1</w:t>
        </w:r>
        <w:r w:rsidR="009C5AF9">
          <w:rPr>
            <w:rFonts w:asciiTheme="minorHAnsi" w:eastAsiaTheme="minorEastAsia" w:hAnsiTheme="minorHAnsi" w:cstheme="minorBidi"/>
            <w:sz w:val="22"/>
            <w:szCs w:val="22"/>
          </w:rPr>
          <w:tab/>
        </w:r>
        <w:r w:rsidR="009C5AF9" w:rsidRPr="006D6979">
          <w:rPr>
            <w:rStyle w:val="Hyperlink"/>
          </w:rPr>
          <w:t>Aufbau des Projekts</w:t>
        </w:r>
        <w:r w:rsidR="009C5AF9">
          <w:rPr>
            <w:webHidden/>
          </w:rPr>
          <w:tab/>
        </w:r>
        <w:r w:rsidR="009C5AF9">
          <w:rPr>
            <w:webHidden/>
          </w:rPr>
          <w:fldChar w:fldCharType="begin"/>
        </w:r>
        <w:r w:rsidR="009C5AF9">
          <w:rPr>
            <w:webHidden/>
          </w:rPr>
          <w:instrText xml:space="preserve"> PAGEREF _Toc36379908 \h </w:instrText>
        </w:r>
        <w:r w:rsidR="009C5AF9">
          <w:rPr>
            <w:webHidden/>
          </w:rPr>
        </w:r>
        <w:r w:rsidR="009C5AF9">
          <w:rPr>
            <w:webHidden/>
          </w:rPr>
          <w:fldChar w:fldCharType="separate"/>
        </w:r>
        <w:r w:rsidR="009C5AF9">
          <w:rPr>
            <w:webHidden/>
          </w:rPr>
          <w:t>9</w:t>
        </w:r>
        <w:r w:rsidR="009C5AF9">
          <w:rPr>
            <w:webHidden/>
          </w:rPr>
          <w:fldChar w:fldCharType="end"/>
        </w:r>
      </w:hyperlink>
    </w:p>
    <w:p w14:paraId="552BD944" w14:textId="55FB605E" w:rsidR="009C5AF9" w:rsidRDefault="00566D20">
      <w:pPr>
        <w:pStyle w:val="Verzeichnis2"/>
        <w:rPr>
          <w:rFonts w:asciiTheme="minorHAnsi" w:eastAsiaTheme="minorEastAsia" w:hAnsiTheme="minorHAnsi" w:cstheme="minorBidi"/>
          <w:sz w:val="22"/>
          <w:szCs w:val="22"/>
        </w:rPr>
      </w:pPr>
      <w:hyperlink w:anchor="_Toc36379909" w:history="1">
        <w:r w:rsidR="009C5AF9" w:rsidRPr="006D6979">
          <w:rPr>
            <w:rStyle w:val="Hyperlink"/>
          </w:rPr>
          <w:t>4.2</w:t>
        </w:r>
        <w:r w:rsidR="009C5AF9">
          <w:rPr>
            <w:rFonts w:asciiTheme="minorHAnsi" w:eastAsiaTheme="minorEastAsia" w:hAnsiTheme="minorHAnsi" w:cstheme="minorBidi"/>
            <w:sz w:val="22"/>
            <w:szCs w:val="22"/>
          </w:rPr>
          <w:tab/>
        </w:r>
        <w:r w:rsidR="009C5AF9" w:rsidRPr="006D6979">
          <w:rPr>
            <w:rStyle w:val="Hyperlink"/>
          </w:rPr>
          <w:t>Erstellung eines Projektarchives</w:t>
        </w:r>
        <w:r w:rsidR="009C5AF9">
          <w:rPr>
            <w:webHidden/>
          </w:rPr>
          <w:tab/>
        </w:r>
        <w:r w:rsidR="009C5AF9">
          <w:rPr>
            <w:webHidden/>
          </w:rPr>
          <w:fldChar w:fldCharType="begin"/>
        </w:r>
        <w:r w:rsidR="009C5AF9">
          <w:rPr>
            <w:webHidden/>
          </w:rPr>
          <w:instrText xml:space="preserve"> PAGEREF _Toc36379909 \h </w:instrText>
        </w:r>
        <w:r w:rsidR="009C5AF9">
          <w:rPr>
            <w:webHidden/>
          </w:rPr>
        </w:r>
        <w:r w:rsidR="009C5AF9">
          <w:rPr>
            <w:webHidden/>
          </w:rPr>
          <w:fldChar w:fldCharType="separate"/>
        </w:r>
        <w:r w:rsidR="009C5AF9">
          <w:rPr>
            <w:webHidden/>
          </w:rPr>
          <w:t>9</w:t>
        </w:r>
        <w:r w:rsidR="009C5AF9">
          <w:rPr>
            <w:webHidden/>
          </w:rPr>
          <w:fldChar w:fldCharType="end"/>
        </w:r>
      </w:hyperlink>
    </w:p>
    <w:p w14:paraId="0E3ADEF2" w14:textId="4CF9C698" w:rsidR="009C5AF9" w:rsidRDefault="00566D20">
      <w:pPr>
        <w:pStyle w:val="Verzeichnis3"/>
        <w:rPr>
          <w:rFonts w:asciiTheme="minorHAnsi" w:eastAsiaTheme="minorEastAsia" w:hAnsiTheme="minorHAnsi" w:cstheme="minorBidi"/>
          <w:sz w:val="22"/>
          <w:szCs w:val="22"/>
        </w:rPr>
      </w:pPr>
      <w:hyperlink w:anchor="_Toc36379910" w:history="1">
        <w:r w:rsidR="009C5AF9" w:rsidRPr="006D6979">
          <w:rPr>
            <w:rStyle w:val="Hyperlink"/>
          </w:rPr>
          <w:t>4.2.1</w:t>
        </w:r>
        <w:r w:rsidR="009C5AF9">
          <w:rPr>
            <w:rFonts w:asciiTheme="minorHAnsi" w:eastAsiaTheme="minorEastAsia" w:hAnsiTheme="minorHAnsi" w:cstheme="minorBidi"/>
            <w:sz w:val="22"/>
            <w:szCs w:val="22"/>
          </w:rPr>
          <w:tab/>
        </w:r>
        <w:r w:rsidR="009C5AF9" w:rsidRPr="006D6979">
          <w:rPr>
            <w:rStyle w:val="Hyperlink"/>
          </w:rPr>
          <w:t>Git init</w:t>
        </w:r>
        <w:r w:rsidR="009C5AF9">
          <w:rPr>
            <w:webHidden/>
          </w:rPr>
          <w:tab/>
        </w:r>
        <w:r w:rsidR="009C5AF9">
          <w:rPr>
            <w:webHidden/>
          </w:rPr>
          <w:fldChar w:fldCharType="begin"/>
        </w:r>
        <w:r w:rsidR="009C5AF9">
          <w:rPr>
            <w:webHidden/>
          </w:rPr>
          <w:instrText xml:space="preserve"> PAGEREF _Toc36379910 \h </w:instrText>
        </w:r>
        <w:r w:rsidR="009C5AF9">
          <w:rPr>
            <w:webHidden/>
          </w:rPr>
        </w:r>
        <w:r w:rsidR="009C5AF9">
          <w:rPr>
            <w:webHidden/>
          </w:rPr>
          <w:fldChar w:fldCharType="separate"/>
        </w:r>
        <w:r w:rsidR="009C5AF9">
          <w:rPr>
            <w:webHidden/>
          </w:rPr>
          <w:t>9</w:t>
        </w:r>
        <w:r w:rsidR="009C5AF9">
          <w:rPr>
            <w:webHidden/>
          </w:rPr>
          <w:fldChar w:fldCharType="end"/>
        </w:r>
      </w:hyperlink>
    </w:p>
    <w:p w14:paraId="0387AA35" w14:textId="4A1A3C5C" w:rsidR="009C5AF9" w:rsidRDefault="00566D20">
      <w:pPr>
        <w:pStyle w:val="Verzeichnis3"/>
        <w:rPr>
          <w:rFonts w:asciiTheme="minorHAnsi" w:eastAsiaTheme="minorEastAsia" w:hAnsiTheme="minorHAnsi" w:cstheme="minorBidi"/>
          <w:sz w:val="22"/>
          <w:szCs w:val="22"/>
        </w:rPr>
      </w:pPr>
      <w:hyperlink w:anchor="_Toc36379911" w:history="1">
        <w:r w:rsidR="009C5AF9" w:rsidRPr="006D6979">
          <w:rPr>
            <w:rStyle w:val="Hyperlink"/>
          </w:rPr>
          <w:t>4.2.2</w:t>
        </w:r>
        <w:r w:rsidR="009C5AF9">
          <w:rPr>
            <w:rFonts w:asciiTheme="minorHAnsi" w:eastAsiaTheme="minorEastAsia" w:hAnsiTheme="minorHAnsi" w:cstheme="minorBidi"/>
            <w:sz w:val="22"/>
            <w:szCs w:val="22"/>
          </w:rPr>
          <w:tab/>
        </w:r>
        <w:r w:rsidR="009C5AF9" w:rsidRPr="006D6979">
          <w:rPr>
            <w:rStyle w:val="Hyperlink"/>
          </w:rPr>
          <w:t>Git config</w:t>
        </w:r>
        <w:r w:rsidR="009C5AF9">
          <w:rPr>
            <w:webHidden/>
          </w:rPr>
          <w:tab/>
        </w:r>
        <w:r w:rsidR="009C5AF9">
          <w:rPr>
            <w:webHidden/>
          </w:rPr>
          <w:fldChar w:fldCharType="begin"/>
        </w:r>
        <w:r w:rsidR="009C5AF9">
          <w:rPr>
            <w:webHidden/>
          </w:rPr>
          <w:instrText xml:space="preserve"> PAGEREF _Toc36379911 \h </w:instrText>
        </w:r>
        <w:r w:rsidR="009C5AF9">
          <w:rPr>
            <w:webHidden/>
          </w:rPr>
        </w:r>
        <w:r w:rsidR="009C5AF9">
          <w:rPr>
            <w:webHidden/>
          </w:rPr>
          <w:fldChar w:fldCharType="separate"/>
        </w:r>
        <w:r w:rsidR="009C5AF9">
          <w:rPr>
            <w:webHidden/>
          </w:rPr>
          <w:t>11</w:t>
        </w:r>
        <w:r w:rsidR="009C5AF9">
          <w:rPr>
            <w:webHidden/>
          </w:rPr>
          <w:fldChar w:fldCharType="end"/>
        </w:r>
      </w:hyperlink>
    </w:p>
    <w:p w14:paraId="069960E4" w14:textId="465F5E66" w:rsidR="009C5AF9" w:rsidRDefault="00566D20">
      <w:pPr>
        <w:pStyle w:val="Verzeichnis3"/>
        <w:rPr>
          <w:rFonts w:asciiTheme="minorHAnsi" w:eastAsiaTheme="minorEastAsia" w:hAnsiTheme="minorHAnsi" w:cstheme="minorBidi"/>
          <w:sz w:val="22"/>
          <w:szCs w:val="22"/>
        </w:rPr>
      </w:pPr>
      <w:hyperlink w:anchor="_Toc36379912" w:history="1">
        <w:r w:rsidR="009C5AF9" w:rsidRPr="006D6979">
          <w:rPr>
            <w:rStyle w:val="Hyperlink"/>
          </w:rPr>
          <w:t>4.2.3</w:t>
        </w:r>
        <w:r w:rsidR="009C5AF9">
          <w:rPr>
            <w:rFonts w:asciiTheme="minorHAnsi" w:eastAsiaTheme="minorEastAsia" w:hAnsiTheme="minorHAnsi" w:cstheme="minorBidi"/>
            <w:sz w:val="22"/>
            <w:szCs w:val="22"/>
          </w:rPr>
          <w:tab/>
        </w:r>
        <w:r w:rsidR="009C5AF9" w:rsidRPr="006D6979">
          <w:rPr>
            <w:rStyle w:val="Hyperlink"/>
          </w:rPr>
          <w:t>Git clone</w:t>
        </w:r>
        <w:r w:rsidR="009C5AF9">
          <w:rPr>
            <w:webHidden/>
          </w:rPr>
          <w:tab/>
        </w:r>
        <w:r w:rsidR="009C5AF9">
          <w:rPr>
            <w:webHidden/>
          </w:rPr>
          <w:fldChar w:fldCharType="begin"/>
        </w:r>
        <w:r w:rsidR="009C5AF9">
          <w:rPr>
            <w:webHidden/>
          </w:rPr>
          <w:instrText xml:space="preserve"> PAGEREF _Toc36379912 \h </w:instrText>
        </w:r>
        <w:r w:rsidR="009C5AF9">
          <w:rPr>
            <w:webHidden/>
          </w:rPr>
        </w:r>
        <w:r w:rsidR="009C5AF9">
          <w:rPr>
            <w:webHidden/>
          </w:rPr>
          <w:fldChar w:fldCharType="separate"/>
        </w:r>
        <w:r w:rsidR="009C5AF9">
          <w:rPr>
            <w:webHidden/>
          </w:rPr>
          <w:t>12</w:t>
        </w:r>
        <w:r w:rsidR="009C5AF9">
          <w:rPr>
            <w:webHidden/>
          </w:rPr>
          <w:fldChar w:fldCharType="end"/>
        </w:r>
      </w:hyperlink>
    </w:p>
    <w:p w14:paraId="4526AFB1" w14:textId="7A6B6ACD" w:rsidR="009C5AF9" w:rsidRDefault="00566D20">
      <w:pPr>
        <w:pStyle w:val="Verzeichnis2"/>
        <w:rPr>
          <w:rFonts w:asciiTheme="minorHAnsi" w:eastAsiaTheme="minorEastAsia" w:hAnsiTheme="minorHAnsi" w:cstheme="minorBidi"/>
          <w:sz w:val="22"/>
          <w:szCs w:val="22"/>
        </w:rPr>
      </w:pPr>
      <w:hyperlink w:anchor="_Toc36379913" w:history="1">
        <w:r w:rsidR="009C5AF9" w:rsidRPr="006D6979">
          <w:rPr>
            <w:rStyle w:val="Hyperlink"/>
          </w:rPr>
          <w:t>4.3</w:t>
        </w:r>
        <w:r w:rsidR="009C5AF9">
          <w:rPr>
            <w:rFonts w:asciiTheme="minorHAnsi" w:eastAsiaTheme="minorEastAsia" w:hAnsiTheme="minorHAnsi" w:cstheme="minorBidi"/>
            <w:sz w:val="22"/>
            <w:szCs w:val="22"/>
          </w:rPr>
          <w:tab/>
        </w:r>
        <w:r w:rsidR="009C5AF9" w:rsidRPr="006D6979">
          <w:rPr>
            <w:rStyle w:val="Hyperlink"/>
          </w:rPr>
          <w:t>Änderungen verwalten</w:t>
        </w:r>
        <w:r w:rsidR="009C5AF9">
          <w:rPr>
            <w:webHidden/>
          </w:rPr>
          <w:tab/>
        </w:r>
        <w:r w:rsidR="009C5AF9">
          <w:rPr>
            <w:webHidden/>
          </w:rPr>
          <w:fldChar w:fldCharType="begin"/>
        </w:r>
        <w:r w:rsidR="009C5AF9">
          <w:rPr>
            <w:webHidden/>
          </w:rPr>
          <w:instrText xml:space="preserve"> PAGEREF _Toc36379913 \h </w:instrText>
        </w:r>
        <w:r w:rsidR="009C5AF9">
          <w:rPr>
            <w:webHidden/>
          </w:rPr>
        </w:r>
        <w:r w:rsidR="009C5AF9">
          <w:rPr>
            <w:webHidden/>
          </w:rPr>
          <w:fldChar w:fldCharType="separate"/>
        </w:r>
        <w:r w:rsidR="009C5AF9">
          <w:rPr>
            <w:webHidden/>
          </w:rPr>
          <w:t>12</w:t>
        </w:r>
        <w:r w:rsidR="009C5AF9">
          <w:rPr>
            <w:webHidden/>
          </w:rPr>
          <w:fldChar w:fldCharType="end"/>
        </w:r>
      </w:hyperlink>
    </w:p>
    <w:p w14:paraId="782F0139" w14:textId="1CE9BCBC" w:rsidR="009C5AF9" w:rsidRDefault="00566D20">
      <w:pPr>
        <w:pStyle w:val="Verzeichnis3"/>
        <w:rPr>
          <w:rFonts w:asciiTheme="minorHAnsi" w:eastAsiaTheme="minorEastAsia" w:hAnsiTheme="minorHAnsi" w:cstheme="minorBidi"/>
          <w:sz w:val="22"/>
          <w:szCs w:val="22"/>
        </w:rPr>
      </w:pPr>
      <w:hyperlink w:anchor="_Toc36379914" w:history="1">
        <w:r w:rsidR="009C5AF9" w:rsidRPr="006D6979">
          <w:rPr>
            <w:rStyle w:val="Hyperlink"/>
          </w:rPr>
          <w:t>4.3.1</w:t>
        </w:r>
        <w:r w:rsidR="009C5AF9">
          <w:rPr>
            <w:rFonts w:asciiTheme="minorHAnsi" w:eastAsiaTheme="minorEastAsia" w:hAnsiTheme="minorHAnsi" w:cstheme="minorBidi"/>
            <w:sz w:val="22"/>
            <w:szCs w:val="22"/>
          </w:rPr>
          <w:tab/>
        </w:r>
        <w:r w:rsidR="009C5AF9" w:rsidRPr="006D6979">
          <w:rPr>
            <w:rStyle w:val="Hyperlink"/>
          </w:rPr>
          <w:t>Die Datei .gitignore</w:t>
        </w:r>
        <w:r w:rsidR="009C5AF9">
          <w:rPr>
            <w:webHidden/>
          </w:rPr>
          <w:tab/>
        </w:r>
        <w:r w:rsidR="009C5AF9">
          <w:rPr>
            <w:webHidden/>
          </w:rPr>
          <w:fldChar w:fldCharType="begin"/>
        </w:r>
        <w:r w:rsidR="009C5AF9">
          <w:rPr>
            <w:webHidden/>
          </w:rPr>
          <w:instrText xml:space="preserve"> PAGEREF _Toc36379914 \h </w:instrText>
        </w:r>
        <w:r w:rsidR="009C5AF9">
          <w:rPr>
            <w:webHidden/>
          </w:rPr>
        </w:r>
        <w:r w:rsidR="009C5AF9">
          <w:rPr>
            <w:webHidden/>
          </w:rPr>
          <w:fldChar w:fldCharType="separate"/>
        </w:r>
        <w:r w:rsidR="009C5AF9">
          <w:rPr>
            <w:webHidden/>
          </w:rPr>
          <w:t>13</w:t>
        </w:r>
        <w:r w:rsidR="009C5AF9">
          <w:rPr>
            <w:webHidden/>
          </w:rPr>
          <w:fldChar w:fldCharType="end"/>
        </w:r>
      </w:hyperlink>
    </w:p>
    <w:p w14:paraId="3E4EE570" w14:textId="293A5C9A" w:rsidR="009C5AF9" w:rsidRDefault="00566D20">
      <w:pPr>
        <w:pStyle w:val="Verzeichnis3"/>
        <w:rPr>
          <w:rFonts w:asciiTheme="minorHAnsi" w:eastAsiaTheme="minorEastAsia" w:hAnsiTheme="minorHAnsi" w:cstheme="minorBidi"/>
          <w:sz w:val="22"/>
          <w:szCs w:val="22"/>
        </w:rPr>
      </w:pPr>
      <w:hyperlink w:anchor="_Toc36379915" w:history="1">
        <w:r w:rsidR="009C5AF9" w:rsidRPr="006D6979">
          <w:rPr>
            <w:rStyle w:val="Hyperlink"/>
          </w:rPr>
          <w:t>4.3.2</w:t>
        </w:r>
        <w:r w:rsidR="009C5AF9">
          <w:rPr>
            <w:rFonts w:asciiTheme="minorHAnsi" w:eastAsiaTheme="minorEastAsia" w:hAnsiTheme="minorHAnsi" w:cstheme="minorBidi"/>
            <w:sz w:val="22"/>
            <w:szCs w:val="22"/>
          </w:rPr>
          <w:tab/>
        </w:r>
        <w:r w:rsidR="009C5AF9" w:rsidRPr="006D6979">
          <w:rPr>
            <w:rStyle w:val="Hyperlink"/>
          </w:rPr>
          <w:t>Funktionsweise des Indexes (git status, git add)</w:t>
        </w:r>
        <w:r w:rsidR="009C5AF9">
          <w:rPr>
            <w:webHidden/>
          </w:rPr>
          <w:tab/>
        </w:r>
        <w:r w:rsidR="009C5AF9">
          <w:rPr>
            <w:webHidden/>
          </w:rPr>
          <w:fldChar w:fldCharType="begin"/>
        </w:r>
        <w:r w:rsidR="009C5AF9">
          <w:rPr>
            <w:webHidden/>
          </w:rPr>
          <w:instrText xml:space="preserve"> PAGEREF _Toc36379915 \h </w:instrText>
        </w:r>
        <w:r w:rsidR="009C5AF9">
          <w:rPr>
            <w:webHidden/>
          </w:rPr>
        </w:r>
        <w:r w:rsidR="009C5AF9">
          <w:rPr>
            <w:webHidden/>
          </w:rPr>
          <w:fldChar w:fldCharType="separate"/>
        </w:r>
        <w:r w:rsidR="009C5AF9">
          <w:rPr>
            <w:webHidden/>
          </w:rPr>
          <w:t>13</w:t>
        </w:r>
        <w:r w:rsidR="009C5AF9">
          <w:rPr>
            <w:webHidden/>
          </w:rPr>
          <w:fldChar w:fldCharType="end"/>
        </w:r>
      </w:hyperlink>
    </w:p>
    <w:p w14:paraId="73C4CBBB" w14:textId="57CBDB46" w:rsidR="009C5AF9" w:rsidRDefault="00566D20">
      <w:pPr>
        <w:pStyle w:val="Verzeichnis3"/>
        <w:rPr>
          <w:rFonts w:asciiTheme="minorHAnsi" w:eastAsiaTheme="minorEastAsia" w:hAnsiTheme="minorHAnsi" w:cstheme="minorBidi"/>
          <w:sz w:val="22"/>
          <w:szCs w:val="22"/>
        </w:rPr>
      </w:pPr>
      <w:hyperlink w:anchor="_Toc36379916" w:history="1">
        <w:r w:rsidR="009C5AF9" w:rsidRPr="006D6979">
          <w:rPr>
            <w:rStyle w:val="Hyperlink"/>
          </w:rPr>
          <w:t>4.3.3</w:t>
        </w:r>
        <w:r w:rsidR="009C5AF9">
          <w:rPr>
            <w:rFonts w:asciiTheme="minorHAnsi" w:eastAsiaTheme="minorEastAsia" w:hAnsiTheme="minorHAnsi" w:cstheme="minorBidi"/>
            <w:sz w:val="22"/>
            <w:szCs w:val="22"/>
          </w:rPr>
          <w:tab/>
        </w:r>
        <w:r w:rsidR="009C5AF9" w:rsidRPr="006D6979">
          <w:rPr>
            <w:rStyle w:val="Hyperlink"/>
          </w:rPr>
          <w:t>Git Commit</w:t>
        </w:r>
        <w:r w:rsidR="009C5AF9">
          <w:rPr>
            <w:webHidden/>
          </w:rPr>
          <w:tab/>
        </w:r>
        <w:r w:rsidR="009C5AF9">
          <w:rPr>
            <w:webHidden/>
          </w:rPr>
          <w:fldChar w:fldCharType="begin"/>
        </w:r>
        <w:r w:rsidR="009C5AF9">
          <w:rPr>
            <w:webHidden/>
          </w:rPr>
          <w:instrText xml:space="preserve"> PAGEREF _Toc36379916 \h </w:instrText>
        </w:r>
        <w:r w:rsidR="009C5AF9">
          <w:rPr>
            <w:webHidden/>
          </w:rPr>
        </w:r>
        <w:r w:rsidR="009C5AF9">
          <w:rPr>
            <w:webHidden/>
          </w:rPr>
          <w:fldChar w:fldCharType="separate"/>
        </w:r>
        <w:r w:rsidR="009C5AF9">
          <w:rPr>
            <w:webHidden/>
          </w:rPr>
          <w:t>15</w:t>
        </w:r>
        <w:r w:rsidR="009C5AF9">
          <w:rPr>
            <w:webHidden/>
          </w:rPr>
          <w:fldChar w:fldCharType="end"/>
        </w:r>
      </w:hyperlink>
    </w:p>
    <w:p w14:paraId="5FC8C12A" w14:textId="1B4140E3" w:rsidR="009C5AF9" w:rsidRDefault="00566D20">
      <w:pPr>
        <w:pStyle w:val="Verzeichnis3"/>
        <w:rPr>
          <w:rFonts w:asciiTheme="minorHAnsi" w:eastAsiaTheme="minorEastAsia" w:hAnsiTheme="minorHAnsi" w:cstheme="minorBidi"/>
          <w:sz w:val="22"/>
          <w:szCs w:val="22"/>
        </w:rPr>
      </w:pPr>
      <w:hyperlink w:anchor="_Toc36379917" w:history="1">
        <w:r w:rsidR="009C5AF9" w:rsidRPr="006D6979">
          <w:rPr>
            <w:rStyle w:val="Hyperlink"/>
          </w:rPr>
          <w:t>4.3.4</w:t>
        </w:r>
        <w:r w:rsidR="009C5AF9">
          <w:rPr>
            <w:rFonts w:asciiTheme="minorHAnsi" w:eastAsiaTheme="minorEastAsia" w:hAnsiTheme="minorHAnsi" w:cstheme="minorBidi"/>
            <w:sz w:val="22"/>
            <w:szCs w:val="22"/>
          </w:rPr>
          <w:tab/>
        </w:r>
        <w:r w:rsidR="009C5AF9" w:rsidRPr="006D6979">
          <w:rPr>
            <w:rStyle w:val="Hyperlink"/>
          </w:rPr>
          <w:t>Git log</w:t>
        </w:r>
        <w:r w:rsidR="009C5AF9">
          <w:rPr>
            <w:webHidden/>
          </w:rPr>
          <w:tab/>
        </w:r>
        <w:r w:rsidR="009C5AF9">
          <w:rPr>
            <w:webHidden/>
          </w:rPr>
          <w:fldChar w:fldCharType="begin"/>
        </w:r>
        <w:r w:rsidR="009C5AF9">
          <w:rPr>
            <w:webHidden/>
          </w:rPr>
          <w:instrText xml:space="preserve"> PAGEREF _Toc36379917 \h </w:instrText>
        </w:r>
        <w:r w:rsidR="009C5AF9">
          <w:rPr>
            <w:webHidden/>
          </w:rPr>
        </w:r>
        <w:r w:rsidR="009C5AF9">
          <w:rPr>
            <w:webHidden/>
          </w:rPr>
          <w:fldChar w:fldCharType="separate"/>
        </w:r>
        <w:r w:rsidR="009C5AF9">
          <w:rPr>
            <w:webHidden/>
          </w:rPr>
          <w:t>16</w:t>
        </w:r>
        <w:r w:rsidR="009C5AF9">
          <w:rPr>
            <w:webHidden/>
          </w:rPr>
          <w:fldChar w:fldCharType="end"/>
        </w:r>
      </w:hyperlink>
    </w:p>
    <w:p w14:paraId="33A74864" w14:textId="3D24E7C7" w:rsidR="009C5AF9" w:rsidRDefault="00566D20">
      <w:pPr>
        <w:pStyle w:val="Verzeichnis2"/>
        <w:rPr>
          <w:rFonts w:asciiTheme="minorHAnsi" w:eastAsiaTheme="minorEastAsia" w:hAnsiTheme="minorHAnsi" w:cstheme="minorBidi"/>
          <w:sz w:val="22"/>
          <w:szCs w:val="22"/>
        </w:rPr>
      </w:pPr>
      <w:hyperlink w:anchor="_Toc36379918" w:history="1">
        <w:r w:rsidR="009C5AF9" w:rsidRPr="006D6979">
          <w:rPr>
            <w:rStyle w:val="Hyperlink"/>
          </w:rPr>
          <w:t>4.4</w:t>
        </w:r>
        <w:r w:rsidR="009C5AF9">
          <w:rPr>
            <w:rFonts w:asciiTheme="minorHAnsi" w:eastAsiaTheme="minorEastAsia" w:hAnsiTheme="minorHAnsi" w:cstheme="minorBidi"/>
            <w:sz w:val="22"/>
            <w:szCs w:val="22"/>
          </w:rPr>
          <w:tab/>
        </w:r>
        <w:r w:rsidR="009C5AF9" w:rsidRPr="006D6979">
          <w:rPr>
            <w:rStyle w:val="Hyperlink"/>
          </w:rPr>
          <w:t>Umschreiben der Historie</w:t>
        </w:r>
        <w:r w:rsidR="009C5AF9">
          <w:rPr>
            <w:webHidden/>
          </w:rPr>
          <w:tab/>
        </w:r>
        <w:r w:rsidR="009C5AF9">
          <w:rPr>
            <w:webHidden/>
          </w:rPr>
          <w:fldChar w:fldCharType="begin"/>
        </w:r>
        <w:r w:rsidR="009C5AF9">
          <w:rPr>
            <w:webHidden/>
          </w:rPr>
          <w:instrText xml:space="preserve"> PAGEREF _Toc36379918 \h </w:instrText>
        </w:r>
        <w:r w:rsidR="009C5AF9">
          <w:rPr>
            <w:webHidden/>
          </w:rPr>
        </w:r>
        <w:r w:rsidR="009C5AF9">
          <w:rPr>
            <w:webHidden/>
          </w:rPr>
          <w:fldChar w:fldCharType="separate"/>
        </w:r>
        <w:r w:rsidR="009C5AF9">
          <w:rPr>
            <w:webHidden/>
          </w:rPr>
          <w:t>18</w:t>
        </w:r>
        <w:r w:rsidR="009C5AF9">
          <w:rPr>
            <w:webHidden/>
          </w:rPr>
          <w:fldChar w:fldCharType="end"/>
        </w:r>
      </w:hyperlink>
    </w:p>
    <w:p w14:paraId="3390FFE4" w14:textId="799A676E" w:rsidR="009C5AF9" w:rsidRDefault="00566D20">
      <w:pPr>
        <w:pStyle w:val="Verzeichnis3"/>
        <w:rPr>
          <w:rFonts w:asciiTheme="minorHAnsi" w:eastAsiaTheme="minorEastAsia" w:hAnsiTheme="minorHAnsi" w:cstheme="minorBidi"/>
          <w:sz w:val="22"/>
          <w:szCs w:val="22"/>
        </w:rPr>
      </w:pPr>
      <w:hyperlink w:anchor="_Toc36379919" w:history="1">
        <w:r w:rsidR="009C5AF9" w:rsidRPr="006D6979">
          <w:rPr>
            <w:rStyle w:val="Hyperlink"/>
          </w:rPr>
          <w:t>4.4.1</w:t>
        </w:r>
        <w:r w:rsidR="009C5AF9">
          <w:rPr>
            <w:rFonts w:asciiTheme="minorHAnsi" w:eastAsiaTheme="minorEastAsia" w:hAnsiTheme="minorHAnsi" w:cstheme="minorBidi"/>
            <w:sz w:val="22"/>
            <w:szCs w:val="22"/>
          </w:rPr>
          <w:tab/>
        </w:r>
        <w:r w:rsidR="009C5AF9" w:rsidRPr="006D6979">
          <w:rPr>
            <w:rStyle w:val="Hyperlink"/>
          </w:rPr>
          <w:t>Interaktiver Rebase</w:t>
        </w:r>
        <w:r w:rsidR="009C5AF9">
          <w:rPr>
            <w:webHidden/>
          </w:rPr>
          <w:tab/>
        </w:r>
        <w:r w:rsidR="009C5AF9">
          <w:rPr>
            <w:webHidden/>
          </w:rPr>
          <w:fldChar w:fldCharType="begin"/>
        </w:r>
        <w:r w:rsidR="009C5AF9">
          <w:rPr>
            <w:webHidden/>
          </w:rPr>
          <w:instrText xml:space="preserve"> PAGEREF _Toc36379919 \h </w:instrText>
        </w:r>
        <w:r w:rsidR="009C5AF9">
          <w:rPr>
            <w:webHidden/>
          </w:rPr>
        </w:r>
        <w:r w:rsidR="009C5AF9">
          <w:rPr>
            <w:webHidden/>
          </w:rPr>
          <w:fldChar w:fldCharType="separate"/>
        </w:r>
        <w:r w:rsidR="009C5AF9">
          <w:rPr>
            <w:webHidden/>
          </w:rPr>
          <w:t>18</w:t>
        </w:r>
        <w:r w:rsidR="009C5AF9">
          <w:rPr>
            <w:webHidden/>
          </w:rPr>
          <w:fldChar w:fldCharType="end"/>
        </w:r>
      </w:hyperlink>
    </w:p>
    <w:p w14:paraId="5CB5A651" w14:textId="49E5F636" w:rsidR="009C5AF9" w:rsidRDefault="00566D20">
      <w:pPr>
        <w:pStyle w:val="Verzeichnis2"/>
        <w:rPr>
          <w:rFonts w:asciiTheme="minorHAnsi" w:eastAsiaTheme="minorEastAsia" w:hAnsiTheme="minorHAnsi" w:cstheme="minorBidi"/>
          <w:sz w:val="22"/>
          <w:szCs w:val="22"/>
        </w:rPr>
      </w:pPr>
      <w:hyperlink w:anchor="_Toc36379920" w:history="1">
        <w:r w:rsidR="009C5AF9" w:rsidRPr="006D6979">
          <w:rPr>
            <w:rStyle w:val="Hyperlink"/>
          </w:rPr>
          <w:t>4.5</w:t>
        </w:r>
        <w:r w:rsidR="009C5AF9">
          <w:rPr>
            <w:rFonts w:asciiTheme="minorHAnsi" w:eastAsiaTheme="minorEastAsia" w:hAnsiTheme="minorHAnsi" w:cstheme="minorBidi"/>
            <w:sz w:val="22"/>
            <w:szCs w:val="22"/>
          </w:rPr>
          <w:tab/>
        </w:r>
        <w:r w:rsidR="009C5AF9" w:rsidRPr="006D6979">
          <w:rPr>
            <w:rStyle w:val="Hyperlink"/>
          </w:rPr>
          <w:t>Arbeiten mit mehreren Zweigen</w:t>
        </w:r>
        <w:r w:rsidR="009C5AF9">
          <w:rPr>
            <w:webHidden/>
          </w:rPr>
          <w:tab/>
        </w:r>
        <w:r w:rsidR="009C5AF9">
          <w:rPr>
            <w:webHidden/>
          </w:rPr>
          <w:fldChar w:fldCharType="begin"/>
        </w:r>
        <w:r w:rsidR="009C5AF9">
          <w:rPr>
            <w:webHidden/>
          </w:rPr>
          <w:instrText xml:space="preserve"> PAGEREF _Toc36379920 \h </w:instrText>
        </w:r>
        <w:r w:rsidR="009C5AF9">
          <w:rPr>
            <w:webHidden/>
          </w:rPr>
        </w:r>
        <w:r w:rsidR="009C5AF9">
          <w:rPr>
            <w:webHidden/>
          </w:rPr>
          <w:fldChar w:fldCharType="separate"/>
        </w:r>
        <w:r w:rsidR="009C5AF9">
          <w:rPr>
            <w:webHidden/>
          </w:rPr>
          <w:t>21</w:t>
        </w:r>
        <w:r w:rsidR="009C5AF9">
          <w:rPr>
            <w:webHidden/>
          </w:rPr>
          <w:fldChar w:fldCharType="end"/>
        </w:r>
      </w:hyperlink>
    </w:p>
    <w:p w14:paraId="3FBA5F1F" w14:textId="551B1C11" w:rsidR="009C5AF9" w:rsidRDefault="00566D20">
      <w:pPr>
        <w:pStyle w:val="Verzeichnis3"/>
        <w:rPr>
          <w:rFonts w:asciiTheme="minorHAnsi" w:eastAsiaTheme="minorEastAsia" w:hAnsiTheme="minorHAnsi" w:cstheme="minorBidi"/>
          <w:sz w:val="22"/>
          <w:szCs w:val="22"/>
        </w:rPr>
      </w:pPr>
      <w:hyperlink w:anchor="_Toc36379921" w:history="1">
        <w:r w:rsidR="009C5AF9" w:rsidRPr="006D6979">
          <w:rPr>
            <w:rStyle w:val="Hyperlink"/>
          </w:rPr>
          <w:t>4.5.1</w:t>
        </w:r>
        <w:r w:rsidR="009C5AF9">
          <w:rPr>
            <w:rFonts w:asciiTheme="minorHAnsi" w:eastAsiaTheme="minorEastAsia" w:hAnsiTheme="minorHAnsi" w:cstheme="minorBidi"/>
            <w:sz w:val="22"/>
            <w:szCs w:val="22"/>
          </w:rPr>
          <w:tab/>
        </w:r>
        <w:r w:rsidR="009C5AF9" w:rsidRPr="006D6979">
          <w:rPr>
            <w:rStyle w:val="Hyperlink"/>
          </w:rPr>
          <w:t>Git stash (Zwischenspeicher)</w:t>
        </w:r>
        <w:r w:rsidR="009C5AF9">
          <w:rPr>
            <w:webHidden/>
          </w:rPr>
          <w:tab/>
        </w:r>
        <w:r w:rsidR="009C5AF9">
          <w:rPr>
            <w:webHidden/>
          </w:rPr>
          <w:fldChar w:fldCharType="begin"/>
        </w:r>
        <w:r w:rsidR="009C5AF9">
          <w:rPr>
            <w:webHidden/>
          </w:rPr>
          <w:instrText xml:space="preserve"> PAGEREF _Toc36379921 \h </w:instrText>
        </w:r>
        <w:r w:rsidR="009C5AF9">
          <w:rPr>
            <w:webHidden/>
          </w:rPr>
        </w:r>
        <w:r w:rsidR="009C5AF9">
          <w:rPr>
            <w:webHidden/>
          </w:rPr>
          <w:fldChar w:fldCharType="separate"/>
        </w:r>
        <w:r w:rsidR="009C5AF9">
          <w:rPr>
            <w:webHidden/>
          </w:rPr>
          <w:t>21</w:t>
        </w:r>
        <w:r w:rsidR="009C5AF9">
          <w:rPr>
            <w:webHidden/>
          </w:rPr>
          <w:fldChar w:fldCharType="end"/>
        </w:r>
      </w:hyperlink>
    </w:p>
    <w:p w14:paraId="6BDFFF1A" w14:textId="240ADC27" w:rsidR="009C5AF9" w:rsidRDefault="00566D20">
      <w:pPr>
        <w:pStyle w:val="Verzeichnis3"/>
        <w:rPr>
          <w:rFonts w:asciiTheme="minorHAnsi" w:eastAsiaTheme="minorEastAsia" w:hAnsiTheme="minorHAnsi" w:cstheme="minorBidi"/>
          <w:sz w:val="22"/>
          <w:szCs w:val="22"/>
        </w:rPr>
      </w:pPr>
      <w:hyperlink w:anchor="_Toc36379922" w:history="1">
        <w:r w:rsidR="009C5AF9" w:rsidRPr="006D6979">
          <w:rPr>
            <w:rStyle w:val="Hyperlink"/>
          </w:rPr>
          <w:t>4.5.2</w:t>
        </w:r>
        <w:r w:rsidR="009C5AF9">
          <w:rPr>
            <w:rFonts w:asciiTheme="minorHAnsi" w:eastAsiaTheme="minorEastAsia" w:hAnsiTheme="minorHAnsi" w:cstheme="minorBidi"/>
            <w:sz w:val="22"/>
            <w:szCs w:val="22"/>
          </w:rPr>
          <w:tab/>
        </w:r>
        <w:r w:rsidR="009C5AF9" w:rsidRPr="006D6979">
          <w:rPr>
            <w:rStyle w:val="Hyperlink"/>
          </w:rPr>
          <w:t>Git worktree</w:t>
        </w:r>
        <w:r w:rsidR="009C5AF9">
          <w:rPr>
            <w:webHidden/>
          </w:rPr>
          <w:tab/>
        </w:r>
        <w:r w:rsidR="009C5AF9">
          <w:rPr>
            <w:webHidden/>
          </w:rPr>
          <w:fldChar w:fldCharType="begin"/>
        </w:r>
        <w:r w:rsidR="009C5AF9">
          <w:rPr>
            <w:webHidden/>
          </w:rPr>
          <w:instrText xml:space="preserve"> PAGEREF _Toc36379922 \h </w:instrText>
        </w:r>
        <w:r w:rsidR="009C5AF9">
          <w:rPr>
            <w:webHidden/>
          </w:rPr>
        </w:r>
        <w:r w:rsidR="009C5AF9">
          <w:rPr>
            <w:webHidden/>
          </w:rPr>
          <w:fldChar w:fldCharType="separate"/>
        </w:r>
        <w:r w:rsidR="009C5AF9">
          <w:rPr>
            <w:webHidden/>
          </w:rPr>
          <w:t>22</w:t>
        </w:r>
        <w:r w:rsidR="009C5AF9">
          <w:rPr>
            <w:webHidden/>
          </w:rPr>
          <w:fldChar w:fldCharType="end"/>
        </w:r>
      </w:hyperlink>
    </w:p>
    <w:p w14:paraId="0B4A764B" w14:textId="5466FE30" w:rsidR="009C5AF9" w:rsidRDefault="00566D20">
      <w:pPr>
        <w:pStyle w:val="Verzeichnis3"/>
        <w:rPr>
          <w:rFonts w:asciiTheme="minorHAnsi" w:eastAsiaTheme="minorEastAsia" w:hAnsiTheme="minorHAnsi" w:cstheme="minorBidi"/>
          <w:sz w:val="22"/>
          <w:szCs w:val="22"/>
        </w:rPr>
      </w:pPr>
      <w:hyperlink w:anchor="_Toc36379923" w:history="1">
        <w:r w:rsidR="009C5AF9" w:rsidRPr="006D6979">
          <w:rPr>
            <w:rStyle w:val="Hyperlink"/>
          </w:rPr>
          <w:t>4.5.3</w:t>
        </w:r>
        <w:r w:rsidR="009C5AF9">
          <w:rPr>
            <w:rFonts w:asciiTheme="minorHAnsi" w:eastAsiaTheme="minorEastAsia" w:hAnsiTheme="minorHAnsi" w:cstheme="minorBidi"/>
            <w:sz w:val="22"/>
            <w:szCs w:val="22"/>
          </w:rPr>
          <w:tab/>
        </w:r>
        <w:r w:rsidR="009C5AF9" w:rsidRPr="006D6979">
          <w:rPr>
            <w:rStyle w:val="Hyperlink"/>
          </w:rPr>
          <w:t>Git branch</w:t>
        </w:r>
        <w:r w:rsidR="009C5AF9">
          <w:rPr>
            <w:webHidden/>
          </w:rPr>
          <w:tab/>
        </w:r>
        <w:r w:rsidR="009C5AF9">
          <w:rPr>
            <w:webHidden/>
          </w:rPr>
          <w:fldChar w:fldCharType="begin"/>
        </w:r>
        <w:r w:rsidR="009C5AF9">
          <w:rPr>
            <w:webHidden/>
          </w:rPr>
          <w:instrText xml:space="preserve"> PAGEREF _Toc36379923 \h </w:instrText>
        </w:r>
        <w:r w:rsidR="009C5AF9">
          <w:rPr>
            <w:webHidden/>
          </w:rPr>
        </w:r>
        <w:r w:rsidR="009C5AF9">
          <w:rPr>
            <w:webHidden/>
          </w:rPr>
          <w:fldChar w:fldCharType="separate"/>
        </w:r>
        <w:r w:rsidR="009C5AF9">
          <w:rPr>
            <w:webHidden/>
          </w:rPr>
          <w:t>23</w:t>
        </w:r>
        <w:r w:rsidR="009C5AF9">
          <w:rPr>
            <w:webHidden/>
          </w:rPr>
          <w:fldChar w:fldCharType="end"/>
        </w:r>
      </w:hyperlink>
    </w:p>
    <w:p w14:paraId="42A8D9D0" w14:textId="0CCEDCB2" w:rsidR="009C5AF9" w:rsidRDefault="00566D20">
      <w:pPr>
        <w:pStyle w:val="Verzeichnis3"/>
        <w:rPr>
          <w:rFonts w:asciiTheme="minorHAnsi" w:eastAsiaTheme="minorEastAsia" w:hAnsiTheme="minorHAnsi" w:cstheme="minorBidi"/>
          <w:sz w:val="22"/>
          <w:szCs w:val="22"/>
        </w:rPr>
      </w:pPr>
      <w:hyperlink w:anchor="_Toc36379924" w:history="1">
        <w:r w:rsidR="009C5AF9" w:rsidRPr="006D6979">
          <w:rPr>
            <w:rStyle w:val="Hyperlink"/>
          </w:rPr>
          <w:t>4.5.4</w:t>
        </w:r>
        <w:r w:rsidR="009C5AF9">
          <w:rPr>
            <w:rFonts w:asciiTheme="minorHAnsi" w:eastAsiaTheme="minorEastAsia" w:hAnsiTheme="minorHAnsi" w:cstheme="minorBidi"/>
            <w:sz w:val="22"/>
            <w:szCs w:val="22"/>
          </w:rPr>
          <w:tab/>
        </w:r>
        <w:r w:rsidR="009C5AF9" w:rsidRPr="006D6979">
          <w:rPr>
            <w:rStyle w:val="Hyperlink"/>
          </w:rPr>
          <w:t>Git checkout</w:t>
        </w:r>
        <w:r w:rsidR="009C5AF9">
          <w:rPr>
            <w:webHidden/>
          </w:rPr>
          <w:tab/>
        </w:r>
        <w:r w:rsidR="009C5AF9">
          <w:rPr>
            <w:webHidden/>
          </w:rPr>
          <w:fldChar w:fldCharType="begin"/>
        </w:r>
        <w:r w:rsidR="009C5AF9">
          <w:rPr>
            <w:webHidden/>
          </w:rPr>
          <w:instrText xml:space="preserve"> PAGEREF _Toc36379924 \h </w:instrText>
        </w:r>
        <w:r w:rsidR="009C5AF9">
          <w:rPr>
            <w:webHidden/>
          </w:rPr>
        </w:r>
        <w:r w:rsidR="009C5AF9">
          <w:rPr>
            <w:webHidden/>
          </w:rPr>
          <w:fldChar w:fldCharType="separate"/>
        </w:r>
        <w:r w:rsidR="009C5AF9">
          <w:rPr>
            <w:webHidden/>
          </w:rPr>
          <w:t>24</w:t>
        </w:r>
        <w:r w:rsidR="009C5AF9">
          <w:rPr>
            <w:webHidden/>
          </w:rPr>
          <w:fldChar w:fldCharType="end"/>
        </w:r>
      </w:hyperlink>
    </w:p>
    <w:p w14:paraId="62B8CDBD" w14:textId="77E7C094" w:rsidR="009C5AF9" w:rsidRDefault="00566D20">
      <w:pPr>
        <w:pStyle w:val="Verzeichnis3"/>
        <w:rPr>
          <w:rFonts w:asciiTheme="minorHAnsi" w:eastAsiaTheme="minorEastAsia" w:hAnsiTheme="minorHAnsi" w:cstheme="minorBidi"/>
          <w:sz w:val="22"/>
          <w:szCs w:val="22"/>
        </w:rPr>
      </w:pPr>
      <w:hyperlink w:anchor="_Toc36379925" w:history="1">
        <w:r w:rsidR="009C5AF9" w:rsidRPr="006D6979">
          <w:rPr>
            <w:rStyle w:val="Hyperlink"/>
          </w:rPr>
          <w:t>4.5.5</w:t>
        </w:r>
        <w:r w:rsidR="009C5AF9">
          <w:rPr>
            <w:rFonts w:asciiTheme="minorHAnsi" w:eastAsiaTheme="minorEastAsia" w:hAnsiTheme="minorHAnsi" w:cstheme="minorBidi"/>
            <w:sz w:val="22"/>
            <w:szCs w:val="22"/>
          </w:rPr>
          <w:tab/>
        </w:r>
        <w:r w:rsidR="009C5AF9" w:rsidRPr="006D6979">
          <w:rPr>
            <w:rStyle w:val="Hyperlink"/>
          </w:rPr>
          <w:t>Gitk</w:t>
        </w:r>
        <w:r w:rsidR="009C5AF9">
          <w:rPr>
            <w:webHidden/>
          </w:rPr>
          <w:tab/>
        </w:r>
        <w:r w:rsidR="009C5AF9">
          <w:rPr>
            <w:webHidden/>
          </w:rPr>
          <w:fldChar w:fldCharType="begin"/>
        </w:r>
        <w:r w:rsidR="009C5AF9">
          <w:rPr>
            <w:webHidden/>
          </w:rPr>
          <w:instrText xml:space="preserve"> PAGEREF _Toc36379925 \h </w:instrText>
        </w:r>
        <w:r w:rsidR="009C5AF9">
          <w:rPr>
            <w:webHidden/>
          </w:rPr>
        </w:r>
        <w:r w:rsidR="009C5AF9">
          <w:rPr>
            <w:webHidden/>
          </w:rPr>
          <w:fldChar w:fldCharType="separate"/>
        </w:r>
        <w:r w:rsidR="009C5AF9">
          <w:rPr>
            <w:webHidden/>
          </w:rPr>
          <w:t>26</w:t>
        </w:r>
        <w:r w:rsidR="009C5AF9">
          <w:rPr>
            <w:webHidden/>
          </w:rPr>
          <w:fldChar w:fldCharType="end"/>
        </w:r>
      </w:hyperlink>
    </w:p>
    <w:p w14:paraId="66B9A8F2" w14:textId="62970224" w:rsidR="009C5AF9" w:rsidRDefault="00566D20">
      <w:pPr>
        <w:pStyle w:val="Verzeichnis2"/>
        <w:rPr>
          <w:rFonts w:asciiTheme="minorHAnsi" w:eastAsiaTheme="minorEastAsia" w:hAnsiTheme="minorHAnsi" w:cstheme="minorBidi"/>
          <w:sz w:val="22"/>
          <w:szCs w:val="22"/>
        </w:rPr>
      </w:pPr>
      <w:hyperlink w:anchor="_Toc36379926" w:history="1">
        <w:r w:rsidR="009C5AF9" w:rsidRPr="006D6979">
          <w:rPr>
            <w:rStyle w:val="Hyperlink"/>
          </w:rPr>
          <w:t>4.6</w:t>
        </w:r>
        <w:r w:rsidR="009C5AF9">
          <w:rPr>
            <w:rFonts w:asciiTheme="minorHAnsi" w:eastAsiaTheme="minorEastAsia" w:hAnsiTheme="minorHAnsi" w:cstheme="minorBidi"/>
            <w:sz w:val="22"/>
            <w:szCs w:val="22"/>
          </w:rPr>
          <w:tab/>
        </w:r>
        <w:r w:rsidR="009C5AF9" w:rsidRPr="006D6979">
          <w:rPr>
            <w:rStyle w:val="Hyperlink"/>
          </w:rPr>
          <w:t>Zusammenführung von Zweigen</w:t>
        </w:r>
        <w:r w:rsidR="009C5AF9">
          <w:rPr>
            <w:webHidden/>
          </w:rPr>
          <w:tab/>
        </w:r>
        <w:r w:rsidR="009C5AF9">
          <w:rPr>
            <w:webHidden/>
          </w:rPr>
          <w:fldChar w:fldCharType="begin"/>
        </w:r>
        <w:r w:rsidR="009C5AF9">
          <w:rPr>
            <w:webHidden/>
          </w:rPr>
          <w:instrText xml:space="preserve"> PAGEREF _Toc36379926 \h </w:instrText>
        </w:r>
        <w:r w:rsidR="009C5AF9">
          <w:rPr>
            <w:webHidden/>
          </w:rPr>
        </w:r>
        <w:r w:rsidR="009C5AF9">
          <w:rPr>
            <w:webHidden/>
          </w:rPr>
          <w:fldChar w:fldCharType="separate"/>
        </w:r>
        <w:r w:rsidR="009C5AF9">
          <w:rPr>
            <w:webHidden/>
          </w:rPr>
          <w:t>27</w:t>
        </w:r>
        <w:r w:rsidR="009C5AF9">
          <w:rPr>
            <w:webHidden/>
          </w:rPr>
          <w:fldChar w:fldCharType="end"/>
        </w:r>
      </w:hyperlink>
    </w:p>
    <w:p w14:paraId="7B932B38" w14:textId="56CEDBB4" w:rsidR="009C5AF9" w:rsidRDefault="00566D20">
      <w:pPr>
        <w:pStyle w:val="Verzeichnis3"/>
        <w:rPr>
          <w:rFonts w:asciiTheme="minorHAnsi" w:eastAsiaTheme="minorEastAsia" w:hAnsiTheme="minorHAnsi" w:cstheme="minorBidi"/>
          <w:sz w:val="22"/>
          <w:szCs w:val="22"/>
        </w:rPr>
      </w:pPr>
      <w:hyperlink w:anchor="_Toc36379927" w:history="1">
        <w:r w:rsidR="009C5AF9" w:rsidRPr="006D6979">
          <w:rPr>
            <w:rStyle w:val="Hyperlink"/>
          </w:rPr>
          <w:t>4.6.1</w:t>
        </w:r>
        <w:r w:rsidR="009C5AF9">
          <w:rPr>
            <w:rFonts w:asciiTheme="minorHAnsi" w:eastAsiaTheme="minorEastAsia" w:hAnsiTheme="minorHAnsi" w:cstheme="minorBidi"/>
            <w:sz w:val="22"/>
            <w:szCs w:val="22"/>
          </w:rPr>
          <w:tab/>
        </w:r>
        <w:r w:rsidR="009C5AF9" w:rsidRPr="006D6979">
          <w:rPr>
            <w:rStyle w:val="Hyperlink"/>
          </w:rPr>
          <w:t>Git merge</w:t>
        </w:r>
        <w:r w:rsidR="009C5AF9">
          <w:rPr>
            <w:webHidden/>
          </w:rPr>
          <w:tab/>
        </w:r>
        <w:r w:rsidR="009C5AF9">
          <w:rPr>
            <w:webHidden/>
          </w:rPr>
          <w:fldChar w:fldCharType="begin"/>
        </w:r>
        <w:r w:rsidR="009C5AF9">
          <w:rPr>
            <w:webHidden/>
          </w:rPr>
          <w:instrText xml:space="preserve"> PAGEREF _Toc36379927 \h </w:instrText>
        </w:r>
        <w:r w:rsidR="009C5AF9">
          <w:rPr>
            <w:webHidden/>
          </w:rPr>
        </w:r>
        <w:r w:rsidR="009C5AF9">
          <w:rPr>
            <w:webHidden/>
          </w:rPr>
          <w:fldChar w:fldCharType="separate"/>
        </w:r>
        <w:r w:rsidR="009C5AF9">
          <w:rPr>
            <w:webHidden/>
          </w:rPr>
          <w:t>27</w:t>
        </w:r>
        <w:r w:rsidR="009C5AF9">
          <w:rPr>
            <w:webHidden/>
          </w:rPr>
          <w:fldChar w:fldCharType="end"/>
        </w:r>
      </w:hyperlink>
    </w:p>
    <w:p w14:paraId="57EE0558" w14:textId="2BF3DDE2" w:rsidR="009C5AF9" w:rsidRDefault="00566D20">
      <w:pPr>
        <w:pStyle w:val="Verzeichnis3"/>
        <w:rPr>
          <w:rFonts w:asciiTheme="minorHAnsi" w:eastAsiaTheme="minorEastAsia" w:hAnsiTheme="minorHAnsi" w:cstheme="minorBidi"/>
          <w:sz w:val="22"/>
          <w:szCs w:val="22"/>
        </w:rPr>
      </w:pPr>
      <w:hyperlink w:anchor="_Toc36379928" w:history="1">
        <w:r w:rsidR="009C5AF9" w:rsidRPr="006D6979">
          <w:rPr>
            <w:rStyle w:val="Hyperlink"/>
          </w:rPr>
          <w:t>4.6.2</w:t>
        </w:r>
        <w:r w:rsidR="009C5AF9">
          <w:rPr>
            <w:rFonts w:asciiTheme="minorHAnsi" w:eastAsiaTheme="minorEastAsia" w:hAnsiTheme="minorHAnsi" w:cstheme="minorBidi"/>
            <w:sz w:val="22"/>
            <w:szCs w:val="22"/>
          </w:rPr>
          <w:tab/>
        </w:r>
        <w:r w:rsidR="009C5AF9" w:rsidRPr="006D6979">
          <w:rPr>
            <w:rStyle w:val="Hyperlink"/>
          </w:rPr>
          <w:t>Partielle Zusammenführung von Zweigen</w:t>
        </w:r>
        <w:r w:rsidR="009C5AF9">
          <w:rPr>
            <w:webHidden/>
          </w:rPr>
          <w:tab/>
        </w:r>
        <w:r w:rsidR="009C5AF9">
          <w:rPr>
            <w:webHidden/>
          </w:rPr>
          <w:fldChar w:fldCharType="begin"/>
        </w:r>
        <w:r w:rsidR="009C5AF9">
          <w:rPr>
            <w:webHidden/>
          </w:rPr>
          <w:instrText xml:space="preserve"> PAGEREF _Toc36379928 \h </w:instrText>
        </w:r>
        <w:r w:rsidR="009C5AF9">
          <w:rPr>
            <w:webHidden/>
          </w:rPr>
        </w:r>
        <w:r w:rsidR="009C5AF9">
          <w:rPr>
            <w:webHidden/>
          </w:rPr>
          <w:fldChar w:fldCharType="separate"/>
        </w:r>
        <w:r w:rsidR="009C5AF9">
          <w:rPr>
            <w:webHidden/>
          </w:rPr>
          <w:t>29</w:t>
        </w:r>
        <w:r w:rsidR="009C5AF9">
          <w:rPr>
            <w:webHidden/>
          </w:rPr>
          <w:fldChar w:fldCharType="end"/>
        </w:r>
      </w:hyperlink>
    </w:p>
    <w:p w14:paraId="614FE080" w14:textId="41EA3A52" w:rsidR="009C5AF9" w:rsidRDefault="00566D20">
      <w:pPr>
        <w:pStyle w:val="Verzeichnis3"/>
        <w:rPr>
          <w:rFonts w:asciiTheme="minorHAnsi" w:eastAsiaTheme="minorEastAsia" w:hAnsiTheme="minorHAnsi" w:cstheme="minorBidi"/>
          <w:sz w:val="22"/>
          <w:szCs w:val="22"/>
        </w:rPr>
      </w:pPr>
      <w:hyperlink w:anchor="_Toc36379929" w:history="1">
        <w:r w:rsidR="009C5AF9" w:rsidRPr="006D6979">
          <w:rPr>
            <w:rStyle w:val="Hyperlink"/>
          </w:rPr>
          <w:t>4.6.3</w:t>
        </w:r>
        <w:r w:rsidR="009C5AF9">
          <w:rPr>
            <w:rFonts w:asciiTheme="minorHAnsi" w:eastAsiaTheme="minorEastAsia" w:hAnsiTheme="minorHAnsi" w:cstheme="minorBidi"/>
            <w:sz w:val="22"/>
            <w:szCs w:val="22"/>
          </w:rPr>
          <w:tab/>
        </w:r>
        <w:r w:rsidR="009C5AF9" w:rsidRPr="006D6979">
          <w:rPr>
            <w:rStyle w:val="Hyperlink"/>
          </w:rPr>
          <w:t>Git rebase</w:t>
        </w:r>
        <w:r w:rsidR="009C5AF9">
          <w:rPr>
            <w:webHidden/>
          </w:rPr>
          <w:tab/>
        </w:r>
        <w:r w:rsidR="009C5AF9">
          <w:rPr>
            <w:webHidden/>
          </w:rPr>
          <w:fldChar w:fldCharType="begin"/>
        </w:r>
        <w:r w:rsidR="009C5AF9">
          <w:rPr>
            <w:webHidden/>
          </w:rPr>
          <w:instrText xml:space="preserve"> PAGEREF _Toc36379929 \h </w:instrText>
        </w:r>
        <w:r w:rsidR="009C5AF9">
          <w:rPr>
            <w:webHidden/>
          </w:rPr>
        </w:r>
        <w:r w:rsidR="009C5AF9">
          <w:rPr>
            <w:webHidden/>
          </w:rPr>
          <w:fldChar w:fldCharType="separate"/>
        </w:r>
        <w:r w:rsidR="009C5AF9">
          <w:rPr>
            <w:webHidden/>
          </w:rPr>
          <w:t>30</w:t>
        </w:r>
        <w:r w:rsidR="009C5AF9">
          <w:rPr>
            <w:webHidden/>
          </w:rPr>
          <w:fldChar w:fldCharType="end"/>
        </w:r>
      </w:hyperlink>
    </w:p>
    <w:p w14:paraId="50647F0B" w14:textId="06EB9D55" w:rsidR="009C5AF9" w:rsidRDefault="00566D20">
      <w:pPr>
        <w:pStyle w:val="Verzeichnis3"/>
        <w:rPr>
          <w:rFonts w:asciiTheme="minorHAnsi" w:eastAsiaTheme="minorEastAsia" w:hAnsiTheme="minorHAnsi" w:cstheme="minorBidi"/>
          <w:sz w:val="22"/>
          <w:szCs w:val="22"/>
        </w:rPr>
      </w:pPr>
      <w:hyperlink w:anchor="_Toc36379930" w:history="1">
        <w:r w:rsidR="009C5AF9" w:rsidRPr="006D6979">
          <w:rPr>
            <w:rStyle w:val="Hyperlink"/>
          </w:rPr>
          <w:t>4.6.4</w:t>
        </w:r>
        <w:r w:rsidR="009C5AF9">
          <w:rPr>
            <w:rFonts w:asciiTheme="minorHAnsi" w:eastAsiaTheme="minorEastAsia" w:hAnsiTheme="minorHAnsi" w:cstheme="minorBidi"/>
            <w:sz w:val="22"/>
            <w:szCs w:val="22"/>
          </w:rPr>
          <w:tab/>
        </w:r>
        <w:r w:rsidR="009C5AF9" w:rsidRPr="006D6979">
          <w:rPr>
            <w:rStyle w:val="Hyperlink"/>
          </w:rPr>
          <w:t>Behebung von Konflikten</w:t>
        </w:r>
        <w:r w:rsidR="009C5AF9">
          <w:rPr>
            <w:webHidden/>
          </w:rPr>
          <w:tab/>
        </w:r>
        <w:r w:rsidR="009C5AF9">
          <w:rPr>
            <w:webHidden/>
          </w:rPr>
          <w:fldChar w:fldCharType="begin"/>
        </w:r>
        <w:r w:rsidR="009C5AF9">
          <w:rPr>
            <w:webHidden/>
          </w:rPr>
          <w:instrText xml:space="preserve"> PAGEREF _Toc36379930 \h </w:instrText>
        </w:r>
        <w:r w:rsidR="009C5AF9">
          <w:rPr>
            <w:webHidden/>
          </w:rPr>
        </w:r>
        <w:r w:rsidR="009C5AF9">
          <w:rPr>
            <w:webHidden/>
          </w:rPr>
          <w:fldChar w:fldCharType="separate"/>
        </w:r>
        <w:r w:rsidR="009C5AF9">
          <w:rPr>
            <w:webHidden/>
          </w:rPr>
          <w:t>32</w:t>
        </w:r>
        <w:r w:rsidR="009C5AF9">
          <w:rPr>
            <w:webHidden/>
          </w:rPr>
          <w:fldChar w:fldCharType="end"/>
        </w:r>
      </w:hyperlink>
    </w:p>
    <w:p w14:paraId="3A6A9C18" w14:textId="06FCA517" w:rsidR="009C5AF9" w:rsidRDefault="00566D20">
      <w:pPr>
        <w:pStyle w:val="Verzeichnis3"/>
        <w:rPr>
          <w:rFonts w:asciiTheme="minorHAnsi" w:eastAsiaTheme="minorEastAsia" w:hAnsiTheme="minorHAnsi" w:cstheme="minorBidi"/>
          <w:sz w:val="22"/>
          <w:szCs w:val="22"/>
        </w:rPr>
      </w:pPr>
      <w:hyperlink w:anchor="_Toc36379931" w:history="1">
        <w:r w:rsidR="009C5AF9" w:rsidRPr="006D6979">
          <w:rPr>
            <w:rStyle w:val="Hyperlink"/>
          </w:rPr>
          <w:t>4.6.5</w:t>
        </w:r>
        <w:r w:rsidR="009C5AF9">
          <w:rPr>
            <w:rFonts w:asciiTheme="minorHAnsi" w:eastAsiaTheme="minorEastAsia" w:hAnsiTheme="minorHAnsi" w:cstheme="minorBidi"/>
            <w:sz w:val="22"/>
            <w:szCs w:val="22"/>
          </w:rPr>
          <w:tab/>
        </w:r>
        <w:r w:rsidR="009C5AF9" w:rsidRPr="006D6979">
          <w:rPr>
            <w:rStyle w:val="Hyperlink"/>
          </w:rPr>
          <w:t>Git mergetool</w:t>
        </w:r>
        <w:r w:rsidR="009C5AF9">
          <w:rPr>
            <w:webHidden/>
          </w:rPr>
          <w:tab/>
        </w:r>
        <w:r w:rsidR="009C5AF9">
          <w:rPr>
            <w:webHidden/>
          </w:rPr>
          <w:fldChar w:fldCharType="begin"/>
        </w:r>
        <w:r w:rsidR="009C5AF9">
          <w:rPr>
            <w:webHidden/>
          </w:rPr>
          <w:instrText xml:space="preserve"> PAGEREF _Toc36379931 \h </w:instrText>
        </w:r>
        <w:r w:rsidR="009C5AF9">
          <w:rPr>
            <w:webHidden/>
          </w:rPr>
        </w:r>
        <w:r w:rsidR="009C5AF9">
          <w:rPr>
            <w:webHidden/>
          </w:rPr>
          <w:fldChar w:fldCharType="separate"/>
        </w:r>
        <w:r w:rsidR="009C5AF9">
          <w:rPr>
            <w:webHidden/>
          </w:rPr>
          <w:t>33</w:t>
        </w:r>
        <w:r w:rsidR="009C5AF9">
          <w:rPr>
            <w:webHidden/>
          </w:rPr>
          <w:fldChar w:fldCharType="end"/>
        </w:r>
      </w:hyperlink>
    </w:p>
    <w:p w14:paraId="26F3090E" w14:textId="7D8BDE2D" w:rsidR="009C5AF9" w:rsidRDefault="00566D20">
      <w:pPr>
        <w:pStyle w:val="Verzeichnis2"/>
        <w:rPr>
          <w:rFonts w:asciiTheme="minorHAnsi" w:eastAsiaTheme="minorEastAsia" w:hAnsiTheme="minorHAnsi" w:cstheme="minorBidi"/>
          <w:sz w:val="22"/>
          <w:szCs w:val="22"/>
        </w:rPr>
      </w:pPr>
      <w:hyperlink w:anchor="_Toc36379932" w:history="1">
        <w:r w:rsidR="009C5AF9" w:rsidRPr="006D6979">
          <w:rPr>
            <w:rStyle w:val="Hyperlink"/>
          </w:rPr>
          <w:t>4.7</w:t>
        </w:r>
        <w:r w:rsidR="009C5AF9">
          <w:rPr>
            <w:rFonts w:asciiTheme="minorHAnsi" w:eastAsiaTheme="minorEastAsia" w:hAnsiTheme="minorHAnsi" w:cstheme="minorBidi"/>
            <w:sz w:val="22"/>
            <w:szCs w:val="22"/>
          </w:rPr>
          <w:tab/>
        </w:r>
        <w:r w:rsidR="009C5AF9" w:rsidRPr="006D6979">
          <w:rPr>
            <w:rStyle w:val="Hyperlink"/>
          </w:rPr>
          <w:t>Synchronisierung von Archiven</w:t>
        </w:r>
        <w:r w:rsidR="009C5AF9">
          <w:rPr>
            <w:webHidden/>
          </w:rPr>
          <w:tab/>
        </w:r>
        <w:r w:rsidR="009C5AF9">
          <w:rPr>
            <w:webHidden/>
          </w:rPr>
          <w:fldChar w:fldCharType="begin"/>
        </w:r>
        <w:r w:rsidR="009C5AF9">
          <w:rPr>
            <w:webHidden/>
          </w:rPr>
          <w:instrText xml:space="preserve"> PAGEREF _Toc36379932 \h </w:instrText>
        </w:r>
        <w:r w:rsidR="009C5AF9">
          <w:rPr>
            <w:webHidden/>
          </w:rPr>
        </w:r>
        <w:r w:rsidR="009C5AF9">
          <w:rPr>
            <w:webHidden/>
          </w:rPr>
          <w:fldChar w:fldCharType="separate"/>
        </w:r>
        <w:r w:rsidR="009C5AF9">
          <w:rPr>
            <w:webHidden/>
          </w:rPr>
          <w:t>36</w:t>
        </w:r>
        <w:r w:rsidR="009C5AF9">
          <w:rPr>
            <w:webHidden/>
          </w:rPr>
          <w:fldChar w:fldCharType="end"/>
        </w:r>
      </w:hyperlink>
    </w:p>
    <w:p w14:paraId="54AF2ABD" w14:textId="37132C2B" w:rsidR="009C5AF9" w:rsidRDefault="00566D20">
      <w:pPr>
        <w:pStyle w:val="Verzeichnis3"/>
        <w:rPr>
          <w:rFonts w:asciiTheme="minorHAnsi" w:eastAsiaTheme="minorEastAsia" w:hAnsiTheme="minorHAnsi" w:cstheme="minorBidi"/>
          <w:sz w:val="22"/>
          <w:szCs w:val="22"/>
        </w:rPr>
      </w:pPr>
      <w:hyperlink w:anchor="_Toc36379933" w:history="1">
        <w:r w:rsidR="009C5AF9" w:rsidRPr="006D6979">
          <w:rPr>
            <w:rStyle w:val="Hyperlink"/>
          </w:rPr>
          <w:t>4.7.1</w:t>
        </w:r>
        <w:r w:rsidR="009C5AF9">
          <w:rPr>
            <w:rFonts w:asciiTheme="minorHAnsi" w:eastAsiaTheme="minorEastAsia" w:hAnsiTheme="minorHAnsi" w:cstheme="minorBidi"/>
            <w:sz w:val="22"/>
            <w:szCs w:val="22"/>
          </w:rPr>
          <w:tab/>
        </w:r>
        <w:r w:rsidR="009C5AF9" w:rsidRPr="006D6979">
          <w:rPr>
            <w:rStyle w:val="Hyperlink"/>
          </w:rPr>
          <w:t>Git remote</w:t>
        </w:r>
        <w:r w:rsidR="009C5AF9">
          <w:rPr>
            <w:webHidden/>
          </w:rPr>
          <w:tab/>
        </w:r>
        <w:r w:rsidR="009C5AF9">
          <w:rPr>
            <w:webHidden/>
          </w:rPr>
          <w:fldChar w:fldCharType="begin"/>
        </w:r>
        <w:r w:rsidR="009C5AF9">
          <w:rPr>
            <w:webHidden/>
          </w:rPr>
          <w:instrText xml:space="preserve"> PAGEREF _Toc36379933 \h </w:instrText>
        </w:r>
        <w:r w:rsidR="009C5AF9">
          <w:rPr>
            <w:webHidden/>
          </w:rPr>
        </w:r>
        <w:r w:rsidR="009C5AF9">
          <w:rPr>
            <w:webHidden/>
          </w:rPr>
          <w:fldChar w:fldCharType="separate"/>
        </w:r>
        <w:r w:rsidR="009C5AF9">
          <w:rPr>
            <w:webHidden/>
          </w:rPr>
          <w:t>36</w:t>
        </w:r>
        <w:r w:rsidR="009C5AF9">
          <w:rPr>
            <w:webHidden/>
          </w:rPr>
          <w:fldChar w:fldCharType="end"/>
        </w:r>
      </w:hyperlink>
    </w:p>
    <w:p w14:paraId="5F076787" w14:textId="3AC8892F" w:rsidR="009C5AF9" w:rsidRDefault="00566D20">
      <w:pPr>
        <w:pStyle w:val="Verzeichnis3"/>
        <w:rPr>
          <w:rFonts w:asciiTheme="minorHAnsi" w:eastAsiaTheme="minorEastAsia" w:hAnsiTheme="minorHAnsi" w:cstheme="minorBidi"/>
          <w:sz w:val="22"/>
          <w:szCs w:val="22"/>
        </w:rPr>
      </w:pPr>
      <w:hyperlink w:anchor="_Toc36379934" w:history="1">
        <w:r w:rsidR="009C5AF9" w:rsidRPr="006D6979">
          <w:rPr>
            <w:rStyle w:val="Hyperlink"/>
          </w:rPr>
          <w:t>4.7.2</w:t>
        </w:r>
        <w:r w:rsidR="009C5AF9">
          <w:rPr>
            <w:rFonts w:asciiTheme="minorHAnsi" w:eastAsiaTheme="minorEastAsia" w:hAnsiTheme="minorHAnsi" w:cstheme="minorBidi"/>
            <w:sz w:val="22"/>
            <w:szCs w:val="22"/>
          </w:rPr>
          <w:tab/>
        </w:r>
        <w:r w:rsidR="009C5AF9" w:rsidRPr="006D6979">
          <w:rPr>
            <w:rStyle w:val="Hyperlink"/>
          </w:rPr>
          <w:t>Git push</w:t>
        </w:r>
        <w:r w:rsidR="009C5AF9">
          <w:rPr>
            <w:webHidden/>
          </w:rPr>
          <w:tab/>
        </w:r>
        <w:r w:rsidR="009C5AF9">
          <w:rPr>
            <w:webHidden/>
          </w:rPr>
          <w:fldChar w:fldCharType="begin"/>
        </w:r>
        <w:r w:rsidR="009C5AF9">
          <w:rPr>
            <w:webHidden/>
          </w:rPr>
          <w:instrText xml:space="preserve"> PAGEREF _Toc36379934 \h </w:instrText>
        </w:r>
        <w:r w:rsidR="009C5AF9">
          <w:rPr>
            <w:webHidden/>
          </w:rPr>
        </w:r>
        <w:r w:rsidR="009C5AF9">
          <w:rPr>
            <w:webHidden/>
          </w:rPr>
          <w:fldChar w:fldCharType="separate"/>
        </w:r>
        <w:r w:rsidR="009C5AF9">
          <w:rPr>
            <w:webHidden/>
          </w:rPr>
          <w:t>37</w:t>
        </w:r>
        <w:r w:rsidR="009C5AF9">
          <w:rPr>
            <w:webHidden/>
          </w:rPr>
          <w:fldChar w:fldCharType="end"/>
        </w:r>
      </w:hyperlink>
    </w:p>
    <w:p w14:paraId="3A1BA233" w14:textId="3355005D" w:rsidR="009C5AF9" w:rsidRDefault="00566D20">
      <w:pPr>
        <w:pStyle w:val="Verzeichnis3"/>
        <w:rPr>
          <w:rFonts w:asciiTheme="minorHAnsi" w:eastAsiaTheme="minorEastAsia" w:hAnsiTheme="minorHAnsi" w:cstheme="minorBidi"/>
          <w:sz w:val="22"/>
          <w:szCs w:val="22"/>
        </w:rPr>
      </w:pPr>
      <w:hyperlink w:anchor="_Toc36379935" w:history="1">
        <w:r w:rsidR="009C5AF9" w:rsidRPr="006D6979">
          <w:rPr>
            <w:rStyle w:val="Hyperlink"/>
          </w:rPr>
          <w:t>4.7.3</w:t>
        </w:r>
        <w:r w:rsidR="009C5AF9">
          <w:rPr>
            <w:rFonts w:asciiTheme="minorHAnsi" w:eastAsiaTheme="minorEastAsia" w:hAnsiTheme="minorHAnsi" w:cstheme="minorBidi"/>
            <w:sz w:val="22"/>
            <w:szCs w:val="22"/>
          </w:rPr>
          <w:tab/>
        </w:r>
        <w:r w:rsidR="009C5AF9" w:rsidRPr="006D6979">
          <w:rPr>
            <w:rStyle w:val="Hyperlink"/>
          </w:rPr>
          <w:t>Git blame</w:t>
        </w:r>
        <w:r w:rsidR="009C5AF9">
          <w:rPr>
            <w:webHidden/>
          </w:rPr>
          <w:tab/>
        </w:r>
        <w:r w:rsidR="009C5AF9">
          <w:rPr>
            <w:webHidden/>
          </w:rPr>
          <w:fldChar w:fldCharType="begin"/>
        </w:r>
        <w:r w:rsidR="009C5AF9">
          <w:rPr>
            <w:webHidden/>
          </w:rPr>
          <w:instrText xml:space="preserve"> PAGEREF _Toc36379935 \h </w:instrText>
        </w:r>
        <w:r w:rsidR="009C5AF9">
          <w:rPr>
            <w:webHidden/>
          </w:rPr>
        </w:r>
        <w:r w:rsidR="009C5AF9">
          <w:rPr>
            <w:webHidden/>
          </w:rPr>
          <w:fldChar w:fldCharType="separate"/>
        </w:r>
        <w:r w:rsidR="009C5AF9">
          <w:rPr>
            <w:webHidden/>
          </w:rPr>
          <w:t>39</w:t>
        </w:r>
        <w:r w:rsidR="009C5AF9">
          <w:rPr>
            <w:webHidden/>
          </w:rPr>
          <w:fldChar w:fldCharType="end"/>
        </w:r>
      </w:hyperlink>
    </w:p>
    <w:p w14:paraId="512A578B" w14:textId="52211600" w:rsidR="009C5AF9" w:rsidRDefault="00566D20">
      <w:pPr>
        <w:pStyle w:val="Verzeichnis3"/>
        <w:rPr>
          <w:rFonts w:asciiTheme="minorHAnsi" w:eastAsiaTheme="minorEastAsia" w:hAnsiTheme="minorHAnsi" w:cstheme="minorBidi"/>
          <w:sz w:val="22"/>
          <w:szCs w:val="22"/>
        </w:rPr>
      </w:pPr>
      <w:hyperlink w:anchor="_Toc36379936" w:history="1">
        <w:r w:rsidR="009C5AF9" w:rsidRPr="006D6979">
          <w:rPr>
            <w:rStyle w:val="Hyperlink"/>
          </w:rPr>
          <w:t>4.7.4</w:t>
        </w:r>
        <w:r w:rsidR="009C5AF9">
          <w:rPr>
            <w:rFonts w:asciiTheme="minorHAnsi" w:eastAsiaTheme="minorEastAsia" w:hAnsiTheme="minorHAnsi" w:cstheme="minorBidi"/>
            <w:sz w:val="22"/>
            <w:szCs w:val="22"/>
          </w:rPr>
          <w:tab/>
        </w:r>
        <w:r w:rsidR="009C5AF9" w:rsidRPr="006D6979">
          <w:rPr>
            <w:rStyle w:val="Hyperlink"/>
          </w:rPr>
          <w:t>Git fetch</w:t>
        </w:r>
        <w:r w:rsidR="009C5AF9">
          <w:rPr>
            <w:webHidden/>
          </w:rPr>
          <w:tab/>
        </w:r>
        <w:r w:rsidR="009C5AF9">
          <w:rPr>
            <w:webHidden/>
          </w:rPr>
          <w:fldChar w:fldCharType="begin"/>
        </w:r>
        <w:r w:rsidR="009C5AF9">
          <w:rPr>
            <w:webHidden/>
          </w:rPr>
          <w:instrText xml:space="preserve"> PAGEREF _Toc36379936 \h </w:instrText>
        </w:r>
        <w:r w:rsidR="009C5AF9">
          <w:rPr>
            <w:webHidden/>
          </w:rPr>
        </w:r>
        <w:r w:rsidR="009C5AF9">
          <w:rPr>
            <w:webHidden/>
          </w:rPr>
          <w:fldChar w:fldCharType="separate"/>
        </w:r>
        <w:r w:rsidR="009C5AF9">
          <w:rPr>
            <w:webHidden/>
          </w:rPr>
          <w:t>39</w:t>
        </w:r>
        <w:r w:rsidR="009C5AF9">
          <w:rPr>
            <w:webHidden/>
          </w:rPr>
          <w:fldChar w:fldCharType="end"/>
        </w:r>
      </w:hyperlink>
    </w:p>
    <w:p w14:paraId="606D413E" w14:textId="0735172C" w:rsidR="009C5AF9" w:rsidRDefault="00566D20">
      <w:pPr>
        <w:pStyle w:val="Verzeichnis3"/>
        <w:rPr>
          <w:rFonts w:asciiTheme="minorHAnsi" w:eastAsiaTheme="minorEastAsia" w:hAnsiTheme="minorHAnsi" w:cstheme="minorBidi"/>
          <w:sz w:val="22"/>
          <w:szCs w:val="22"/>
        </w:rPr>
      </w:pPr>
      <w:hyperlink w:anchor="_Toc36379937" w:history="1">
        <w:r w:rsidR="009C5AF9" w:rsidRPr="006D6979">
          <w:rPr>
            <w:rStyle w:val="Hyperlink"/>
          </w:rPr>
          <w:t>4.7.5</w:t>
        </w:r>
        <w:r w:rsidR="009C5AF9">
          <w:rPr>
            <w:rFonts w:asciiTheme="minorHAnsi" w:eastAsiaTheme="minorEastAsia" w:hAnsiTheme="minorHAnsi" w:cstheme="minorBidi"/>
            <w:sz w:val="22"/>
            <w:szCs w:val="22"/>
          </w:rPr>
          <w:tab/>
        </w:r>
        <w:r w:rsidR="009C5AF9" w:rsidRPr="006D6979">
          <w:rPr>
            <w:rStyle w:val="Hyperlink"/>
          </w:rPr>
          <w:t>Git pull</w:t>
        </w:r>
        <w:r w:rsidR="009C5AF9">
          <w:rPr>
            <w:webHidden/>
          </w:rPr>
          <w:tab/>
        </w:r>
        <w:r w:rsidR="009C5AF9">
          <w:rPr>
            <w:webHidden/>
          </w:rPr>
          <w:fldChar w:fldCharType="begin"/>
        </w:r>
        <w:r w:rsidR="009C5AF9">
          <w:rPr>
            <w:webHidden/>
          </w:rPr>
          <w:instrText xml:space="preserve"> PAGEREF _Toc36379937 \h </w:instrText>
        </w:r>
        <w:r w:rsidR="009C5AF9">
          <w:rPr>
            <w:webHidden/>
          </w:rPr>
        </w:r>
        <w:r w:rsidR="009C5AF9">
          <w:rPr>
            <w:webHidden/>
          </w:rPr>
          <w:fldChar w:fldCharType="separate"/>
        </w:r>
        <w:r w:rsidR="009C5AF9">
          <w:rPr>
            <w:webHidden/>
          </w:rPr>
          <w:t>40</w:t>
        </w:r>
        <w:r w:rsidR="009C5AF9">
          <w:rPr>
            <w:webHidden/>
          </w:rPr>
          <w:fldChar w:fldCharType="end"/>
        </w:r>
      </w:hyperlink>
    </w:p>
    <w:p w14:paraId="5A6CC7E1" w14:textId="6FC9F453" w:rsidR="009C5AF9" w:rsidRDefault="00566D20">
      <w:pPr>
        <w:pStyle w:val="Verzeichnis3"/>
        <w:rPr>
          <w:rFonts w:asciiTheme="minorHAnsi" w:eastAsiaTheme="minorEastAsia" w:hAnsiTheme="minorHAnsi" w:cstheme="minorBidi"/>
          <w:sz w:val="22"/>
          <w:szCs w:val="22"/>
        </w:rPr>
      </w:pPr>
      <w:hyperlink w:anchor="_Toc36379938" w:history="1">
        <w:r w:rsidR="009C5AF9" w:rsidRPr="006D6979">
          <w:rPr>
            <w:rStyle w:val="Hyperlink"/>
          </w:rPr>
          <w:t>4.7.6</w:t>
        </w:r>
        <w:r w:rsidR="009C5AF9">
          <w:rPr>
            <w:rFonts w:asciiTheme="minorHAnsi" w:eastAsiaTheme="minorEastAsia" w:hAnsiTheme="minorHAnsi" w:cstheme="minorBidi"/>
            <w:sz w:val="22"/>
            <w:szCs w:val="22"/>
          </w:rPr>
          <w:tab/>
        </w:r>
        <w:r w:rsidR="009C5AF9" w:rsidRPr="006D6979">
          <w:rPr>
            <w:rStyle w:val="Hyperlink"/>
          </w:rPr>
          <w:t>Git request-pull</w:t>
        </w:r>
        <w:r w:rsidR="009C5AF9">
          <w:rPr>
            <w:webHidden/>
          </w:rPr>
          <w:tab/>
        </w:r>
        <w:r w:rsidR="009C5AF9">
          <w:rPr>
            <w:webHidden/>
          </w:rPr>
          <w:fldChar w:fldCharType="begin"/>
        </w:r>
        <w:r w:rsidR="009C5AF9">
          <w:rPr>
            <w:webHidden/>
          </w:rPr>
          <w:instrText xml:space="preserve"> PAGEREF _Toc36379938 \h </w:instrText>
        </w:r>
        <w:r w:rsidR="009C5AF9">
          <w:rPr>
            <w:webHidden/>
          </w:rPr>
        </w:r>
        <w:r w:rsidR="009C5AF9">
          <w:rPr>
            <w:webHidden/>
          </w:rPr>
          <w:fldChar w:fldCharType="separate"/>
        </w:r>
        <w:r w:rsidR="009C5AF9">
          <w:rPr>
            <w:webHidden/>
          </w:rPr>
          <w:t>41</w:t>
        </w:r>
        <w:r w:rsidR="009C5AF9">
          <w:rPr>
            <w:webHidden/>
          </w:rPr>
          <w:fldChar w:fldCharType="end"/>
        </w:r>
      </w:hyperlink>
    </w:p>
    <w:p w14:paraId="1A3CF335" w14:textId="3E4C9975" w:rsidR="009C5AF9" w:rsidRDefault="00566D20">
      <w:pPr>
        <w:pStyle w:val="Verzeichnis2"/>
        <w:rPr>
          <w:rFonts w:asciiTheme="minorHAnsi" w:eastAsiaTheme="minorEastAsia" w:hAnsiTheme="minorHAnsi" w:cstheme="minorBidi"/>
          <w:sz w:val="22"/>
          <w:szCs w:val="22"/>
        </w:rPr>
      </w:pPr>
      <w:hyperlink w:anchor="_Toc36379939" w:history="1">
        <w:r w:rsidR="009C5AF9" w:rsidRPr="006D6979">
          <w:rPr>
            <w:rStyle w:val="Hyperlink"/>
          </w:rPr>
          <w:t>4.8</w:t>
        </w:r>
        <w:r w:rsidR="009C5AF9">
          <w:rPr>
            <w:rFonts w:asciiTheme="minorHAnsi" w:eastAsiaTheme="minorEastAsia" w:hAnsiTheme="minorHAnsi" w:cstheme="minorBidi"/>
            <w:sz w:val="22"/>
            <w:szCs w:val="22"/>
          </w:rPr>
          <w:tab/>
        </w:r>
        <w:r w:rsidR="009C5AF9" w:rsidRPr="006D6979">
          <w:rPr>
            <w:rStyle w:val="Hyperlink"/>
          </w:rPr>
          <w:t>Veröffentlichungen kennzeichnen</w:t>
        </w:r>
        <w:r w:rsidR="009C5AF9">
          <w:rPr>
            <w:webHidden/>
          </w:rPr>
          <w:tab/>
        </w:r>
        <w:r w:rsidR="009C5AF9">
          <w:rPr>
            <w:webHidden/>
          </w:rPr>
          <w:fldChar w:fldCharType="begin"/>
        </w:r>
        <w:r w:rsidR="009C5AF9">
          <w:rPr>
            <w:webHidden/>
          </w:rPr>
          <w:instrText xml:space="preserve"> PAGEREF _Toc36379939 \h </w:instrText>
        </w:r>
        <w:r w:rsidR="009C5AF9">
          <w:rPr>
            <w:webHidden/>
          </w:rPr>
        </w:r>
        <w:r w:rsidR="009C5AF9">
          <w:rPr>
            <w:webHidden/>
          </w:rPr>
          <w:fldChar w:fldCharType="separate"/>
        </w:r>
        <w:r w:rsidR="009C5AF9">
          <w:rPr>
            <w:webHidden/>
          </w:rPr>
          <w:t>43</w:t>
        </w:r>
        <w:r w:rsidR="009C5AF9">
          <w:rPr>
            <w:webHidden/>
          </w:rPr>
          <w:fldChar w:fldCharType="end"/>
        </w:r>
      </w:hyperlink>
    </w:p>
    <w:p w14:paraId="2F4B0462" w14:textId="7542FE9B" w:rsidR="009C5AF9" w:rsidRDefault="00566D20">
      <w:pPr>
        <w:pStyle w:val="Verzeichnis3"/>
        <w:rPr>
          <w:rFonts w:asciiTheme="minorHAnsi" w:eastAsiaTheme="minorEastAsia" w:hAnsiTheme="minorHAnsi" w:cstheme="minorBidi"/>
          <w:sz w:val="22"/>
          <w:szCs w:val="22"/>
        </w:rPr>
      </w:pPr>
      <w:hyperlink w:anchor="_Toc36379940" w:history="1">
        <w:r w:rsidR="009C5AF9" w:rsidRPr="006D6979">
          <w:rPr>
            <w:rStyle w:val="Hyperlink"/>
          </w:rPr>
          <w:t>4.8.1</w:t>
        </w:r>
        <w:r w:rsidR="009C5AF9">
          <w:rPr>
            <w:rFonts w:asciiTheme="minorHAnsi" w:eastAsiaTheme="minorEastAsia" w:hAnsiTheme="minorHAnsi" w:cstheme="minorBidi"/>
            <w:sz w:val="22"/>
            <w:szCs w:val="22"/>
          </w:rPr>
          <w:tab/>
        </w:r>
        <w:r w:rsidR="009C5AF9" w:rsidRPr="006D6979">
          <w:rPr>
            <w:rStyle w:val="Hyperlink"/>
          </w:rPr>
          <w:t>Git tag</w:t>
        </w:r>
        <w:r w:rsidR="009C5AF9">
          <w:rPr>
            <w:webHidden/>
          </w:rPr>
          <w:tab/>
        </w:r>
        <w:r w:rsidR="009C5AF9">
          <w:rPr>
            <w:webHidden/>
          </w:rPr>
          <w:fldChar w:fldCharType="begin"/>
        </w:r>
        <w:r w:rsidR="009C5AF9">
          <w:rPr>
            <w:webHidden/>
          </w:rPr>
          <w:instrText xml:space="preserve"> PAGEREF _Toc36379940 \h </w:instrText>
        </w:r>
        <w:r w:rsidR="009C5AF9">
          <w:rPr>
            <w:webHidden/>
          </w:rPr>
        </w:r>
        <w:r w:rsidR="009C5AF9">
          <w:rPr>
            <w:webHidden/>
          </w:rPr>
          <w:fldChar w:fldCharType="separate"/>
        </w:r>
        <w:r w:rsidR="009C5AF9">
          <w:rPr>
            <w:webHidden/>
          </w:rPr>
          <w:t>43</w:t>
        </w:r>
        <w:r w:rsidR="009C5AF9">
          <w:rPr>
            <w:webHidden/>
          </w:rPr>
          <w:fldChar w:fldCharType="end"/>
        </w:r>
      </w:hyperlink>
    </w:p>
    <w:p w14:paraId="6BF3EC0E" w14:textId="7FBD5895" w:rsidR="009C5AF9" w:rsidRDefault="00566D20">
      <w:pPr>
        <w:pStyle w:val="Verzeichnis3"/>
        <w:rPr>
          <w:rFonts w:asciiTheme="minorHAnsi" w:eastAsiaTheme="minorEastAsia" w:hAnsiTheme="minorHAnsi" w:cstheme="minorBidi"/>
          <w:sz w:val="22"/>
          <w:szCs w:val="22"/>
        </w:rPr>
      </w:pPr>
      <w:hyperlink w:anchor="_Toc36379941" w:history="1">
        <w:r w:rsidR="009C5AF9" w:rsidRPr="006D6979">
          <w:rPr>
            <w:rStyle w:val="Hyperlink"/>
          </w:rPr>
          <w:t>4.8.2</w:t>
        </w:r>
        <w:r w:rsidR="009C5AF9">
          <w:rPr>
            <w:rFonts w:asciiTheme="minorHAnsi" w:eastAsiaTheme="minorEastAsia" w:hAnsiTheme="minorHAnsi" w:cstheme="minorBidi"/>
            <w:sz w:val="22"/>
            <w:szCs w:val="22"/>
          </w:rPr>
          <w:tab/>
        </w:r>
        <w:r w:rsidR="009C5AF9" w:rsidRPr="006D6979">
          <w:rPr>
            <w:rStyle w:val="Hyperlink"/>
          </w:rPr>
          <w:t>Git show</w:t>
        </w:r>
        <w:r w:rsidR="009C5AF9">
          <w:rPr>
            <w:webHidden/>
          </w:rPr>
          <w:tab/>
        </w:r>
        <w:r w:rsidR="009C5AF9">
          <w:rPr>
            <w:webHidden/>
          </w:rPr>
          <w:fldChar w:fldCharType="begin"/>
        </w:r>
        <w:r w:rsidR="009C5AF9">
          <w:rPr>
            <w:webHidden/>
          </w:rPr>
          <w:instrText xml:space="preserve"> PAGEREF _Toc36379941 \h </w:instrText>
        </w:r>
        <w:r w:rsidR="009C5AF9">
          <w:rPr>
            <w:webHidden/>
          </w:rPr>
        </w:r>
        <w:r w:rsidR="009C5AF9">
          <w:rPr>
            <w:webHidden/>
          </w:rPr>
          <w:fldChar w:fldCharType="separate"/>
        </w:r>
        <w:r w:rsidR="009C5AF9">
          <w:rPr>
            <w:webHidden/>
          </w:rPr>
          <w:t>44</w:t>
        </w:r>
        <w:r w:rsidR="009C5AF9">
          <w:rPr>
            <w:webHidden/>
          </w:rPr>
          <w:fldChar w:fldCharType="end"/>
        </w:r>
      </w:hyperlink>
    </w:p>
    <w:p w14:paraId="07B3C7BB" w14:textId="3F013B5D" w:rsidR="009C5AF9" w:rsidRDefault="00566D20">
      <w:pPr>
        <w:pStyle w:val="Verzeichnis2"/>
        <w:rPr>
          <w:rFonts w:asciiTheme="minorHAnsi" w:eastAsiaTheme="minorEastAsia" w:hAnsiTheme="minorHAnsi" w:cstheme="minorBidi"/>
          <w:sz w:val="22"/>
          <w:szCs w:val="22"/>
        </w:rPr>
      </w:pPr>
      <w:hyperlink w:anchor="_Toc36379942" w:history="1">
        <w:r w:rsidR="009C5AF9" w:rsidRPr="006D6979">
          <w:rPr>
            <w:rStyle w:val="Hyperlink"/>
          </w:rPr>
          <w:t>4.9</w:t>
        </w:r>
        <w:r w:rsidR="009C5AF9">
          <w:rPr>
            <w:rFonts w:asciiTheme="minorHAnsi" w:eastAsiaTheme="minorEastAsia" w:hAnsiTheme="minorHAnsi" w:cstheme="minorBidi"/>
            <w:sz w:val="22"/>
            <w:szCs w:val="22"/>
          </w:rPr>
          <w:tab/>
        </w:r>
        <w:r w:rsidR="009C5AF9" w:rsidRPr="006D6979">
          <w:rPr>
            <w:rStyle w:val="Hyperlink"/>
          </w:rPr>
          <w:t>Erstellung einer Änderungsdatei</w:t>
        </w:r>
        <w:r w:rsidR="009C5AF9">
          <w:rPr>
            <w:webHidden/>
          </w:rPr>
          <w:tab/>
        </w:r>
        <w:r w:rsidR="009C5AF9">
          <w:rPr>
            <w:webHidden/>
          </w:rPr>
          <w:fldChar w:fldCharType="begin"/>
        </w:r>
        <w:r w:rsidR="009C5AF9">
          <w:rPr>
            <w:webHidden/>
          </w:rPr>
          <w:instrText xml:space="preserve"> PAGEREF _Toc36379942 \h </w:instrText>
        </w:r>
        <w:r w:rsidR="009C5AF9">
          <w:rPr>
            <w:webHidden/>
          </w:rPr>
        </w:r>
        <w:r w:rsidR="009C5AF9">
          <w:rPr>
            <w:webHidden/>
          </w:rPr>
          <w:fldChar w:fldCharType="separate"/>
        </w:r>
        <w:r w:rsidR="009C5AF9">
          <w:rPr>
            <w:webHidden/>
          </w:rPr>
          <w:t>44</w:t>
        </w:r>
        <w:r w:rsidR="009C5AF9">
          <w:rPr>
            <w:webHidden/>
          </w:rPr>
          <w:fldChar w:fldCharType="end"/>
        </w:r>
      </w:hyperlink>
    </w:p>
    <w:p w14:paraId="1702011E" w14:textId="04408061" w:rsidR="009C5AF9" w:rsidRDefault="00566D20">
      <w:pPr>
        <w:pStyle w:val="Verzeichnis3"/>
        <w:rPr>
          <w:rFonts w:asciiTheme="minorHAnsi" w:eastAsiaTheme="minorEastAsia" w:hAnsiTheme="minorHAnsi" w:cstheme="minorBidi"/>
          <w:sz w:val="22"/>
          <w:szCs w:val="22"/>
        </w:rPr>
      </w:pPr>
      <w:hyperlink w:anchor="_Toc36379943" w:history="1">
        <w:r w:rsidR="009C5AF9" w:rsidRPr="006D6979">
          <w:rPr>
            <w:rStyle w:val="Hyperlink"/>
          </w:rPr>
          <w:t>4.9.1</w:t>
        </w:r>
        <w:r w:rsidR="009C5AF9">
          <w:rPr>
            <w:rFonts w:asciiTheme="minorHAnsi" w:eastAsiaTheme="minorEastAsia" w:hAnsiTheme="minorHAnsi" w:cstheme="minorBidi"/>
            <w:sz w:val="22"/>
            <w:szCs w:val="22"/>
          </w:rPr>
          <w:tab/>
        </w:r>
        <w:r w:rsidR="009C5AF9" w:rsidRPr="006D6979">
          <w:rPr>
            <w:rStyle w:val="Hyperlink"/>
          </w:rPr>
          <w:t>Git diff</w:t>
        </w:r>
        <w:r w:rsidR="009C5AF9">
          <w:rPr>
            <w:webHidden/>
          </w:rPr>
          <w:tab/>
        </w:r>
        <w:r w:rsidR="009C5AF9">
          <w:rPr>
            <w:webHidden/>
          </w:rPr>
          <w:fldChar w:fldCharType="begin"/>
        </w:r>
        <w:r w:rsidR="009C5AF9">
          <w:rPr>
            <w:webHidden/>
          </w:rPr>
          <w:instrText xml:space="preserve"> PAGEREF _Toc36379943 \h </w:instrText>
        </w:r>
        <w:r w:rsidR="009C5AF9">
          <w:rPr>
            <w:webHidden/>
          </w:rPr>
        </w:r>
        <w:r w:rsidR="009C5AF9">
          <w:rPr>
            <w:webHidden/>
          </w:rPr>
          <w:fldChar w:fldCharType="separate"/>
        </w:r>
        <w:r w:rsidR="009C5AF9">
          <w:rPr>
            <w:webHidden/>
          </w:rPr>
          <w:t>44</w:t>
        </w:r>
        <w:r w:rsidR="009C5AF9">
          <w:rPr>
            <w:webHidden/>
          </w:rPr>
          <w:fldChar w:fldCharType="end"/>
        </w:r>
      </w:hyperlink>
    </w:p>
    <w:p w14:paraId="42F18782" w14:textId="70FED3D8" w:rsidR="009C5AF9" w:rsidRDefault="00566D20">
      <w:pPr>
        <w:pStyle w:val="Verzeichnis3"/>
        <w:rPr>
          <w:rFonts w:asciiTheme="minorHAnsi" w:eastAsiaTheme="minorEastAsia" w:hAnsiTheme="minorHAnsi" w:cstheme="minorBidi"/>
          <w:sz w:val="22"/>
          <w:szCs w:val="22"/>
        </w:rPr>
      </w:pPr>
      <w:hyperlink w:anchor="_Toc36379944" w:history="1">
        <w:r w:rsidR="009C5AF9" w:rsidRPr="006D6979">
          <w:rPr>
            <w:rStyle w:val="Hyperlink"/>
          </w:rPr>
          <w:t>4.9.2</w:t>
        </w:r>
        <w:r w:rsidR="009C5AF9">
          <w:rPr>
            <w:rFonts w:asciiTheme="minorHAnsi" w:eastAsiaTheme="minorEastAsia" w:hAnsiTheme="minorHAnsi" w:cstheme="minorBidi"/>
            <w:sz w:val="22"/>
            <w:szCs w:val="22"/>
          </w:rPr>
          <w:tab/>
        </w:r>
        <w:r w:rsidR="009C5AF9" w:rsidRPr="006D6979">
          <w:rPr>
            <w:rStyle w:val="Hyperlink"/>
          </w:rPr>
          <w:t>Git patch</w:t>
        </w:r>
        <w:r w:rsidR="009C5AF9">
          <w:rPr>
            <w:webHidden/>
          </w:rPr>
          <w:tab/>
        </w:r>
        <w:r w:rsidR="009C5AF9">
          <w:rPr>
            <w:webHidden/>
          </w:rPr>
          <w:fldChar w:fldCharType="begin"/>
        </w:r>
        <w:r w:rsidR="009C5AF9">
          <w:rPr>
            <w:webHidden/>
          </w:rPr>
          <w:instrText xml:space="preserve"> PAGEREF _Toc36379944 \h </w:instrText>
        </w:r>
        <w:r w:rsidR="009C5AF9">
          <w:rPr>
            <w:webHidden/>
          </w:rPr>
        </w:r>
        <w:r w:rsidR="009C5AF9">
          <w:rPr>
            <w:webHidden/>
          </w:rPr>
          <w:fldChar w:fldCharType="separate"/>
        </w:r>
        <w:r w:rsidR="009C5AF9">
          <w:rPr>
            <w:webHidden/>
          </w:rPr>
          <w:t>45</w:t>
        </w:r>
        <w:r w:rsidR="009C5AF9">
          <w:rPr>
            <w:webHidden/>
          </w:rPr>
          <w:fldChar w:fldCharType="end"/>
        </w:r>
      </w:hyperlink>
    </w:p>
    <w:p w14:paraId="46E85520" w14:textId="0761FC9B" w:rsidR="009C5AF9" w:rsidRDefault="00566D20">
      <w:pPr>
        <w:pStyle w:val="Verzeichnis2"/>
        <w:rPr>
          <w:rFonts w:asciiTheme="minorHAnsi" w:eastAsiaTheme="minorEastAsia" w:hAnsiTheme="minorHAnsi" w:cstheme="minorBidi"/>
          <w:sz w:val="22"/>
          <w:szCs w:val="22"/>
        </w:rPr>
      </w:pPr>
      <w:hyperlink w:anchor="_Toc36379945" w:history="1">
        <w:r w:rsidR="009C5AF9" w:rsidRPr="006D6979">
          <w:rPr>
            <w:rStyle w:val="Hyperlink"/>
          </w:rPr>
          <w:t>4.10</w:t>
        </w:r>
        <w:r w:rsidR="009C5AF9">
          <w:rPr>
            <w:rFonts w:asciiTheme="minorHAnsi" w:eastAsiaTheme="minorEastAsia" w:hAnsiTheme="minorHAnsi" w:cstheme="minorBidi"/>
            <w:sz w:val="22"/>
            <w:szCs w:val="22"/>
          </w:rPr>
          <w:tab/>
        </w:r>
        <w:r w:rsidR="009C5AF9" w:rsidRPr="006D6979">
          <w:rPr>
            <w:rStyle w:val="Hyperlink"/>
          </w:rPr>
          <w:t>Revidieren von Commits</w:t>
        </w:r>
        <w:r w:rsidR="009C5AF9">
          <w:rPr>
            <w:webHidden/>
          </w:rPr>
          <w:tab/>
        </w:r>
        <w:r w:rsidR="009C5AF9">
          <w:rPr>
            <w:webHidden/>
          </w:rPr>
          <w:fldChar w:fldCharType="begin"/>
        </w:r>
        <w:r w:rsidR="009C5AF9">
          <w:rPr>
            <w:webHidden/>
          </w:rPr>
          <w:instrText xml:space="preserve"> PAGEREF _Toc36379945 \h </w:instrText>
        </w:r>
        <w:r w:rsidR="009C5AF9">
          <w:rPr>
            <w:webHidden/>
          </w:rPr>
        </w:r>
        <w:r w:rsidR="009C5AF9">
          <w:rPr>
            <w:webHidden/>
          </w:rPr>
          <w:fldChar w:fldCharType="separate"/>
        </w:r>
        <w:r w:rsidR="009C5AF9">
          <w:rPr>
            <w:webHidden/>
          </w:rPr>
          <w:t>46</w:t>
        </w:r>
        <w:r w:rsidR="009C5AF9">
          <w:rPr>
            <w:webHidden/>
          </w:rPr>
          <w:fldChar w:fldCharType="end"/>
        </w:r>
      </w:hyperlink>
    </w:p>
    <w:p w14:paraId="5A1690BA" w14:textId="1B2BC8AF" w:rsidR="009C5AF9" w:rsidRDefault="00566D20">
      <w:pPr>
        <w:pStyle w:val="Verzeichnis3"/>
        <w:rPr>
          <w:rFonts w:asciiTheme="minorHAnsi" w:eastAsiaTheme="minorEastAsia" w:hAnsiTheme="minorHAnsi" w:cstheme="minorBidi"/>
          <w:sz w:val="22"/>
          <w:szCs w:val="22"/>
        </w:rPr>
      </w:pPr>
      <w:hyperlink w:anchor="_Toc36379946" w:history="1">
        <w:r w:rsidR="009C5AF9" w:rsidRPr="006D6979">
          <w:rPr>
            <w:rStyle w:val="Hyperlink"/>
          </w:rPr>
          <w:t>4.10.1</w:t>
        </w:r>
        <w:r w:rsidR="009C5AF9">
          <w:rPr>
            <w:rFonts w:asciiTheme="minorHAnsi" w:eastAsiaTheme="minorEastAsia" w:hAnsiTheme="minorHAnsi" w:cstheme="minorBidi"/>
            <w:sz w:val="22"/>
            <w:szCs w:val="22"/>
          </w:rPr>
          <w:tab/>
        </w:r>
        <w:r w:rsidR="009C5AF9" w:rsidRPr="006D6979">
          <w:rPr>
            <w:rStyle w:val="Hyperlink"/>
          </w:rPr>
          <w:t>Git revert</w:t>
        </w:r>
        <w:r w:rsidR="009C5AF9">
          <w:rPr>
            <w:webHidden/>
          </w:rPr>
          <w:tab/>
        </w:r>
        <w:r w:rsidR="009C5AF9">
          <w:rPr>
            <w:webHidden/>
          </w:rPr>
          <w:fldChar w:fldCharType="begin"/>
        </w:r>
        <w:r w:rsidR="009C5AF9">
          <w:rPr>
            <w:webHidden/>
          </w:rPr>
          <w:instrText xml:space="preserve"> PAGEREF _Toc36379946 \h </w:instrText>
        </w:r>
        <w:r w:rsidR="009C5AF9">
          <w:rPr>
            <w:webHidden/>
          </w:rPr>
        </w:r>
        <w:r w:rsidR="009C5AF9">
          <w:rPr>
            <w:webHidden/>
          </w:rPr>
          <w:fldChar w:fldCharType="separate"/>
        </w:r>
        <w:r w:rsidR="009C5AF9">
          <w:rPr>
            <w:webHidden/>
          </w:rPr>
          <w:t>46</w:t>
        </w:r>
        <w:r w:rsidR="009C5AF9">
          <w:rPr>
            <w:webHidden/>
          </w:rPr>
          <w:fldChar w:fldCharType="end"/>
        </w:r>
      </w:hyperlink>
    </w:p>
    <w:p w14:paraId="2EBB2330" w14:textId="7C61F093" w:rsidR="009C5AF9" w:rsidRDefault="00566D20">
      <w:pPr>
        <w:pStyle w:val="Verzeichnis3"/>
        <w:rPr>
          <w:rFonts w:asciiTheme="minorHAnsi" w:eastAsiaTheme="minorEastAsia" w:hAnsiTheme="minorHAnsi" w:cstheme="minorBidi"/>
          <w:sz w:val="22"/>
          <w:szCs w:val="22"/>
        </w:rPr>
      </w:pPr>
      <w:hyperlink w:anchor="_Toc36379947" w:history="1">
        <w:r w:rsidR="009C5AF9" w:rsidRPr="006D6979">
          <w:rPr>
            <w:rStyle w:val="Hyperlink"/>
          </w:rPr>
          <w:t>4.10.2</w:t>
        </w:r>
        <w:r w:rsidR="009C5AF9">
          <w:rPr>
            <w:rFonts w:asciiTheme="minorHAnsi" w:eastAsiaTheme="minorEastAsia" w:hAnsiTheme="minorHAnsi" w:cstheme="minorBidi"/>
            <w:sz w:val="22"/>
            <w:szCs w:val="22"/>
          </w:rPr>
          <w:tab/>
        </w:r>
        <w:r w:rsidR="009C5AF9" w:rsidRPr="006D6979">
          <w:rPr>
            <w:rStyle w:val="Hyperlink"/>
          </w:rPr>
          <w:t>Git reset</w:t>
        </w:r>
        <w:r w:rsidR="009C5AF9">
          <w:rPr>
            <w:webHidden/>
          </w:rPr>
          <w:tab/>
        </w:r>
        <w:r w:rsidR="009C5AF9">
          <w:rPr>
            <w:webHidden/>
          </w:rPr>
          <w:fldChar w:fldCharType="begin"/>
        </w:r>
        <w:r w:rsidR="009C5AF9">
          <w:rPr>
            <w:webHidden/>
          </w:rPr>
          <w:instrText xml:space="preserve"> PAGEREF _Toc36379947 \h </w:instrText>
        </w:r>
        <w:r w:rsidR="009C5AF9">
          <w:rPr>
            <w:webHidden/>
          </w:rPr>
        </w:r>
        <w:r w:rsidR="009C5AF9">
          <w:rPr>
            <w:webHidden/>
          </w:rPr>
          <w:fldChar w:fldCharType="separate"/>
        </w:r>
        <w:r w:rsidR="009C5AF9">
          <w:rPr>
            <w:webHidden/>
          </w:rPr>
          <w:t>47</w:t>
        </w:r>
        <w:r w:rsidR="009C5AF9">
          <w:rPr>
            <w:webHidden/>
          </w:rPr>
          <w:fldChar w:fldCharType="end"/>
        </w:r>
      </w:hyperlink>
    </w:p>
    <w:p w14:paraId="5C41A654" w14:textId="346B998B" w:rsidR="009C5AF9" w:rsidRDefault="00566D20">
      <w:pPr>
        <w:pStyle w:val="Verzeichnis3"/>
        <w:rPr>
          <w:rFonts w:asciiTheme="minorHAnsi" w:eastAsiaTheme="minorEastAsia" w:hAnsiTheme="minorHAnsi" w:cstheme="minorBidi"/>
          <w:sz w:val="22"/>
          <w:szCs w:val="22"/>
        </w:rPr>
      </w:pPr>
      <w:hyperlink w:anchor="_Toc36379948" w:history="1">
        <w:r w:rsidR="009C5AF9" w:rsidRPr="006D6979">
          <w:rPr>
            <w:rStyle w:val="Hyperlink"/>
          </w:rPr>
          <w:t>4.10.3</w:t>
        </w:r>
        <w:r w:rsidR="009C5AF9">
          <w:rPr>
            <w:rFonts w:asciiTheme="minorHAnsi" w:eastAsiaTheme="minorEastAsia" w:hAnsiTheme="minorHAnsi" w:cstheme="minorBidi"/>
            <w:sz w:val="22"/>
            <w:szCs w:val="22"/>
          </w:rPr>
          <w:tab/>
        </w:r>
        <w:r w:rsidR="009C5AF9" w:rsidRPr="006D6979">
          <w:rPr>
            <w:rStyle w:val="Hyperlink"/>
          </w:rPr>
          <w:t>Git reflog</w:t>
        </w:r>
        <w:r w:rsidR="009C5AF9">
          <w:rPr>
            <w:webHidden/>
          </w:rPr>
          <w:tab/>
        </w:r>
        <w:r w:rsidR="009C5AF9">
          <w:rPr>
            <w:webHidden/>
          </w:rPr>
          <w:fldChar w:fldCharType="begin"/>
        </w:r>
        <w:r w:rsidR="009C5AF9">
          <w:rPr>
            <w:webHidden/>
          </w:rPr>
          <w:instrText xml:space="preserve"> PAGEREF _Toc36379948 \h </w:instrText>
        </w:r>
        <w:r w:rsidR="009C5AF9">
          <w:rPr>
            <w:webHidden/>
          </w:rPr>
        </w:r>
        <w:r w:rsidR="009C5AF9">
          <w:rPr>
            <w:webHidden/>
          </w:rPr>
          <w:fldChar w:fldCharType="separate"/>
        </w:r>
        <w:r w:rsidR="009C5AF9">
          <w:rPr>
            <w:webHidden/>
          </w:rPr>
          <w:t>48</w:t>
        </w:r>
        <w:r w:rsidR="009C5AF9">
          <w:rPr>
            <w:webHidden/>
          </w:rPr>
          <w:fldChar w:fldCharType="end"/>
        </w:r>
      </w:hyperlink>
    </w:p>
    <w:p w14:paraId="5D96BFB4" w14:textId="5E8B4E1B" w:rsidR="009C5AF9" w:rsidRDefault="00566D20">
      <w:pPr>
        <w:pStyle w:val="Verzeichnis2"/>
        <w:rPr>
          <w:rFonts w:asciiTheme="minorHAnsi" w:eastAsiaTheme="minorEastAsia" w:hAnsiTheme="minorHAnsi" w:cstheme="minorBidi"/>
          <w:sz w:val="22"/>
          <w:szCs w:val="22"/>
        </w:rPr>
      </w:pPr>
      <w:hyperlink w:anchor="_Toc36379949" w:history="1">
        <w:r w:rsidR="009C5AF9" w:rsidRPr="006D6979">
          <w:rPr>
            <w:rStyle w:val="Hyperlink"/>
          </w:rPr>
          <w:t>4.11</w:t>
        </w:r>
        <w:r w:rsidR="009C5AF9">
          <w:rPr>
            <w:rFonts w:asciiTheme="minorHAnsi" w:eastAsiaTheme="minorEastAsia" w:hAnsiTheme="minorHAnsi" w:cstheme="minorBidi"/>
            <w:sz w:val="22"/>
            <w:szCs w:val="22"/>
          </w:rPr>
          <w:tab/>
        </w:r>
        <w:r w:rsidR="009C5AF9" w:rsidRPr="006D6979">
          <w:rPr>
            <w:rStyle w:val="Hyperlink"/>
          </w:rPr>
          <w:t>Selektiv Änderungen durchführen</w:t>
        </w:r>
        <w:r w:rsidR="009C5AF9">
          <w:rPr>
            <w:webHidden/>
          </w:rPr>
          <w:tab/>
        </w:r>
        <w:r w:rsidR="009C5AF9">
          <w:rPr>
            <w:webHidden/>
          </w:rPr>
          <w:fldChar w:fldCharType="begin"/>
        </w:r>
        <w:r w:rsidR="009C5AF9">
          <w:rPr>
            <w:webHidden/>
          </w:rPr>
          <w:instrText xml:space="preserve"> PAGEREF _Toc36379949 \h </w:instrText>
        </w:r>
        <w:r w:rsidR="009C5AF9">
          <w:rPr>
            <w:webHidden/>
          </w:rPr>
        </w:r>
        <w:r w:rsidR="009C5AF9">
          <w:rPr>
            <w:webHidden/>
          </w:rPr>
          <w:fldChar w:fldCharType="separate"/>
        </w:r>
        <w:r w:rsidR="009C5AF9">
          <w:rPr>
            <w:webHidden/>
          </w:rPr>
          <w:t>49</w:t>
        </w:r>
        <w:r w:rsidR="009C5AF9">
          <w:rPr>
            <w:webHidden/>
          </w:rPr>
          <w:fldChar w:fldCharType="end"/>
        </w:r>
      </w:hyperlink>
    </w:p>
    <w:p w14:paraId="7B453866" w14:textId="165C29B0" w:rsidR="009C5AF9" w:rsidRDefault="00566D20">
      <w:pPr>
        <w:pStyle w:val="Verzeichnis3"/>
        <w:rPr>
          <w:rFonts w:asciiTheme="minorHAnsi" w:eastAsiaTheme="minorEastAsia" w:hAnsiTheme="minorHAnsi" w:cstheme="minorBidi"/>
          <w:sz w:val="22"/>
          <w:szCs w:val="22"/>
        </w:rPr>
      </w:pPr>
      <w:hyperlink w:anchor="_Toc36379950" w:history="1">
        <w:r w:rsidR="009C5AF9" w:rsidRPr="006D6979">
          <w:rPr>
            <w:rStyle w:val="Hyperlink"/>
          </w:rPr>
          <w:t>4.11.1</w:t>
        </w:r>
        <w:r w:rsidR="009C5AF9">
          <w:rPr>
            <w:rFonts w:asciiTheme="minorHAnsi" w:eastAsiaTheme="minorEastAsia" w:hAnsiTheme="minorHAnsi" w:cstheme="minorBidi"/>
            <w:sz w:val="22"/>
            <w:szCs w:val="22"/>
          </w:rPr>
          <w:tab/>
        </w:r>
        <w:r w:rsidR="009C5AF9" w:rsidRPr="006D6979">
          <w:rPr>
            <w:rStyle w:val="Hyperlink"/>
          </w:rPr>
          <w:t>Git cherry-pick</w:t>
        </w:r>
        <w:r w:rsidR="009C5AF9">
          <w:rPr>
            <w:webHidden/>
          </w:rPr>
          <w:tab/>
        </w:r>
        <w:r w:rsidR="009C5AF9">
          <w:rPr>
            <w:webHidden/>
          </w:rPr>
          <w:fldChar w:fldCharType="begin"/>
        </w:r>
        <w:r w:rsidR="009C5AF9">
          <w:rPr>
            <w:webHidden/>
          </w:rPr>
          <w:instrText xml:space="preserve"> PAGEREF _Toc36379950 \h </w:instrText>
        </w:r>
        <w:r w:rsidR="009C5AF9">
          <w:rPr>
            <w:webHidden/>
          </w:rPr>
        </w:r>
        <w:r w:rsidR="009C5AF9">
          <w:rPr>
            <w:webHidden/>
          </w:rPr>
          <w:fldChar w:fldCharType="separate"/>
        </w:r>
        <w:r w:rsidR="009C5AF9">
          <w:rPr>
            <w:webHidden/>
          </w:rPr>
          <w:t>49</w:t>
        </w:r>
        <w:r w:rsidR="009C5AF9">
          <w:rPr>
            <w:webHidden/>
          </w:rPr>
          <w:fldChar w:fldCharType="end"/>
        </w:r>
      </w:hyperlink>
    </w:p>
    <w:p w14:paraId="2991A35B" w14:textId="2C547E70" w:rsidR="009C5AF9" w:rsidRDefault="00566D20">
      <w:pPr>
        <w:pStyle w:val="Verzeichnis3"/>
        <w:rPr>
          <w:rFonts w:asciiTheme="minorHAnsi" w:eastAsiaTheme="minorEastAsia" w:hAnsiTheme="minorHAnsi" w:cstheme="minorBidi"/>
          <w:sz w:val="22"/>
          <w:szCs w:val="22"/>
        </w:rPr>
      </w:pPr>
      <w:hyperlink w:anchor="_Toc36379951" w:history="1">
        <w:r w:rsidR="009C5AF9" w:rsidRPr="006D6979">
          <w:rPr>
            <w:rStyle w:val="Hyperlink"/>
          </w:rPr>
          <w:t>4.11.2</w:t>
        </w:r>
        <w:r w:rsidR="009C5AF9">
          <w:rPr>
            <w:rFonts w:asciiTheme="minorHAnsi" w:eastAsiaTheme="minorEastAsia" w:hAnsiTheme="minorHAnsi" w:cstheme="minorBidi"/>
            <w:sz w:val="22"/>
            <w:szCs w:val="22"/>
          </w:rPr>
          <w:tab/>
        </w:r>
        <w:r w:rsidR="009C5AF9" w:rsidRPr="006D6979">
          <w:rPr>
            <w:rStyle w:val="Hyperlink"/>
          </w:rPr>
          <w:t>Git cherry</w:t>
        </w:r>
        <w:r w:rsidR="009C5AF9">
          <w:rPr>
            <w:webHidden/>
          </w:rPr>
          <w:tab/>
        </w:r>
        <w:r w:rsidR="009C5AF9">
          <w:rPr>
            <w:webHidden/>
          </w:rPr>
          <w:fldChar w:fldCharType="begin"/>
        </w:r>
        <w:r w:rsidR="009C5AF9">
          <w:rPr>
            <w:webHidden/>
          </w:rPr>
          <w:instrText xml:space="preserve"> PAGEREF _Toc36379951 \h </w:instrText>
        </w:r>
        <w:r w:rsidR="009C5AF9">
          <w:rPr>
            <w:webHidden/>
          </w:rPr>
        </w:r>
        <w:r w:rsidR="009C5AF9">
          <w:rPr>
            <w:webHidden/>
          </w:rPr>
          <w:fldChar w:fldCharType="separate"/>
        </w:r>
        <w:r w:rsidR="009C5AF9">
          <w:rPr>
            <w:webHidden/>
          </w:rPr>
          <w:t>50</w:t>
        </w:r>
        <w:r w:rsidR="009C5AF9">
          <w:rPr>
            <w:webHidden/>
          </w:rPr>
          <w:fldChar w:fldCharType="end"/>
        </w:r>
      </w:hyperlink>
    </w:p>
    <w:p w14:paraId="5334AF1A" w14:textId="13754631" w:rsidR="009C5AF9" w:rsidRDefault="00566D20">
      <w:pPr>
        <w:pStyle w:val="Verzeichnis1"/>
        <w:rPr>
          <w:rFonts w:asciiTheme="minorHAnsi" w:eastAsiaTheme="minorEastAsia" w:hAnsiTheme="minorHAnsi" w:cstheme="minorBidi"/>
          <w:b w:val="0"/>
          <w:sz w:val="22"/>
          <w:szCs w:val="22"/>
        </w:rPr>
      </w:pPr>
      <w:hyperlink w:anchor="_Toc36379952" w:history="1">
        <w:r w:rsidR="009C5AF9" w:rsidRPr="006D6979">
          <w:rPr>
            <w:rStyle w:val="Hyperlink"/>
          </w:rPr>
          <w:t>5</w:t>
        </w:r>
        <w:r w:rsidR="009C5AF9">
          <w:rPr>
            <w:rFonts w:asciiTheme="minorHAnsi" w:eastAsiaTheme="minorEastAsia" w:hAnsiTheme="minorHAnsi" w:cstheme="minorBidi"/>
            <w:b w:val="0"/>
            <w:sz w:val="22"/>
            <w:szCs w:val="22"/>
          </w:rPr>
          <w:tab/>
        </w:r>
        <w:r w:rsidR="009C5AF9" w:rsidRPr="006D6979">
          <w:rPr>
            <w:rStyle w:val="Hyperlink"/>
          </w:rPr>
          <w:t>Verbreitete Arbeitsabläufe</w:t>
        </w:r>
        <w:r w:rsidR="009C5AF9">
          <w:rPr>
            <w:webHidden/>
          </w:rPr>
          <w:tab/>
        </w:r>
        <w:r w:rsidR="009C5AF9">
          <w:rPr>
            <w:webHidden/>
          </w:rPr>
          <w:fldChar w:fldCharType="begin"/>
        </w:r>
        <w:r w:rsidR="009C5AF9">
          <w:rPr>
            <w:webHidden/>
          </w:rPr>
          <w:instrText xml:space="preserve"> PAGEREF _Toc36379952 \h </w:instrText>
        </w:r>
        <w:r w:rsidR="009C5AF9">
          <w:rPr>
            <w:webHidden/>
          </w:rPr>
        </w:r>
        <w:r w:rsidR="009C5AF9">
          <w:rPr>
            <w:webHidden/>
          </w:rPr>
          <w:fldChar w:fldCharType="separate"/>
        </w:r>
        <w:r w:rsidR="009C5AF9">
          <w:rPr>
            <w:webHidden/>
          </w:rPr>
          <w:t>51</w:t>
        </w:r>
        <w:r w:rsidR="009C5AF9">
          <w:rPr>
            <w:webHidden/>
          </w:rPr>
          <w:fldChar w:fldCharType="end"/>
        </w:r>
      </w:hyperlink>
    </w:p>
    <w:p w14:paraId="272E5881" w14:textId="18F188B6" w:rsidR="009C5AF9" w:rsidRDefault="00566D20">
      <w:pPr>
        <w:pStyle w:val="Verzeichnis2"/>
        <w:rPr>
          <w:rFonts w:asciiTheme="minorHAnsi" w:eastAsiaTheme="minorEastAsia" w:hAnsiTheme="minorHAnsi" w:cstheme="minorBidi"/>
          <w:sz w:val="22"/>
          <w:szCs w:val="22"/>
        </w:rPr>
      </w:pPr>
      <w:hyperlink w:anchor="_Toc36379953" w:history="1">
        <w:r w:rsidR="009C5AF9" w:rsidRPr="006D6979">
          <w:rPr>
            <w:rStyle w:val="Hyperlink"/>
          </w:rPr>
          <w:t>5.1</w:t>
        </w:r>
        <w:r w:rsidR="009C5AF9">
          <w:rPr>
            <w:rFonts w:asciiTheme="minorHAnsi" w:eastAsiaTheme="minorEastAsia" w:hAnsiTheme="minorHAnsi" w:cstheme="minorBidi"/>
            <w:sz w:val="22"/>
            <w:szCs w:val="22"/>
          </w:rPr>
          <w:tab/>
        </w:r>
        <w:r w:rsidR="009C5AF9" w:rsidRPr="006D6979">
          <w:rPr>
            <w:rStyle w:val="Hyperlink"/>
          </w:rPr>
          <w:t>Branching Workflow (GitFlow)</w:t>
        </w:r>
        <w:r w:rsidR="009C5AF9">
          <w:rPr>
            <w:webHidden/>
          </w:rPr>
          <w:tab/>
        </w:r>
        <w:r w:rsidR="009C5AF9">
          <w:rPr>
            <w:webHidden/>
          </w:rPr>
          <w:fldChar w:fldCharType="begin"/>
        </w:r>
        <w:r w:rsidR="009C5AF9">
          <w:rPr>
            <w:webHidden/>
          </w:rPr>
          <w:instrText xml:space="preserve"> PAGEREF _Toc36379953 \h </w:instrText>
        </w:r>
        <w:r w:rsidR="009C5AF9">
          <w:rPr>
            <w:webHidden/>
          </w:rPr>
        </w:r>
        <w:r w:rsidR="009C5AF9">
          <w:rPr>
            <w:webHidden/>
          </w:rPr>
          <w:fldChar w:fldCharType="separate"/>
        </w:r>
        <w:r w:rsidR="009C5AF9">
          <w:rPr>
            <w:webHidden/>
          </w:rPr>
          <w:t>51</w:t>
        </w:r>
        <w:r w:rsidR="009C5AF9">
          <w:rPr>
            <w:webHidden/>
          </w:rPr>
          <w:fldChar w:fldCharType="end"/>
        </w:r>
      </w:hyperlink>
    </w:p>
    <w:p w14:paraId="38062175" w14:textId="1A456655" w:rsidR="009C5AF9" w:rsidRDefault="00566D20">
      <w:pPr>
        <w:pStyle w:val="Verzeichnis2"/>
        <w:rPr>
          <w:rFonts w:asciiTheme="minorHAnsi" w:eastAsiaTheme="minorEastAsia" w:hAnsiTheme="minorHAnsi" w:cstheme="minorBidi"/>
          <w:sz w:val="22"/>
          <w:szCs w:val="22"/>
        </w:rPr>
      </w:pPr>
      <w:hyperlink w:anchor="_Toc36379954" w:history="1">
        <w:r w:rsidR="009C5AF9" w:rsidRPr="006D6979">
          <w:rPr>
            <w:rStyle w:val="Hyperlink"/>
          </w:rPr>
          <w:t>5.2</w:t>
        </w:r>
        <w:r w:rsidR="009C5AF9">
          <w:rPr>
            <w:rFonts w:asciiTheme="minorHAnsi" w:eastAsiaTheme="minorEastAsia" w:hAnsiTheme="minorHAnsi" w:cstheme="minorBidi"/>
            <w:sz w:val="22"/>
            <w:szCs w:val="22"/>
          </w:rPr>
          <w:tab/>
        </w:r>
        <w:r w:rsidR="009C5AF9" w:rsidRPr="006D6979">
          <w:rPr>
            <w:rStyle w:val="Hyperlink"/>
          </w:rPr>
          <w:t>Historischer Workflow (Linux Kernel)</w:t>
        </w:r>
        <w:r w:rsidR="009C5AF9">
          <w:rPr>
            <w:webHidden/>
          </w:rPr>
          <w:tab/>
        </w:r>
        <w:r w:rsidR="009C5AF9">
          <w:rPr>
            <w:webHidden/>
          </w:rPr>
          <w:fldChar w:fldCharType="begin"/>
        </w:r>
        <w:r w:rsidR="009C5AF9">
          <w:rPr>
            <w:webHidden/>
          </w:rPr>
          <w:instrText xml:space="preserve"> PAGEREF _Toc36379954 \h </w:instrText>
        </w:r>
        <w:r w:rsidR="009C5AF9">
          <w:rPr>
            <w:webHidden/>
          </w:rPr>
        </w:r>
        <w:r w:rsidR="009C5AF9">
          <w:rPr>
            <w:webHidden/>
          </w:rPr>
          <w:fldChar w:fldCharType="separate"/>
        </w:r>
        <w:r w:rsidR="009C5AF9">
          <w:rPr>
            <w:webHidden/>
          </w:rPr>
          <w:t>53</w:t>
        </w:r>
        <w:r w:rsidR="009C5AF9">
          <w:rPr>
            <w:webHidden/>
          </w:rPr>
          <w:fldChar w:fldCharType="end"/>
        </w:r>
      </w:hyperlink>
    </w:p>
    <w:p w14:paraId="5E3E621D" w14:textId="0910C49D" w:rsidR="009C5AF9" w:rsidRDefault="00566D20">
      <w:pPr>
        <w:pStyle w:val="Verzeichnis2"/>
        <w:rPr>
          <w:rFonts w:asciiTheme="minorHAnsi" w:eastAsiaTheme="minorEastAsia" w:hAnsiTheme="minorHAnsi" w:cstheme="minorBidi"/>
          <w:sz w:val="22"/>
          <w:szCs w:val="22"/>
        </w:rPr>
      </w:pPr>
      <w:hyperlink w:anchor="_Toc36379955" w:history="1">
        <w:r w:rsidR="009C5AF9" w:rsidRPr="006D6979">
          <w:rPr>
            <w:rStyle w:val="Hyperlink"/>
          </w:rPr>
          <w:t>5.3</w:t>
        </w:r>
        <w:r w:rsidR="009C5AF9">
          <w:rPr>
            <w:rFonts w:asciiTheme="minorHAnsi" w:eastAsiaTheme="minorEastAsia" w:hAnsiTheme="minorHAnsi" w:cstheme="minorBidi"/>
            <w:sz w:val="22"/>
            <w:szCs w:val="22"/>
          </w:rPr>
          <w:tab/>
        </w:r>
        <w:r w:rsidR="009C5AF9" w:rsidRPr="006D6979">
          <w:rPr>
            <w:rStyle w:val="Hyperlink"/>
          </w:rPr>
          <w:t>Forking Workflow</w:t>
        </w:r>
        <w:r w:rsidR="009C5AF9">
          <w:rPr>
            <w:webHidden/>
          </w:rPr>
          <w:tab/>
        </w:r>
        <w:r w:rsidR="009C5AF9">
          <w:rPr>
            <w:webHidden/>
          </w:rPr>
          <w:fldChar w:fldCharType="begin"/>
        </w:r>
        <w:r w:rsidR="009C5AF9">
          <w:rPr>
            <w:webHidden/>
          </w:rPr>
          <w:instrText xml:space="preserve"> PAGEREF _Toc36379955 \h </w:instrText>
        </w:r>
        <w:r w:rsidR="009C5AF9">
          <w:rPr>
            <w:webHidden/>
          </w:rPr>
        </w:r>
        <w:r w:rsidR="009C5AF9">
          <w:rPr>
            <w:webHidden/>
          </w:rPr>
          <w:fldChar w:fldCharType="separate"/>
        </w:r>
        <w:r w:rsidR="009C5AF9">
          <w:rPr>
            <w:webHidden/>
          </w:rPr>
          <w:t>55</w:t>
        </w:r>
        <w:r w:rsidR="009C5AF9">
          <w:rPr>
            <w:webHidden/>
          </w:rPr>
          <w:fldChar w:fldCharType="end"/>
        </w:r>
      </w:hyperlink>
    </w:p>
    <w:p w14:paraId="1A46DFDC" w14:textId="18E8F41B" w:rsidR="009C5AF9" w:rsidRDefault="00566D20">
      <w:pPr>
        <w:pStyle w:val="Verzeichnis2"/>
        <w:rPr>
          <w:rFonts w:asciiTheme="minorHAnsi" w:eastAsiaTheme="minorEastAsia" w:hAnsiTheme="minorHAnsi" w:cstheme="minorBidi"/>
          <w:sz w:val="22"/>
          <w:szCs w:val="22"/>
        </w:rPr>
      </w:pPr>
      <w:hyperlink w:anchor="_Toc36379956" w:history="1">
        <w:r w:rsidR="009C5AF9" w:rsidRPr="006D6979">
          <w:rPr>
            <w:rStyle w:val="Hyperlink"/>
          </w:rPr>
          <w:t>5.4</w:t>
        </w:r>
        <w:r w:rsidR="009C5AF9">
          <w:rPr>
            <w:rFonts w:asciiTheme="minorHAnsi" w:eastAsiaTheme="minorEastAsia" w:hAnsiTheme="minorHAnsi" w:cstheme="minorBidi"/>
            <w:sz w:val="22"/>
            <w:szCs w:val="22"/>
          </w:rPr>
          <w:tab/>
        </w:r>
        <w:r w:rsidR="009C5AF9" w:rsidRPr="006D6979">
          <w:rPr>
            <w:rStyle w:val="Hyperlink"/>
          </w:rPr>
          <w:t>Individuelle Projektanpassungen</w:t>
        </w:r>
        <w:r w:rsidR="009C5AF9">
          <w:rPr>
            <w:webHidden/>
          </w:rPr>
          <w:tab/>
        </w:r>
        <w:r w:rsidR="009C5AF9">
          <w:rPr>
            <w:webHidden/>
          </w:rPr>
          <w:fldChar w:fldCharType="begin"/>
        </w:r>
        <w:r w:rsidR="009C5AF9">
          <w:rPr>
            <w:webHidden/>
          </w:rPr>
          <w:instrText xml:space="preserve"> PAGEREF _Toc36379956 \h </w:instrText>
        </w:r>
        <w:r w:rsidR="009C5AF9">
          <w:rPr>
            <w:webHidden/>
          </w:rPr>
        </w:r>
        <w:r w:rsidR="009C5AF9">
          <w:rPr>
            <w:webHidden/>
          </w:rPr>
          <w:fldChar w:fldCharType="separate"/>
        </w:r>
        <w:r w:rsidR="009C5AF9">
          <w:rPr>
            <w:webHidden/>
          </w:rPr>
          <w:t>57</w:t>
        </w:r>
        <w:r w:rsidR="009C5AF9">
          <w:rPr>
            <w:webHidden/>
          </w:rPr>
          <w:fldChar w:fldCharType="end"/>
        </w:r>
      </w:hyperlink>
    </w:p>
    <w:p w14:paraId="2C06AEEC" w14:textId="72B74760" w:rsidR="009C5AF9" w:rsidRDefault="00566D20">
      <w:pPr>
        <w:pStyle w:val="Verzeichnis1"/>
        <w:rPr>
          <w:rFonts w:asciiTheme="minorHAnsi" w:eastAsiaTheme="minorEastAsia" w:hAnsiTheme="minorHAnsi" w:cstheme="minorBidi"/>
          <w:b w:val="0"/>
          <w:sz w:val="22"/>
          <w:szCs w:val="22"/>
        </w:rPr>
      </w:pPr>
      <w:hyperlink w:anchor="_Toc36379957" w:history="1">
        <w:r w:rsidR="009C5AF9" w:rsidRPr="006D6979">
          <w:rPr>
            <w:rStyle w:val="Hyperlink"/>
          </w:rPr>
          <w:t>6</w:t>
        </w:r>
        <w:r w:rsidR="009C5AF9">
          <w:rPr>
            <w:rFonts w:asciiTheme="minorHAnsi" w:eastAsiaTheme="minorEastAsia" w:hAnsiTheme="minorHAnsi" w:cstheme="minorBidi"/>
            <w:b w:val="0"/>
            <w:sz w:val="22"/>
            <w:szCs w:val="22"/>
          </w:rPr>
          <w:tab/>
        </w:r>
        <w:r w:rsidR="009C5AF9" w:rsidRPr="006D6979">
          <w:rPr>
            <w:rStyle w:val="Hyperlink"/>
          </w:rPr>
          <w:t>Interne Dateiverwaltung von Git</w:t>
        </w:r>
        <w:r w:rsidR="009C5AF9">
          <w:rPr>
            <w:webHidden/>
          </w:rPr>
          <w:tab/>
        </w:r>
        <w:r w:rsidR="009C5AF9">
          <w:rPr>
            <w:webHidden/>
          </w:rPr>
          <w:fldChar w:fldCharType="begin"/>
        </w:r>
        <w:r w:rsidR="009C5AF9">
          <w:rPr>
            <w:webHidden/>
          </w:rPr>
          <w:instrText xml:space="preserve"> PAGEREF _Toc36379957 \h </w:instrText>
        </w:r>
        <w:r w:rsidR="009C5AF9">
          <w:rPr>
            <w:webHidden/>
          </w:rPr>
        </w:r>
        <w:r w:rsidR="009C5AF9">
          <w:rPr>
            <w:webHidden/>
          </w:rPr>
          <w:fldChar w:fldCharType="separate"/>
        </w:r>
        <w:r w:rsidR="009C5AF9">
          <w:rPr>
            <w:webHidden/>
          </w:rPr>
          <w:t>60</w:t>
        </w:r>
        <w:r w:rsidR="009C5AF9">
          <w:rPr>
            <w:webHidden/>
          </w:rPr>
          <w:fldChar w:fldCharType="end"/>
        </w:r>
      </w:hyperlink>
    </w:p>
    <w:p w14:paraId="17716FD3" w14:textId="0169B1D1" w:rsidR="009C5AF9" w:rsidRDefault="00566D20">
      <w:pPr>
        <w:pStyle w:val="Verzeichnis2"/>
        <w:rPr>
          <w:rFonts w:asciiTheme="minorHAnsi" w:eastAsiaTheme="minorEastAsia" w:hAnsiTheme="minorHAnsi" w:cstheme="minorBidi"/>
          <w:sz w:val="22"/>
          <w:szCs w:val="22"/>
        </w:rPr>
      </w:pPr>
      <w:hyperlink w:anchor="_Toc36379958" w:history="1">
        <w:r w:rsidR="009C5AF9" w:rsidRPr="006D6979">
          <w:rPr>
            <w:rStyle w:val="Hyperlink"/>
          </w:rPr>
          <w:t>6.1</w:t>
        </w:r>
        <w:r w:rsidR="009C5AF9">
          <w:rPr>
            <w:rFonts w:asciiTheme="minorHAnsi" w:eastAsiaTheme="minorEastAsia" w:hAnsiTheme="minorHAnsi" w:cstheme="minorBidi"/>
            <w:sz w:val="22"/>
            <w:szCs w:val="22"/>
          </w:rPr>
          <w:tab/>
        </w:r>
        <w:r w:rsidR="009C5AF9" w:rsidRPr="006D6979">
          <w:rPr>
            <w:rStyle w:val="Hyperlink"/>
          </w:rPr>
          <w:t>Packfiles</w:t>
        </w:r>
        <w:r w:rsidR="009C5AF9">
          <w:rPr>
            <w:webHidden/>
          </w:rPr>
          <w:tab/>
        </w:r>
        <w:r w:rsidR="009C5AF9">
          <w:rPr>
            <w:webHidden/>
          </w:rPr>
          <w:fldChar w:fldCharType="begin"/>
        </w:r>
        <w:r w:rsidR="009C5AF9">
          <w:rPr>
            <w:webHidden/>
          </w:rPr>
          <w:instrText xml:space="preserve"> PAGEREF _Toc36379958 \h </w:instrText>
        </w:r>
        <w:r w:rsidR="009C5AF9">
          <w:rPr>
            <w:webHidden/>
          </w:rPr>
        </w:r>
        <w:r w:rsidR="009C5AF9">
          <w:rPr>
            <w:webHidden/>
          </w:rPr>
          <w:fldChar w:fldCharType="separate"/>
        </w:r>
        <w:r w:rsidR="009C5AF9">
          <w:rPr>
            <w:webHidden/>
          </w:rPr>
          <w:t>61</w:t>
        </w:r>
        <w:r w:rsidR="009C5AF9">
          <w:rPr>
            <w:webHidden/>
          </w:rPr>
          <w:fldChar w:fldCharType="end"/>
        </w:r>
      </w:hyperlink>
    </w:p>
    <w:p w14:paraId="75DBAE31" w14:textId="383DBD3B" w:rsidR="009C5AF9" w:rsidRDefault="00566D20">
      <w:pPr>
        <w:pStyle w:val="Verzeichnis2"/>
        <w:rPr>
          <w:rFonts w:asciiTheme="minorHAnsi" w:eastAsiaTheme="minorEastAsia" w:hAnsiTheme="minorHAnsi" w:cstheme="minorBidi"/>
          <w:sz w:val="22"/>
          <w:szCs w:val="22"/>
        </w:rPr>
      </w:pPr>
      <w:hyperlink w:anchor="_Toc36379959" w:history="1">
        <w:r w:rsidR="009C5AF9" w:rsidRPr="006D6979">
          <w:rPr>
            <w:rStyle w:val="Hyperlink"/>
          </w:rPr>
          <w:t>6.2</w:t>
        </w:r>
        <w:r w:rsidR="009C5AF9">
          <w:rPr>
            <w:rFonts w:asciiTheme="minorHAnsi" w:eastAsiaTheme="minorEastAsia" w:hAnsiTheme="minorHAnsi" w:cstheme="minorBidi"/>
            <w:sz w:val="22"/>
            <w:szCs w:val="22"/>
          </w:rPr>
          <w:tab/>
        </w:r>
        <w:r w:rsidR="009C5AF9" w:rsidRPr="006D6979">
          <w:rPr>
            <w:rStyle w:val="Hyperlink"/>
          </w:rPr>
          <w:t>Git LFS</w:t>
        </w:r>
        <w:r w:rsidR="009C5AF9">
          <w:rPr>
            <w:webHidden/>
          </w:rPr>
          <w:tab/>
        </w:r>
        <w:r w:rsidR="009C5AF9">
          <w:rPr>
            <w:webHidden/>
          </w:rPr>
          <w:fldChar w:fldCharType="begin"/>
        </w:r>
        <w:r w:rsidR="009C5AF9">
          <w:rPr>
            <w:webHidden/>
          </w:rPr>
          <w:instrText xml:space="preserve"> PAGEREF _Toc36379959 \h </w:instrText>
        </w:r>
        <w:r w:rsidR="009C5AF9">
          <w:rPr>
            <w:webHidden/>
          </w:rPr>
        </w:r>
        <w:r w:rsidR="009C5AF9">
          <w:rPr>
            <w:webHidden/>
          </w:rPr>
          <w:fldChar w:fldCharType="separate"/>
        </w:r>
        <w:r w:rsidR="009C5AF9">
          <w:rPr>
            <w:webHidden/>
          </w:rPr>
          <w:t>61</w:t>
        </w:r>
        <w:r w:rsidR="009C5AF9">
          <w:rPr>
            <w:webHidden/>
          </w:rPr>
          <w:fldChar w:fldCharType="end"/>
        </w:r>
      </w:hyperlink>
    </w:p>
    <w:p w14:paraId="07B68504" w14:textId="0CB44592" w:rsidR="009C5AF9" w:rsidRDefault="00566D20">
      <w:pPr>
        <w:pStyle w:val="Verzeichnis1"/>
        <w:rPr>
          <w:rFonts w:asciiTheme="minorHAnsi" w:eastAsiaTheme="minorEastAsia" w:hAnsiTheme="minorHAnsi" w:cstheme="minorBidi"/>
          <w:b w:val="0"/>
          <w:sz w:val="22"/>
          <w:szCs w:val="22"/>
        </w:rPr>
      </w:pPr>
      <w:hyperlink w:anchor="_Toc36379960" w:history="1">
        <w:r w:rsidR="009C5AF9" w:rsidRPr="006D6979">
          <w:rPr>
            <w:rStyle w:val="Hyperlink"/>
          </w:rPr>
          <w:t>7</w:t>
        </w:r>
        <w:r w:rsidR="009C5AF9">
          <w:rPr>
            <w:rFonts w:asciiTheme="minorHAnsi" w:eastAsiaTheme="minorEastAsia" w:hAnsiTheme="minorHAnsi" w:cstheme="minorBidi"/>
            <w:b w:val="0"/>
            <w:sz w:val="22"/>
            <w:szCs w:val="22"/>
          </w:rPr>
          <w:tab/>
        </w:r>
        <w:r w:rsidR="009C5AF9" w:rsidRPr="006D6979">
          <w:rPr>
            <w:rStyle w:val="Hyperlink"/>
          </w:rPr>
          <w:t>Zusammenfassung und Ausblick</w:t>
        </w:r>
        <w:r w:rsidR="009C5AF9">
          <w:rPr>
            <w:webHidden/>
          </w:rPr>
          <w:tab/>
        </w:r>
        <w:r w:rsidR="009C5AF9">
          <w:rPr>
            <w:webHidden/>
          </w:rPr>
          <w:fldChar w:fldCharType="begin"/>
        </w:r>
        <w:r w:rsidR="009C5AF9">
          <w:rPr>
            <w:webHidden/>
          </w:rPr>
          <w:instrText xml:space="preserve"> PAGEREF _Toc36379960 \h </w:instrText>
        </w:r>
        <w:r w:rsidR="009C5AF9">
          <w:rPr>
            <w:webHidden/>
          </w:rPr>
        </w:r>
        <w:r w:rsidR="009C5AF9">
          <w:rPr>
            <w:webHidden/>
          </w:rPr>
          <w:fldChar w:fldCharType="separate"/>
        </w:r>
        <w:r w:rsidR="009C5AF9">
          <w:rPr>
            <w:webHidden/>
          </w:rPr>
          <w:t>63</w:t>
        </w:r>
        <w:r w:rsidR="009C5AF9">
          <w:rPr>
            <w:webHidden/>
          </w:rPr>
          <w:fldChar w:fldCharType="end"/>
        </w:r>
      </w:hyperlink>
    </w:p>
    <w:p w14:paraId="00199DA2" w14:textId="1BAFC813" w:rsidR="009C5AF9" w:rsidRDefault="00566D20">
      <w:pPr>
        <w:pStyle w:val="Verzeichnis1"/>
        <w:rPr>
          <w:rFonts w:asciiTheme="minorHAnsi" w:eastAsiaTheme="minorEastAsia" w:hAnsiTheme="minorHAnsi" w:cstheme="minorBidi"/>
          <w:b w:val="0"/>
          <w:sz w:val="22"/>
          <w:szCs w:val="22"/>
        </w:rPr>
      </w:pPr>
      <w:hyperlink w:anchor="_Toc36379961" w:history="1">
        <w:r w:rsidR="009C5AF9" w:rsidRPr="006D6979">
          <w:rPr>
            <w:rStyle w:val="Hyperlink"/>
          </w:rPr>
          <w:t>8</w:t>
        </w:r>
        <w:r w:rsidR="009C5AF9">
          <w:rPr>
            <w:rFonts w:asciiTheme="minorHAnsi" w:eastAsiaTheme="minorEastAsia" w:hAnsiTheme="minorHAnsi" w:cstheme="minorBidi"/>
            <w:b w:val="0"/>
            <w:sz w:val="22"/>
            <w:szCs w:val="22"/>
          </w:rPr>
          <w:tab/>
        </w:r>
        <w:r w:rsidR="009C5AF9" w:rsidRPr="006D6979">
          <w:rPr>
            <w:rStyle w:val="Hyperlink"/>
          </w:rPr>
          <w:t>Kurzreferenz</w:t>
        </w:r>
        <w:r w:rsidR="009C5AF9">
          <w:rPr>
            <w:webHidden/>
          </w:rPr>
          <w:tab/>
        </w:r>
        <w:r w:rsidR="009C5AF9">
          <w:rPr>
            <w:webHidden/>
          </w:rPr>
          <w:fldChar w:fldCharType="begin"/>
        </w:r>
        <w:r w:rsidR="009C5AF9">
          <w:rPr>
            <w:webHidden/>
          </w:rPr>
          <w:instrText xml:space="preserve"> PAGEREF _Toc36379961 \h </w:instrText>
        </w:r>
        <w:r w:rsidR="009C5AF9">
          <w:rPr>
            <w:webHidden/>
          </w:rPr>
        </w:r>
        <w:r w:rsidR="009C5AF9">
          <w:rPr>
            <w:webHidden/>
          </w:rPr>
          <w:fldChar w:fldCharType="separate"/>
        </w:r>
        <w:r w:rsidR="009C5AF9">
          <w:rPr>
            <w:webHidden/>
          </w:rPr>
          <w:t>64</w:t>
        </w:r>
        <w:r w:rsidR="009C5AF9">
          <w:rPr>
            <w:webHidden/>
          </w:rPr>
          <w:fldChar w:fldCharType="end"/>
        </w:r>
      </w:hyperlink>
    </w:p>
    <w:p w14:paraId="71C105A6" w14:textId="36FB3E55" w:rsidR="009C5AF9" w:rsidRDefault="00566D20">
      <w:pPr>
        <w:pStyle w:val="Verzeichnis1"/>
        <w:rPr>
          <w:rFonts w:asciiTheme="minorHAnsi" w:eastAsiaTheme="minorEastAsia" w:hAnsiTheme="minorHAnsi" w:cstheme="minorBidi"/>
          <w:b w:val="0"/>
          <w:sz w:val="22"/>
          <w:szCs w:val="22"/>
        </w:rPr>
      </w:pPr>
      <w:hyperlink w:anchor="_Toc36379962" w:history="1">
        <w:r w:rsidR="009C5AF9" w:rsidRPr="006D6979">
          <w:rPr>
            <w:rStyle w:val="Hyperlink"/>
          </w:rPr>
          <w:t>9</w:t>
        </w:r>
        <w:r w:rsidR="009C5AF9">
          <w:rPr>
            <w:rFonts w:asciiTheme="minorHAnsi" w:eastAsiaTheme="minorEastAsia" w:hAnsiTheme="minorHAnsi" w:cstheme="minorBidi"/>
            <w:b w:val="0"/>
            <w:sz w:val="22"/>
            <w:szCs w:val="22"/>
          </w:rPr>
          <w:tab/>
        </w:r>
        <w:r w:rsidR="009C5AF9" w:rsidRPr="006D6979">
          <w:rPr>
            <w:rStyle w:val="Hyperlink"/>
          </w:rPr>
          <w:t>Literaturverzeichnis</w:t>
        </w:r>
        <w:r w:rsidR="009C5AF9">
          <w:rPr>
            <w:webHidden/>
          </w:rPr>
          <w:tab/>
        </w:r>
        <w:r w:rsidR="009C5AF9">
          <w:rPr>
            <w:webHidden/>
          </w:rPr>
          <w:fldChar w:fldCharType="begin"/>
        </w:r>
        <w:r w:rsidR="009C5AF9">
          <w:rPr>
            <w:webHidden/>
          </w:rPr>
          <w:instrText xml:space="preserve"> PAGEREF _Toc36379962 \h </w:instrText>
        </w:r>
        <w:r w:rsidR="009C5AF9">
          <w:rPr>
            <w:webHidden/>
          </w:rPr>
        </w:r>
        <w:r w:rsidR="009C5AF9">
          <w:rPr>
            <w:webHidden/>
          </w:rPr>
          <w:fldChar w:fldCharType="separate"/>
        </w:r>
        <w:r w:rsidR="009C5AF9">
          <w:rPr>
            <w:webHidden/>
          </w:rPr>
          <w:t>68</w:t>
        </w:r>
        <w:r w:rsidR="009C5AF9">
          <w:rPr>
            <w:webHidden/>
          </w:rPr>
          <w:fldChar w:fldCharType="end"/>
        </w:r>
      </w:hyperlink>
    </w:p>
    <w:p w14:paraId="15029B2F" w14:textId="133CD8E0" w:rsidR="009C5AF9" w:rsidRDefault="00566D20">
      <w:pPr>
        <w:pStyle w:val="Verzeichnis1"/>
        <w:rPr>
          <w:rFonts w:asciiTheme="minorHAnsi" w:eastAsiaTheme="minorEastAsia" w:hAnsiTheme="minorHAnsi" w:cstheme="minorBidi"/>
          <w:b w:val="0"/>
          <w:sz w:val="22"/>
          <w:szCs w:val="22"/>
        </w:rPr>
      </w:pPr>
      <w:hyperlink w:anchor="_Toc36379963" w:history="1">
        <w:r w:rsidR="009C5AF9" w:rsidRPr="006D6979">
          <w:rPr>
            <w:rStyle w:val="Hyperlink"/>
          </w:rPr>
          <w:t>Abbildungsverzeichnis</w:t>
        </w:r>
        <w:r w:rsidR="009C5AF9">
          <w:rPr>
            <w:webHidden/>
          </w:rPr>
          <w:tab/>
        </w:r>
        <w:r w:rsidR="009C5AF9">
          <w:rPr>
            <w:webHidden/>
          </w:rPr>
          <w:fldChar w:fldCharType="begin"/>
        </w:r>
        <w:r w:rsidR="009C5AF9">
          <w:rPr>
            <w:webHidden/>
          </w:rPr>
          <w:instrText xml:space="preserve"> PAGEREF _Toc36379963 \h </w:instrText>
        </w:r>
        <w:r w:rsidR="009C5AF9">
          <w:rPr>
            <w:webHidden/>
          </w:rPr>
        </w:r>
        <w:r w:rsidR="009C5AF9">
          <w:rPr>
            <w:webHidden/>
          </w:rPr>
          <w:fldChar w:fldCharType="separate"/>
        </w:r>
        <w:r w:rsidR="009C5AF9">
          <w:rPr>
            <w:webHidden/>
          </w:rPr>
          <w:t>71</w:t>
        </w:r>
        <w:r w:rsidR="009C5AF9">
          <w:rPr>
            <w:webHidden/>
          </w:rPr>
          <w:fldChar w:fldCharType="end"/>
        </w:r>
      </w:hyperlink>
    </w:p>
    <w:p w14:paraId="20080E27" w14:textId="5148BDC2" w:rsidR="009C5AF9" w:rsidRDefault="00566D20">
      <w:pPr>
        <w:pStyle w:val="Verzeichnis1"/>
        <w:rPr>
          <w:rFonts w:asciiTheme="minorHAnsi" w:eastAsiaTheme="minorEastAsia" w:hAnsiTheme="minorHAnsi" w:cstheme="minorBidi"/>
          <w:b w:val="0"/>
          <w:sz w:val="22"/>
          <w:szCs w:val="22"/>
        </w:rPr>
      </w:pPr>
      <w:hyperlink w:anchor="_Toc36379964" w:history="1">
        <w:r w:rsidR="009C5AF9" w:rsidRPr="006D6979">
          <w:rPr>
            <w:rStyle w:val="Hyperlink"/>
          </w:rPr>
          <w:t>Glossar</w:t>
        </w:r>
        <w:r w:rsidR="009C5AF9">
          <w:rPr>
            <w:webHidden/>
          </w:rPr>
          <w:tab/>
        </w:r>
        <w:r w:rsidR="009C5AF9">
          <w:rPr>
            <w:webHidden/>
          </w:rPr>
          <w:fldChar w:fldCharType="begin"/>
        </w:r>
        <w:r w:rsidR="009C5AF9">
          <w:rPr>
            <w:webHidden/>
          </w:rPr>
          <w:instrText xml:space="preserve"> PAGEREF _Toc36379964 \h </w:instrText>
        </w:r>
        <w:r w:rsidR="009C5AF9">
          <w:rPr>
            <w:webHidden/>
          </w:rPr>
        </w:r>
        <w:r w:rsidR="009C5AF9">
          <w:rPr>
            <w:webHidden/>
          </w:rPr>
          <w:fldChar w:fldCharType="separate"/>
        </w:r>
        <w:r w:rsidR="009C5AF9">
          <w:rPr>
            <w:webHidden/>
          </w:rPr>
          <w:t>73</w:t>
        </w:r>
        <w:r w:rsidR="009C5AF9">
          <w:rPr>
            <w:webHidden/>
          </w:rPr>
          <w:fldChar w:fldCharType="end"/>
        </w:r>
      </w:hyperlink>
    </w:p>
    <w:p w14:paraId="74FC2BFA" w14:textId="7013AADB" w:rsidR="008462DF" w:rsidRDefault="00B43737" w:rsidP="00391ABC">
      <w:pPr>
        <w:rPr>
          <w:lang w:val="en-GB"/>
        </w:rPr>
        <w:sectPr w:rsidR="008462DF" w:rsidSect="00A1474E">
          <w:headerReference w:type="default" r:id="rId15"/>
          <w:type w:val="continuous"/>
          <w:pgSz w:w="11906" w:h="16838" w:code="9"/>
          <w:pgMar w:top="1418" w:right="1418" w:bottom="1134" w:left="1985" w:header="720" w:footer="720" w:gutter="0"/>
          <w:pgNumType w:fmt="lowerRoman"/>
          <w:cols w:space="720"/>
        </w:sectPr>
      </w:pPr>
      <w:r>
        <w:rPr>
          <w:lang w:val="en-GB"/>
        </w:rPr>
        <w:fldChar w:fldCharType="end"/>
      </w:r>
    </w:p>
    <w:p w14:paraId="09301AAC" w14:textId="7C4A01AF" w:rsidR="00E93657" w:rsidRDefault="00E93657" w:rsidP="00391ABC">
      <w:pPr>
        <w:rPr>
          <w:lang w:val="en-GB"/>
        </w:rPr>
      </w:pPr>
      <w:bookmarkStart w:id="7" w:name="_GoBack"/>
      <w:bookmarkEnd w:id="7"/>
    </w:p>
    <w:p w14:paraId="157BEDE9" w14:textId="77777777" w:rsidR="000F364B" w:rsidRDefault="00B870CA">
      <w:pPr>
        <w:pStyle w:val="berschrift1"/>
      </w:pPr>
      <w:bookmarkStart w:id="8" w:name="_Ref325726896"/>
      <w:bookmarkStart w:id="9" w:name="_Toc338916036"/>
      <w:bookmarkStart w:id="10" w:name="_Toc36379899"/>
      <w:r>
        <w:lastRenderedPageBreak/>
        <w:t>Einleitung</w:t>
      </w:r>
      <w:bookmarkEnd w:id="8"/>
      <w:bookmarkEnd w:id="9"/>
      <w:bookmarkEnd w:id="10"/>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57E2BD89" w:rsidR="004F231D" w:rsidRPr="004F231D" w:rsidRDefault="004F231D" w:rsidP="004F231D">
      <w:r>
        <w:t>Das Thema der Projektarbeit umfasst die Versionskontrolle mit Git. Das Hauptziel der Arbeit ist die Erklärung von Git anhand eines Beispiels. Hierbei ist der Fokus auf die Kommandozeile gerichtet</w:t>
      </w:r>
      <w:r w:rsidR="00756E8E">
        <w:t>, um Betriebssystem und Programmübergreifend zu sein</w:t>
      </w:r>
      <w:r>
        <w:t xml:space="preserve">. Da Git sehr umfangreich ist, wird sich innerhalb der Projektarbeit nur auf die wichtigsten </w:t>
      </w:r>
      <w:r w:rsidR="004071FE">
        <w:t>K</w:t>
      </w:r>
      <w:r>
        <w:t xml:space="preserve">ommandos und Funktionen konzentriert. </w:t>
      </w:r>
      <w:r w:rsidR="00CF0873">
        <w:t xml:space="preserve">Mit diesen Grundlagen können übergestellte Themen behandelt werden, welche </w:t>
      </w:r>
      <w:r w:rsidR="00036BB7">
        <w:t xml:space="preserve">unter anderem </w:t>
      </w:r>
      <w:r w:rsidR="00CF0873">
        <w:t>die verschiedenen Arbeits</w:t>
      </w:r>
      <w:r w:rsidR="00D869C2">
        <w:t>abläufe</w:t>
      </w:r>
      <w:r w:rsidR="00CF0873">
        <w:t xml:space="preserve"> beleuchte</w:t>
      </w:r>
      <w:r w:rsidR="005E5FA7">
        <w:t>t</w:t>
      </w:r>
      <w:r w:rsidR="00D869C2">
        <w:t>. Diese wurden</w:t>
      </w:r>
      <w:r w:rsidR="00CF0873">
        <w:t xml:space="preserve"> über die Zeit durch unterschiedliche Projekte und Organisation erarbeitet und </w:t>
      </w:r>
      <w:r w:rsidR="00C63503">
        <w:t xml:space="preserve">im Laufe der Zeit </w:t>
      </w:r>
      <w:r w:rsidR="00CF0873">
        <w:t>verfeinert.</w:t>
      </w:r>
      <w:r w:rsidR="00525DB8">
        <w:t xml:space="preserve"> Auch wird ein Blick unter die Haube gewagt und die Dateispeicherung </w:t>
      </w:r>
      <w:r w:rsidR="00B46088">
        <w:t>von Git</w:t>
      </w:r>
      <w:r w:rsidR="00525DB8">
        <w:t xml:space="preserve"> </w:t>
      </w:r>
      <w:r w:rsidR="000E4862">
        <w:t>beschrieben.</w:t>
      </w:r>
      <w:r w:rsidR="00C875D6">
        <w:t xml:space="preserve"> Damit soll die Arbeit den Einstieg in die Versionskontrolle Git erleichtern</w:t>
      </w:r>
      <w:r w:rsidR="003A12D5">
        <w:t>,</w:t>
      </w:r>
      <w:r w:rsidR="00C875D6">
        <w:t xml:space="preserve"> setzt allerdings bereits vorhandenes Wissen zum Thema Versionsverwaltung und Konfigurationsmanagement voraus, da der Fokus hierbei </w:t>
      </w:r>
      <w:r w:rsidR="00A20810">
        <w:t>hauptsächlich</w:t>
      </w:r>
      <w:r w:rsidR="00C875D6">
        <w:t xml:space="preserve"> auf der Arbeit mit</w:t>
      </w:r>
      <w:r w:rsidR="00A20810">
        <w:t xml:space="preserve"> der Versionskontrolle</w:t>
      </w:r>
      <w:r w:rsidR="00C875D6">
        <w:t xml:space="preserve"> Git liegt</w:t>
      </w:r>
      <w:r w:rsidR="009F01FB">
        <w:t>.</w:t>
      </w:r>
      <w:r w:rsidR="00CD34D1">
        <w:t xml:space="preserve"> </w:t>
      </w:r>
      <w:r w:rsidR="00814DBF">
        <w:t xml:space="preserve">Somit wird gezeigt, </w:t>
      </w:r>
      <w:r w:rsidR="00CD34D1">
        <w:t xml:space="preserve">wie die Anforderungen </w:t>
      </w:r>
      <w:r w:rsidR="00814DBF">
        <w:t xml:space="preserve">an eine heutige Versionskontrolle </w:t>
      </w:r>
      <w:r w:rsidR="001F2193">
        <w:t>in</w:t>
      </w:r>
      <w:r w:rsidR="00487B24">
        <w:t xml:space="preserve"> Git </w:t>
      </w:r>
      <w:r w:rsidR="00CD34D1">
        <w:t>bewerkstelligt werden.</w:t>
      </w:r>
    </w:p>
    <w:p w14:paraId="6B732CAD" w14:textId="052BE38C" w:rsidR="00B870CA" w:rsidRDefault="00B870CA">
      <w:pPr>
        <w:pStyle w:val="berschrift1"/>
      </w:pPr>
      <w:bookmarkStart w:id="11" w:name="_Toc338916037"/>
      <w:bookmarkStart w:id="12" w:name="_Toc36379900"/>
      <w:bookmarkStart w:id="13" w:name="_Ref491749133"/>
      <w:bookmarkStart w:id="14" w:name="_Ref491749190"/>
      <w:r>
        <w:lastRenderedPageBreak/>
        <w:t>Problemstellung</w:t>
      </w:r>
      <w:bookmarkEnd w:id="11"/>
      <w:bookmarkEnd w:id="12"/>
    </w:p>
    <w:p w14:paraId="7FC53404" w14:textId="2C766607" w:rsidR="002E1659" w:rsidRPr="002E1659" w:rsidRDefault="00A048ED" w:rsidP="002E1659">
      <w:r>
        <w:rPr>
          <w:noProof/>
        </w:rPr>
        <mc:AlternateContent>
          <mc:Choice Requires="wps">
            <w:drawing>
              <wp:anchor distT="0" distB="0" distL="114300" distR="114300" simplePos="0" relativeHeight="251676672" behindDoc="0" locked="0" layoutInCell="1" allowOverlap="1" wp14:anchorId="7667946F" wp14:editId="3E317183">
                <wp:simplePos x="0" y="0"/>
                <wp:positionH relativeFrom="column">
                  <wp:posOffset>-1270</wp:posOffset>
                </wp:positionH>
                <wp:positionV relativeFrom="paragraph">
                  <wp:posOffset>2694940</wp:posOffset>
                </wp:positionV>
                <wp:extent cx="4131945" cy="635"/>
                <wp:effectExtent l="0" t="0" r="1905" b="635"/>
                <wp:wrapTopAndBottom/>
                <wp:docPr id="21" name="Textfeld 21"/>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BB831DF" w14:textId="0FCF9A62" w:rsidR="00614053" w:rsidRPr="00676AE3" w:rsidRDefault="00614053" w:rsidP="00166C40">
                            <w:pPr>
                              <w:pStyle w:val="Beschriftung"/>
                              <w:rPr>
                                <w:noProof/>
                              </w:rPr>
                            </w:pPr>
                            <w:bookmarkStart w:id="15" w:name="_Ref34552400"/>
                            <w:bookmarkStart w:id="16" w:name="_Toc35849462"/>
                            <w:r>
                              <w:t xml:space="preserve">Abbildung </w:t>
                            </w:r>
                            <w:fldSimple w:instr=" SEQ Abbildung \* ARABIC ">
                              <w:r>
                                <w:rPr>
                                  <w:noProof/>
                                </w:rPr>
                                <w:t>1</w:t>
                              </w:r>
                            </w:fldSimple>
                            <w:bookmarkEnd w:id="15"/>
                            <w:r>
                              <w:t>: Versionsverwaltung anhand einfacher Datenablage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67946F" id="_x0000_t202" coordsize="21600,21600" o:spt="202" path="m,l,21600r21600,l21600,xe">
                <v:stroke joinstyle="miter"/>
                <v:path gradientshapeok="t" o:connecttype="rect"/>
              </v:shapetype>
              <v:shape id="Textfeld 21" o:spid="_x0000_s1026" type="#_x0000_t202" style="position:absolute;left:0;text-align:left;margin-left:-.1pt;margin-top:212.2pt;width:325.3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" stroked="f">
                <v:textbox style="mso-fit-shape-to-text:t" inset="0,0,0,0">
                  <w:txbxContent>
                    <w:p w14:paraId="5BB831DF" w14:textId="0FCF9A62" w:rsidR="00614053" w:rsidRPr="00676AE3" w:rsidRDefault="00614053" w:rsidP="00166C40">
                      <w:pPr>
                        <w:pStyle w:val="Beschriftung"/>
                        <w:rPr>
                          <w:noProof/>
                        </w:rPr>
                      </w:pPr>
                      <w:bookmarkStart w:id="17" w:name="_Ref34552400"/>
                      <w:bookmarkStart w:id="18" w:name="_Toc35849462"/>
                      <w:r>
                        <w:t xml:space="preserve">Abbildung </w:t>
                      </w:r>
                      <w:fldSimple w:instr=" SEQ Abbildung \* ARABIC ">
                        <w:r>
                          <w:rPr>
                            <w:noProof/>
                          </w:rPr>
                          <w:t>1</w:t>
                        </w:r>
                      </w:fldSimple>
                      <w:bookmarkEnd w:id="17"/>
                      <w:r>
                        <w:t>: Versionsverwaltung anhand einfacher Datenablage</w:t>
                      </w:r>
                      <w:bookmarkEnd w:id="18"/>
                    </w:p>
                  </w:txbxContent>
                </v:textbox>
                <w10:wrap type="topAndBottom"/>
              </v:shape>
            </w:pict>
          </mc:Fallback>
        </mc:AlternateContent>
      </w:r>
      <w:r>
        <w:rPr>
          <w:noProof/>
        </w:rPr>
        <w:drawing>
          <wp:anchor distT="0" distB="0" distL="114300" distR="114300" simplePos="0" relativeHeight="251774976" behindDoc="0" locked="0" layoutInCell="1" allowOverlap="1" wp14:anchorId="40AEA42F" wp14:editId="09DC903A">
            <wp:simplePos x="0" y="0"/>
            <wp:positionH relativeFrom="column">
              <wp:posOffset>1149350</wp:posOffset>
            </wp:positionH>
            <wp:positionV relativeFrom="paragraph">
              <wp:posOffset>1691640</wp:posOffset>
            </wp:positionV>
            <wp:extent cx="3095625" cy="1057910"/>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642" r="4642"/>
                    <a:stretch/>
                  </pic:blipFill>
                  <pic:spPr bwMode="auto">
                    <a:xfrm>
                      <a:off x="0" y="0"/>
                      <a:ext cx="3095625"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659">
        <w:t>Die wohl einfachste Art der Versionskontrolle ist die Speicherung der zu bearbeiteten Daten</w:t>
      </w:r>
      <w:r w:rsidR="003441E0">
        <w:t xml:space="preserve"> </w:t>
      </w:r>
      <w:r w:rsidR="002E1659">
        <w:t>zu verschiedenen Zeitpunkten</w:t>
      </w:r>
      <w:r w:rsidR="00166C40">
        <w:t xml:space="preserve"> (siehe </w:t>
      </w:r>
      <w:r w:rsidR="00166C40">
        <w:fldChar w:fldCharType="begin"/>
      </w:r>
      <w:r w:rsidR="00166C40">
        <w:instrText xml:space="preserve"> REF _Ref34552400 \h </w:instrText>
      </w:r>
      <w:r w:rsidR="00166C40">
        <w:fldChar w:fldCharType="separate"/>
      </w:r>
      <w:r w:rsidR="008D5D22">
        <w:t xml:space="preserve">Abbildung </w:t>
      </w:r>
      <w:r w:rsidR="008D5D22">
        <w:rPr>
          <w:noProof/>
        </w:rPr>
        <w:t>1</w:t>
      </w:r>
      <w:r w:rsidR="00166C40">
        <w:fldChar w:fldCharType="end"/>
      </w:r>
      <w:r w:rsidR="00166C40">
        <w:t>)</w:t>
      </w:r>
      <w:r w:rsidR="002E1659">
        <w:t xml:space="preserve">. Auch können weitere Modifikationen an diesen durchgeführt werden und unterschiedliche Version koexistieren. </w:t>
      </w:r>
      <w:r w:rsidR="00166C40">
        <w:t xml:space="preserve">Allerdings </w:t>
      </w:r>
      <w:r w:rsidR="00273B01">
        <w:t>unterstützt</w:t>
      </w:r>
      <w:r w:rsidR="00166C40">
        <w:t xml:space="preserve"> diese </w:t>
      </w:r>
      <w:r w:rsidR="003441E0">
        <w:t xml:space="preserve">rudimentäre </w:t>
      </w:r>
      <w:r w:rsidR="00166C40">
        <w:t>Methodik nicht d</w:t>
      </w:r>
      <w:r w:rsidR="00E260F9">
        <w:t>ie</w:t>
      </w:r>
      <w:r w:rsidR="00166C40">
        <w:t xml:space="preserve"> </w:t>
      </w:r>
      <w:r w:rsidR="00273B01">
        <w:t xml:space="preserve">Anforderungen und </w:t>
      </w:r>
      <w:r w:rsidR="00707877">
        <w:t>Lösungen</w:t>
      </w:r>
      <w:r w:rsidR="00166C40">
        <w:t xml:space="preserve">, welche eine </w:t>
      </w:r>
      <w:r w:rsidR="008A6695">
        <w:t>effiziente</w:t>
      </w:r>
      <w:r w:rsidR="00166C40">
        <w:t xml:space="preserve"> Software Entwicklung </w:t>
      </w:r>
      <w:r w:rsidR="00CD2CD5">
        <w:t>mit sich bringt</w:t>
      </w:r>
      <w:r w:rsidR="00166C40">
        <w:t>.</w:t>
      </w:r>
      <w:r w:rsidR="00DC5748">
        <w:t xml:space="preserve"> An dieser Stelle wurden komplexe Programme entwickelt</w:t>
      </w:r>
      <w:r>
        <w:t>,</w:t>
      </w:r>
      <w:r w:rsidR="00DC5748">
        <w:t xml:space="preserve"> um </w:t>
      </w:r>
      <w:r>
        <w:t>Softwarep</w:t>
      </w:r>
      <w:r w:rsidR="00DC5748">
        <w:t>rojekte bestmöglich zu unterstützen</w:t>
      </w:r>
      <w:r w:rsidR="001E1496">
        <w:t xml:space="preserve"> und die Dateispeicherung </w:t>
      </w:r>
      <w:r w:rsidR="003041BA">
        <w:t xml:space="preserve">und Verwaltung </w:t>
      </w:r>
      <w:r w:rsidR="001E1496">
        <w:t>zu vereinfachen.</w:t>
      </w:r>
    </w:p>
    <w:p w14:paraId="0DDCC6B4" w14:textId="7E459FC2" w:rsidR="006E051B" w:rsidRDefault="006E051B" w:rsidP="004F231D">
      <w:r>
        <w:t xml:space="preserve">Um die Lösungsansätze, welche </w:t>
      </w:r>
      <w:r w:rsidR="00002A6D">
        <w:t xml:space="preserve">die Versionsverwaltung </w:t>
      </w:r>
      <w:r>
        <w:t>Git bietet, auch n</w:t>
      </w:r>
      <w:r w:rsidR="00A048ED">
        <w:t>u</w:t>
      </w:r>
      <w:r>
        <w:t xml:space="preserve">tzen zu können, bedarf es </w:t>
      </w:r>
      <w:r w:rsidR="0016210B">
        <w:t xml:space="preserve">Wissen in </w:t>
      </w:r>
      <w:r>
        <w:t xml:space="preserve">zwei größeren Themengebieten. Einerseits müssen die Kommandos und Befehle bekannt sein, um mit diesen die </w:t>
      </w:r>
      <w:r w:rsidR="00096634">
        <w:t>gewollten</w:t>
      </w:r>
      <w:r>
        <w:t xml:space="preserve"> Änderungen durchzuführen. Da Git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2557A50B" w:rsidR="004F231D" w:rsidRDefault="005C340F" w:rsidP="004F231D">
      <w:r>
        <w:t xml:space="preserve">Das zweite Gebiet handelt von der Arbeit rund um Git. </w:t>
      </w:r>
      <w:r w:rsidR="00A62881">
        <w:t>Der Überbegriff lautet hier</w:t>
      </w:r>
      <w:r w:rsidR="004063B2">
        <w:t>bei</w:t>
      </w:r>
      <w:r w:rsidR="00A62881">
        <w:t xml:space="preserve"> Konfigurationsmanagement. </w:t>
      </w:r>
      <w:r>
        <w:t xml:space="preserve">Ein Projekt kann sehr umständlich zu bearbeiten sein, falls keine projektspezifischen Anpassungen </w:t>
      </w:r>
      <w:r w:rsidR="00E717C3">
        <w:t xml:space="preserve">an </w:t>
      </w:r>
      <w:r w:rsidR="001E2577">
        <w:t xml:space="preserve">die </w:t>
      </w:r>
      <w:r w:rsidR="00AC09B3">
        <w:t xml:space="preserve">Handhabung von Git </w:t>
      </w:r>
      <w:r w:rsidR="00FE1ED6">
        <w:t>durchgeführt</w:t>
      </w:r>
      <w:r w:rsidR="00A80CF1">
        <w:t xml:space="preserve"> wurde</w:t>
      </w:r>
      <w:r w:rsidR="000D7369">
        <w:t>n</w:t>
      </w:r>
      <w:r>
        <w:t>. Es ist wichtig</w:t>
      </w:r>
      <w:r w:rsidR="00BC01FB">
        <w:t>,</w:t>
      </w:r>
      <w:r>
        <w:t xml:space="preserve"> sich der </w:t>
      </w:r>
      <w:r w:rsidR="003F10F3">
        <w:t xml:space="preserve">individuellen </w:t>
      </w:r>
      <w:r>
        <w:t xml:space="preserve">Forderungen an die Versionskontrolle zu vergewissern und </w:t>
      </w:r>
      <w:r w:rsidR="00036B52">
        <w:t>im Voraus</w:t>
      </w:r>
      <w:r>
        <w:t xml:space="preserve"> einen Weg zur Verwirklichung dieser zu </w:t>
      </w:r>
      <w:r w:rsidR="00036B52">
        <w:t>erarbeiten</w:t>
      </w:r>
      <w:r>
        <w:t>.</w:t>
      </w:r>
      <w:r w:rsidR="00036B52">
        <w:t xml:space="preserve"> </w:t>
      </w:r>
      <w:r w:rsidR="00954A49">
        <w:t>Nur dadurch</w:t>
      </w:r>
      <w:r w:rsidR="002143D8">
        <w:t xml:space="preserve"> kann das volle Potenzial der </w:t>
      </w:r>
      <w:r w:rsidR="00A62881">
        <w:t>Versionsverwaltung</w:t>
      </w:r>
      <w:r w:rsidR="002143D8">
        <w:t xml:space="preserve"> </w:t>
      </w:r>
      <w:r w:rsidR="00954A49">
        <w:t>ausgeschöpft</w:t>
      </w:r>
      <w:r w:rsidR="002143D8">
        <w:t xml:space="preserve"> werden</w:t>
      </w:r>
      <w:r w:rsidR="008D7B2D">
        <w:t xml:space="preserve">, da später </w:t>
      </w:r>
      <w:r w:rsidR="00667619">
        <w:t>eine grundlegende Änderung</w:t>
      </w:r>
      <w:r w:rsidR="008D7B2D">
        <w:t xml:space="preserve"> an der Arbeitsweise </w:t>
      </w:r>
      <w:r w:rsidR="00667619">
        <w:t xml:space="preserve">oder dem Aufbau </w:t>
      </w:r>
      <w:r w:rsidR="008D7B2D">
        <w:t>nur erschwert durchführbar ist</w:t>
      </w:r>
      <w:r w:rsidR="00667619">
        <w:t xml:space="preserve"> und zu </w:t>
      </w:r>
      <w:r w:rsidR="009A2A7E">
        <w:t xml:space="preserve">unübersichtlichen Strukturen und verlassenen Daten führen kann. </w:t>
      </w:r>
      <w:r w:rsidR="004F231D" w:rsidRPr="004F231D">
        <w:t>Das erste Problem</w:t>
      </w:r>
      <w:r w:rsidR="00E44DB1">
        <w:t xml:space="preserve">, welches eine </w:t>
      </w:r>
      <w:r w:rsidR="001C2FCB">
        <w:t>Versionsverwaltung</w:t>
      </w:r>
      <w:r w:rsidR="00E44DB1">
        <w:t xml:space="preserve"> abarbeitet,</w:t>
      </w:r>
      <w:r w:rsidR="004F231D" w:rsidRPr="004F231D">
        <w:t xml:space="preserve"> betrifft</w:t>
      </w:r>
      <w:r w:rsidR="00036B52">
        <w:t xml:space="preserve"> </w:t>
      </w:r>
      <w:r w:rsidR="004F231D" w:rsidRPr="004F231D">
        <w:t xml:space="preserve">die Strukturierung des Projektes und dessen Ablage. </w:t>
      </w:r>
      <w:r w:rsidR="00B34D92">
        <w:t xml:space="preserve">Je nach Projekt sollen Dateien verwaltet werden, welche eine klassische Versionskontrolle </w:t>
      </w:r>
      <w:r w:rsidR="001B7CBB">
        <w:t>zur</w:t>
      </w:r>
      <w:r w:rsidR="00720E45">
        <w:t xml:space="preserve">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w:t>
      </w:r>
      <w:r w:rsidR="00ED5861">
        <w:lastRenderedPageBreak/>
        <w:t xml:space="preserve">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Git verschiedene Kundenwünsche nicht erfüllen, da die Versionskontrolle ursprünglich für einen bestimmten </w:t>
      </w:r>
      <w:r w:rsidR="00685E29">
        <w:t>Einsatz</w:t>
      </w:r>
      <w:r w:rsidR="00E0788C">
        <w:t xml:space="preserve"> erschaffen wurde</w:t>
      </w:r>
      <w:r w:rsidR="00E451DA">
        <w:t xml:space="preserve"> und nicht alle Funktionen der </w:t>
      </w:r>
      <w:r w:rsidR="00662BAA">
        <w:t>konkurrierenden Lösungen</w:t>
      </w:r>
      <w:r w:rsidR="00E451DA">
        <w:t xml:space="preserve"> somit besitzt</w:t>
      </w:r>
      <w:r w:rsidR="005024D9">
        <w:t>, da diese in dem grundlegenden Projekt nicht von Nöten war</w:t>
      </w:r>
      <w:r w:rsidR="00C16FA0">
        <w:t>en</w:t>
      </w:r>
      <w:r w:rsidR="00E0788C">
        <w:t xml:space="preserve">. Aus diesem Grund fehlt zum Beispiel eine Zugriffskontrolle innerhalb eines einzelnen Projekts. Die Limitierungen von Git sind </w:t>
      </w:r>
      <w:r w:rsidR="00F35C58">
        <w:t xml:space="preserve">daher </w:t>
      </w:r>
      <w:r w:rsidR="00355B9B">
        <w:t>zu bedenken</w:t>
      </w:r>
      <w:r w:rsidR="00E0788C">
        <w:t>,</w:t>
      </w:r>
      <w:r w:rsidR="001B0BD9">
        <w:t xml:space="preserve"> und sollten</w:t>
      </w:r>
      <w:r w:rsidR="00E0788C">
        <w:t xml:space="preserve"> vor der Integration </w:t>
      </w:r>
      <w:r w:rsidR="00662BAA">
        <w:t>der Versionskontrolle Git</w:t>
      </w:r>
      <w:r w:rsidR="00E0788C">
        <w:t xml:space="preserve"> in ein Projekt bedacht </w:t>
      </w:r>
      <w:r w:rsidR="001B0BD9">
        <w:t>werden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Git mehrere </w:t>
      </w:r>
      <w:r w:rsidR="00210629">
        <w:t>Auslegungen</w:t>
      </w:r>
      <w:r w:rsidR="00831001">
        <w:t xml:space="preserve"> </w:t>
      </w:r>
      <w:r w:rsidR="00525D9A">
        <w:t>besitzt</w:t>
      </w:r>
      <w:r w:rsidR="00831001">
        <w:t xml:space="preserve">. </w:t>
      </w:r>
      <w:r w:rsidR="00525D9A">
        <w:t xml:space="preserve">Als prominentes Beispiel kann hier ein ständiger Kompromiss </w:t>
      </w:r>
      <w:r w:rsidR="00257872">
        <w:t>zwischen einer detaillierten Historie</w:t>
      </w:r>
      <w:r w:rsidR="00525D9A">
        <w:t xml:space="preserv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Git kann je nach Bedarf des Anwenders unterschiedliche Forderungen priorisieren, jedoch werden dadurch andere </w:t>
      </w:r>
      <w:r w:rsidR="00A17354">
        <w:t>Eigenschaften</w:t>
      </w:r>
      <w:r w:rsidR="00831001">
        <w:t xml:space="preserve"> </w:t>
      </w:r>
      <w:r w:rsidR="00335B78">
        <w:t>von Git</w:t>
      </w:r>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Git besitzt und viele frühere Projekte erfolgreich unterstützt ha</w:t>
      </w:r>
      <w:r w:rsidR="00F50A8A">
        <w:t>ben</w:t>
      </w:r>
      <w:r w:rsidR="00983981">
        <w:t>.</w:t>
      </w:r>
      <w:r w:rsidR="00257872">
        <w:t xml:space="preserve"> Diese können als Grundlage für eine eigene Arbeitsweise dienen und falls benötigt auf das eigene Projekt und dessen Umgebung </w:t>
      </w:r>
      <w:r w:rsidR="004316AA">
        <w:t xml:space="preserve">spezifisch </w:t>
      </w:r>
      <w:r w:rsidR="00257872">
        <w:t>angepasst werden.</w:t>
      </w:r>
    </w:p>
    <w:p w14:paraId="73F4DB63" w14:textId="77777777" w:rsidR="000F364B" w:rsidRDefault="008F6A83">
      <w:pPr>
        <w:pStyle w:val="berschrift1"/>
      </w:pPr>
      <w:bookmarkStart w:id="19" w:name="_Toc36379901"/>
      <w:bookmarkEnd w:id="13"/>
      <w:bookmarkEnd w:id="14"/>
      <w:r>
        <w:lastRenderedPageBreak/>
        <w:t xml:space="preserve">Versionskontrolle </w:t>
      </w:r>
      <w:r w:rsidR="00EE17DD">
        <w:t>G</w:t>
      </w:r>
      <w:r>
        <w:t>it</w:t>
      </w:r>
      <w:bookmarkEnd w:id="19"/>
    </w:p>
    <w:p w14:paraId="13915729" w14:textId="77777777" w:rsidR="008F6A83" w:rsidRDefault="008F6A83" w:rsidP="008F6A83">
      <w:pPr>
        <w:pStyle w:val="berschrift2"/>
      </w:pPr>
      <w:bookmarkStart w:id="20" w:name="_Toc36379902"/>
      <w:r>
        <w:t>Historie</w:t>
      </w:r>
      <w:bookmarkEnd w:id="20"/>
    </w:p>
    <w:p w14:paraId="49C96C7A" w14:textId="64D1FD22" w:rsidR="004F231D" w:rsidRPr="004F231D" w:rsidRDefault="004F231D" w:rsidP="004F231D">
      <w:r w:rsidRPr="004F231D">
        <w:t xml:space="preserve">Der Ursprung von Git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Junio Hamio übergeben.</w:t>
      </w:r>
      <w:r w:rsidR="00944D8F">
        <w:t xml:space="preserve"> Git erhält bis heute immer noch regelmäßige Änderungen</w:t>
      </w:r>
      <w:r w:rsidR="00ED6B15">
        <w:t xml:space="preserve"> </w:t>
      </w:r>
      <w:sdt>
        <w:sdtPr>
          <w:id w:val="489691941"/>
          <w:citation/>
        </w:sdtPr>
        <w:sdtEndPr/>
        <w:sdtContent>
          <w:r w:rsidR="00ED6B15">
            <w:fldChar w:fldCharType="begin"/>
          </w:r>
          <w:r w:rsidR="00ED6B15">
            <w:rPr>
              <w:lang w:val="en-US"/>
            </w:rPr>
            <w:instrText xml:space="preserve"> CITATION Ale15 \l 1033 </w:instrText>
          </w:r>
          <w:r w:rsidR="00ED6B15">
            <w:fldChar w:fldCharType="separate"/>
          </w:r>
          <w:r w:rsidR="00A17F1D">
            <w:rPr>
              <w:noProof/>
              <w:lang w:val="en-US"/>
            </w:rPr>
            <w:t>(1)</w:t>
          </w:r>
          <w:r w:rsidR="00ED6B15">
            <w:fldChar w:fldCharType="end"/>
          </w:r>
        </w:sdtContent>
      </w:sdt>
      <w:r w:rsidR="00944D8F">
        <w:t>.</w:t>
      </w:r>
      <w:r w:rsidR="00D279A9">
        <w:t xml:space="preserve"> Aufgrund dieser Entstehungsgeschichte wurde Git in vielen Aspekte</w:t>
      </w:r>
      <w:r w:rsidR="006F0AD5">
        <w:t>n</w:t>
      </w:r>
      <w:r w:rsidR="00D279A9">
        <w:t xml:space="preserve"> geprägt, welche die Verwendung von Software zur Versionierung bei Großprojekten erleichtert. </w:t>
      </w:r>
      <w:r w:rsidR="006F0AD5">
        <w:t>Auch d</w:t>
      </w:r>
      <w:r w:rsidR="00F72D78">
        <w:t>eshalb</w:t>
      </w:r>
      <w:r w:rsidR="00D279A9">
        <w:t xml:space="preserve"> legt Git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w:t>
      </w:r>
      <w:r w:rsidR="006F0AD5">
        <w:t xml:space="preserve">die gleichzeitige </w:t>
      </w:r>
      <w:r w:rsidR="00F72D78">
        <w:t xml:space="preserve">Bearbeitung anderer ist. </w:t>
      </w:r>
      <w:r w:rsidR="00CF41A9">
        <w:t xml:space="preserve">Mit diesen Vorteilen </w:t>
      </w:r>
      <w:r w:rsidR="00D279A9">
        <w:t xml:space="preserve">konnte Git schon früh </w:t>
      </w:r>
      <w:r w:rsidR="001159B7">
        <w:t>die steigenden Bedürfnisse</w:t>
      </w:r>
      <w:r w:rsidR="00D279A9">
        <w:t xml:space="preserve"> von Anwendern abfangen und dadurch an Beliebtheit unter Entwicklern gewinnen</w:t>
      </w:r>
      <w:r w:rsidR="00F95E5B">
        <w:t>.</w:t>
      </w:r>
      <w:r w:rsidR="00D12F41">
        <w:t xml:space="preserve"> </w:t>
      </w:r>
      <w:r w:rsidR="00F95E5B">
        <w:t>Die Hauptbranche ist dabei der</w:t>
      </w:r>
      <w:r w:rsidR="00D12F41">
        <w:t xml:space="preserve"> Open Source Bereich, in der eine Linux </w:t>
      </w:r>
      <w:r w:rsidR="002E792B">
        <w:t>ä</w:t>
      </w:r>
      <w:r w:rsidR="00D12F41">
        <w:t>hnliche Philosophie betrieben wird</w:t>
      </w:r>
      <w:r w:rsidR="002A5274">
        <w:t>.</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21" w:name="_Toc36379903"/>
      <w:r>
        <w:lastRenderedPageBreak/>
        <w:t>Grundlegendes Prinzip</w:t>
      </w:r>
      <w:bookmarkEnd w:id="21"/>
    </w:p>
    <w:p w14:paraId="051EE1CE" w14:textId="71A888ED" w:rsidR="000254A9" w:rsidRDefault="005B411E" w:rsidP="000254A9">
      <w:r>
        <w:rPr>
          <w:noProof/>
        </w:rPr>
        <mc:AlternateContent>
          <mc:Choice Requires="wps">
            <w:drawing>
              <wp:anchor distT="0" distB="0" distL="114300" distR="114300" simplePos="0" relativeHeight="251679744" behindDoc="0" locked="0" layoutInCell="1" allowOverlap="1" wp14:anchorId="266DF42A" wp14:editId="6D95A82E">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54B467FC" w:rsidR="00614053" w:rsidRPr="00E54CED" w:rsidRDefault="00614053" w:rsidP="000254A9">
                            <w:pPr>
                              <w:pStyle w:val="Beschriftung"/>
                              <w:rPr>
                                <w:noProof/>
                              </w:rPr>
                            </w:pPr>
                            <w:bookmarkStart w:id="22" w:name="_Ref32940402"/>
                            <w:bookmarkStart w:id="23" w:name="_Toc35849463"/>
                            <w:r>
                              <w:t xml:space="preserve">Abbildung </w:t>
                            </w:r>
                            <w:fldSimple w:instr=" SEQ Abbildung \* ARABIC ">
                              <w:r>
                                <w:rPr>
                                  <w:noProof/>
                                </w:rPr>
                                <w:t>2</w:t>
                              </w:r>
                            </w:fldSimple>
                            <w:bookmarkEnd w:id="22"/>
                            <w:r>
                              <w:t>: Synchronisierung von Projektarchiven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DF42A" id="Textfeld 1" o:spid="_x0000_s1027" type="#_x0000_t202" style="position:absolute;left:0;text-align:left;margin-left:1.05pt;margin-top:344pt;width:368.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3oLQIAAGQEAAAOAAAAZHJzL2Uyb0RvYy54bWysVMFuGjEQvVfqP1i+lwXSo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" stroked="f">
                <v:textbox style="mso-fit-shape-to-text:t" inset="0,0,0,0">
                  <w:txbxContent>
                    <w:p w14:paraId="379E28C7" w14:textId="54B467FC" w:rsidR="00614053" w:rsidRPr="00E54CED" w:rsidRDefault="00614053" w:rsidP="000254A9">
                      <w:pPr>
                        <w:pStyle w:val="Beschriftung"/>
                        <w:rPr>
                          <w:noProof/>
                        </w:rPr>
                      </w:pPr>
                      <w:bookmarkStart w:id="24" w:name="_Ref32940402"/>
                      <w:bookmarkStart w:id="25" w:name="_Toc35849463"/>
                      <w:r>
                        <w:t xml:space="preserve">Abbildung </w:t>
                      </w:r>
                      <w:fldSimple w:instr=" SEQ Abbildung \* ARABIC ">
                        <w:r>
                          <w:rPr>
                            <w:noProof/>
                          </w:rPr>
                          <w:t>2</w:t>
                        </w:r>
                      </w:fldSimple>
                      <w:bookmarkEnd w:id="24"/>
                      <w:r>
                        <w:t>: Synchronisierung von Projektarchiven</w:t>
                      </w:r>
                      <w:bookmarkEnd w:id="25"/>
                    </w:p>
                  </w:txbxContent>
                </v:textbox>
                <w10:wrap type="topAndBottom"/>
              </v:shape>
            </w:pict>
          </mc:Fallback>
        </mc:AlternateContent>
      </w:r>
      <w:r>
        <w:rPr>
          <w:noProof/>
        </w:rPr>
        <w:drawing>
          <wp:anchor distT="0" distB="0" distL="114300" distR="114300" simplePos="0" relativeHeight="251670528" behindDoc="1" locked="0" layoutInCell="1" allowOverlap="1" wp14:anchorId="2D0740C0" wp14:editId="2161E5DF">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8D5D22">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w:t>
      </w:r>
      <w:r w:rsidR="0056479C">
        <w:t>es</w:t>
      </w:r>
      <w:r w:rsidR="000254A9">
        <w:t xml:space="preserve">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8D5D22">
        <w:t xml:space="preserve">Abbildung </w:t>
      </w:r>
      <w:r w:rsidR="008D5D22">
        <w:rPr>
          <w:noProof/>
        </w:rPr>
        <w:t>2</w:t>
      </w:r>
      <w:r w:rsidR="000254A9">
        <w:fldChar w:fldCharType="end"/>
      </w:r>
      <w:r w:rsidR="000254A9">
        <w:t xml:space="preserve">. </w:t>
      </w:r>
    </w:p>
    <w:p w14:paraId="2F5AD60C" w14:textId="0DC2364D" w:rsidR="008D5D22" w:rsidRDefault="000254A9" w:rsidP="008D5D22">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8D5D22">
        <w:t xml:space="preserve">Abbildung </w:t>
      </w:r>
      <w:r w:rsidR="008D5D22">
        <w:rPr>
          <w:noProof/>
        </w:rPr>
        <w:t>2</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w:t>
      </w:r>
      <w:r w:rsidR="00D80A75">
        <w:t xml:space="preserve">lokale </w:t>
      </w:r>
      <w:r w:rsidR="005B411E">
        <w:t>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8D5D22">
        <w:t xml:space="preserve">Abbildung </w:t>
      </w:r>
      <w:r w:rsidR="008D5D22">
        <w:rPr>
          <w:noProof/>
        </w:rPr>
        <w:t>3</w:t>
      </w:r>
      <w:r>
        <w:fldChar w:fldCharType="end"/>
      </w:r>
      <w:r>
        <w:t xml:space="preserve"> zu sehen. Besitzt der Commit einen wichtigen Stand kann dieser zusätzlich ein Etikett besitzen, mit welchem der Commit schnell und einfach refe</w:t>
      </w:r>
      <w:r w:rsidR="008D5D22">
        <w:rPr>
          <w:noProof/>
        </w:rPr>
        <mc:AlternateContent>
          <mc:Choice Requires="wps">
            <w:drawing>
              <wp:anchor distT="0" distB="0" distL="114300" distR="114300" simplePos="0" relativeHeight="251667456" behindDoc="0" locked="0" layoutInCell="1" allowOverlap="1" wp14:anchorId="56212214" wp14:editId="43BC6AE9">
                <wp:simplePos x="0" y="0"/>
                <wp:positionH relativeFrom="column">
                  <wp:posOffset>-2921</wp:posOffset>
                </wp:positionH>
                <wp:positionV relativeFrom="paragraph">
                  <wp:posOffset>4577131</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E14AEF8" w:rsidR="00614053" w:rsidRPr="00A129D0" w:rsidRDefault="00614053" w:rsidP="00592492">
                            <w:pPr>
                              <w:pStyle w:val="Beschriftung"/>
                              <w:jc w:val="left"/>
                            </w:pPr>
                            <w:bookmarkStart w:id="26" w:name="_Ref32940459"/>
                            <w:bookmarkStart w:id="27" w:name="_Toc35849464"/>
                            <w:r>
                              <w:t xml:space="preserve">Abbildung </w:t>
                            </w:r>
                            <w:fldSimple w:instr=" SEQ Abbildung \* ARABIC ">
                              <w:r>
                                <w:rPr>
                                  <w:noProof/>
                                </w:rPr>
                                <w:t>3</w:t>
                              </w:r>
                            </w:fldSimple>
                            <w:bookmarkEnd w:id="26"/>
                            <w:r>
                              <w:t>: Grundlegender Commit Vorgang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8" type="#_x0000_t202" style="position:absolute;left:0;text-align:left;margin-left:-.25pt;margin-top:360.4pt;width:423.0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TS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" stroked="f">
                <v:textbox style="mso-fit-shape-to-text:t" inset="0,0,0,0">
                  <w:txbxContent>
                    <w:p w14:paraId="12F5AEE0" w14:textId="7E14AEF8" w:rsidR="00614053" w:rsidRPr="00A129D0" w:rsidRDefault="00614053" w:rsidP="00592492">
                      <w:pPr>
                        <w:pStyle w:val="Beschriftung"/>
                        <w:jc w:val="left"/>
                      </w:pPr>
                      <w:bookmarkStart w:id="28" w:name="_Ref32940459"/>
                      <w:bookmarkStart w:id="29" w:name="_Toc35849464"/>
                      <w:r>
                        <w:t xml:space="preserve">Abbildung </w:t>
                      </w:r>
                      <w:fldSimple w:instr=" SEQ Abbildung \* ARABIC ">
                        <w:r>
                          <w:rPr>
                            <w:noProof/>
                          </w:rPr>
                          <w:t>3</w:t>
                        </w:r>
                      </w:fldSimple>
                      <w:bookmarkEnd w:id="28"/>
                      <w:r>
                        <w:t>: Grundlegender Commit Vorgang</w:t>
                      </w:r>
                      <w:bookmarkEnd w:id="29"/>
                    </w:p>
                  </w:txbxContent>
                </v:textbox>
                <w10:wrap type="topAndBottom"/>
              </v:shape>
            </w:pict>
          </mc:Fallback>
        </mc:AlternateContent>
      </w:r>
      <w:r w:rsidR="008D5D22">
        <w:rPr>
          <w:noProof/>
        </w:rPr>
        <mc:AlternateContent>
          <mc:Choice Requires="wpg">
            <w:drawing>
              <wp:anchor distT="0" distB="0" distL="114300" distR="114300" simplePos="0" relativeHeight="251671552" behindDoc="0" locked="0" layoutInCell="1" allowOverlap="1" wp14:anchorId="42AFA596" wp14:editId="2E5E50C0">
                <wp:simplePos x="0" y="0"/>
                <wp:positionH relativeFrom="column">
                  <wp:posOffset>47142</wp:posOffset>
                </wp:positionH>
                <wp:positionV relativeFrom="paragraph">
                  <wp:posOffset>1923187</wp:posOffset>
                </wp:positionV>
                <wp:extent cx="5325302" cy="2588895"/>
                <wp:effectExtent l="57150" t="0" r="66040" b="1905"/>
                <wp:wrapTopAndBottom/>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8">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8">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1C0BA" id="Gruppieren 115" o:spid="_x0000_s1026" style="position:absolute;margin-left:3.7pt;margin-top:151.45pt;width:419.3pt;height:203.85pt;z-index:251671552;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21"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21"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22"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w10:wrap type="topAndBottom"/>
              </v:group>
            </w:pict>
          </mc:Fallback>
        </mc:AlternateContent>
      </w:r>
      <w:r>
        <w:t>renziert werden kann.</w:t>
      </w:r>
      <w:r w:rsidRPr="00A31751">
        <w:rPr>
          <w:noProof/>
        </w:rPr>
        <w:t xml:space="preserve"> </w:t>
      </w:r>
      <w:bookmarkStart w:id="30" w:name="_Ref33719458"/>
    </w:p>
    <w:p w14:paraId="22677C90" w14:textId="4C093B7E" w:rsidR="00A129D0" w:rsidRPr="00A129D0" w:rsidRDefault="00A129D0" w:rsidP="00A129D0">
      <w:pPr>
        <w:spacing w:before="0" w:line="240" w:lineRule="auto"/>
        <w:jc w:val="left"/>
        <w:rPr>
          <w:b/>
          <w:kern w:val="28"/>
          <w:sz w:val="28"/>
        </w:rPr>
      </w:pPr>
      <w:r>
        <w:br w:type="page"/>
      </w:r>
    </w:p>
    <w:p w14:paraId="77226E4F" w14:textId="77777777" w:rsidR="008F6A83" w:rsidRDefault="008F6A83" w:rsidP="008F6A83">
      <w:pPr>
        <w:pStyle w:val="berschrift2"/>
      </w:pPr>
      <w:bookmarkStart w:id="31" w:name="_Toc36379904"/>
      <w:r>
        <w:lastRenderedPageBreak/>
        <w:t>Installationsanleitung</w:t>
      </w:r>
      <w:bookmarkEnd w:id="30"/>
      <w:bookmarkEnd w:id="31"/>
    </w:p>
    <w:p w14:paraId="7EEED045" w14:textId="5F9A2EB5"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w:t>
      </w:r>
      <w:r w:rsidR="00F90F8C">
        <w:t xml:space="preserve">untereinander </w:t>
      </w:r>
      <w:r w:rsidR="007C5827">
        <w:t>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32" w:name="_Toc36379905"/>
      <w:r>
        <w:t>Installation unter Linux</w:t>
      </w:r>
      <w:bookmarkEnd w:id="32"/>
    </w:p>
    <w:p w14:paraId="2BBDAD1C" w14:textId="2253642A" w:rsidR="00A129D0" w:rsidRDefault="00A129D0" w:rsidP="0090234D">
      <w:r>
        <w:rPr>
          <w:noProof/>
        </w:rPr>
        <mc:AlternateContent>
          <mc:Choice Requires="wps">
            <w:drawing>
              <wp:anchor distT="0" distB="0" distL="114300" distR="114300" simplePos="0" relativeHeight="251673600" behindDoc="0" locked="0" layoutInCell="1" allowOverlap="1" wp14:anchorId="6149D8DD" wp14:editId="734CA300">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37AB6C15" w:rsidR="00614053" w:rsidRPr="0090234D" w:rsidRDefault="00614053" w:rsidP="0090234D">
                            <w:pPr>
                              <w:pStyle w:val="Beschriftung"/>
                              <w:rPr>
                                <w:i/>
                                <w:iCs/>
                                <w:noProof/>
                              </w:rPr>
                            </w:pPr>
                            <w:bookmarkStart w:id="33" w:name="_Ref32940613"/>
                            <w:bookmarkStart w:id="34" w:name="_Toc35849465"/>
                            <w:r>
                              <w:t xml:space="preserve">Abbildung </w:t>
                            </w:r>
                            <w:fldSimple w:instr=" SEQ Abbildung \* ARABIC ">
                              <w:r>
                                <w:rPr>
                                  <w:noProof/>
                                </w:rPr>
                                <w:t>4</w:t>
                              </w:r>
                            </w:fldSimple>
                            <w:bookmarkEnd w:id="33"/>
                            <w:r>
                              <w:t xml:space="preserve">: Git Installation unter Linux mit </w:t>
                            </w:r>
                            <w:r>
                              <w:rPr>
                                <w:i/>
                                <w:iCs/>
                              </w:rPr>
                              <w:t>apt-get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9" type="#_x0000_t202" style="position:absolute;left:0;text-align:left;margin-left:.6pt;margin-top:156.45pt;width:298.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QDLwIAAGQEAAAOAAAAZHJzL2Uyb0RvYy54bWysVFFv2yAQfp+0/4B4X5w0Srd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" stroked="f">
                <v:textbox style="mso-fit-shape-to-text:t" inset="0,0,0,0">
                  <w:txbxContent>
                    <w:p w14:paraId="71023CC2" w14:textId="37AB6C15" w:rsidR="00614053" w:rsidRPr="0090234D" w:rsidRDefault="00614053" w:rsidP="0090234D">
                      <w:pPr>
                        <w:pStyle w:val="Beschriftung"/>
                        <w:rPr>
                          <w:i/>
                          <w:iCs/>
                          <w:noProof/>
                        </w:rPr>
                      </w:pPr>
                      <w:bookmarkStart w:id="35" w:name="_Ref32940613"/>
                      <w:bookmarkStart w:id="36" w:name="_Toc35849465"/>
                      <w:r>
                        <w:t xml:space="preserve">Abbildung </w:t>
                      </w:r>
                      <w:fldSimple w:instr=" SEQ Abbildung \* ARABIC ">
                        <w:r>
                          <w:rPr>
                            <w:noProof/>
                          </w:rPr>
                          <w:t>4</w:t>
                        </w:r>
                      </w:fldSimple>
                      <w:bookmarkEnd w:id="35"/>
                      <w:r>
                        <w:t xml:space="preserve">: Git Installation unter Linux mit </w:t>
                      </w:r>
                      <w:r>
                        <w:rPr>
                          <w:i/>
                          <w:iCs/>
                        </w:rPr>
                        <w:t>apt-get</w:t>
                      </w:r>
                      <w:bookmarkEnd w:id="36"/>
                    </w:p>
                  </w:txbxContent>
                </v:textbox>
                <w10:wrap type="topAndBottom"/>
              </v:shape>
            </w:pict>
          </mc:Fallback>
        </mc:AlternateContent>
      </w:r>
      <w:r>
        <w:rPr>
          <w:noProof/>
        </w:rPr>
        <w:drawing>
          <wp:anchor distT="0" distB="0" distL="114300" distR="114300" simplePos="0" relativeHeight="251672576" behindDoc="0" locked="0" layoutInCell="1" allowOverlap="1" wp14:anchorId="4200581F" wp14:editId="5E161B41">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w:t>
      </w:r>
      <w:r w:rsidR="00D305D5">
        <w:t xml:space="preserve"> mit dem </w:t>
      </w:r>
      <w:r w:rsidR="00391E99">
        <w:t>Kommando</w:t>
      </w:r>
      <w:r w:rsidR="00D305D5">
        <w:t xml:space="preserve">: </w:t>
      </w:r>
      <w:r w:rsidR="00D305D5" w:rsidRPr="00D305D5">
        <w:rPr>
          <w:i/>
          <w:iCs/>
        </w:rPr>
        <w:t>sudo ap</w:t>
      </w:r>
      <w:r w:rsidR="00614053">
        <w:rPr>
          <w:i/>
          <w:iCs/>
        </w:rPr>
        <w:t>t</w:t>
      </w:r>
      <w:r w:rsidR="00D305D5" w:rsidRPr="00D305D5">
        <w:rPr>
          <w:i/>
          <w:iCs/>
        </w:rPr>
        <w:t>-get update</w:t>
      </w:r>
      <w:r w:rsidR="0090234D">
        <w:t xml:space="preserve">. </w:t>
      </w:r>
    </w:p>
    <w:p w14:paraId="26A6CDC9" w14:textId="1B71F0EF" w:rsidR="0090234D" w:rsidRDefault="0090234D" w:rsidP="0090234D">
      <w:r>
        <w:t xml:space="preserve">Ist dies gemäß dem Kommando in </w:t>
      </w:r>
      <w:r>
        <w:fldChar w:fldCharType="begin"/>
      </w:r>
      <w:r>
        <w:instrText xml:space="preserve"> REF _Ref32940613 \h </w:instrText>
      </w:r>
      <w:r>
        <w:fldChar w:fldCharType="separate"/>
      </w:r>
      <w:r w:rsidR="008D5D22">
        <w:t xml:space="preserve">Abbildung </w:t>
      </w:r>
      <w:r w:rsidR="008D5D22">
        <w:rPr>
          <w:noProof/>
        </w:rPr>
        <w:t>4</w:t>
      </w:r>
      <w:r>
        <w:fldChar w:fldCharType="end"/>
      </w:r>
      <w:r>
        <w:t xml:space="preserve"> geschehen, kann folgend </w:t>
      </w:r>
      <w:r w:rsidR="006D6095">
        <w:t>G</w:t>
      </w:r>
      <w:r>
        <w:t xml:space="preserve">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7" w:name="_Toc36379906"/>
      <w:r>
        <w:lastRenderedPageBreak/>
        <w:t>Installation unter Windows</w:t>
      </w:r>
      <w:bookmarkEnd w:id="37"/>
    </w:p>
    <w:p w14:paraId="6169EDCD" w14:textId="01943031" w:rsidR="0091159F" w:rsidRPr="00497927" w:rsidRDefault="00991E75" w:rsidP="00497927">
      <w:r>
        <w:rPr>
          <w:noProof/>
        </w:rPr>
        <mc:AlternateContent>
          <mc:Choice Requires="wps">
            <w:drawing>
              <wp:anchor distT="0" distB="0" distL="114300" distR="114300" simplePos="0" relativeHeight="251678720" behindDoc="0" locked="0" layoutInCell="1" allowOverlap="1" wp14:anchorId="49D631E7" wp14:editId="112067F4">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2522DF4E" w:rsidR="00614053" w:rsidRPr="000D6254" w:rsidRDefault="00614053" w:rsidP="00497927">
                            <w:pPr>
                              <w:pStyle w:val="Beschriftung"/>
                              <w:rPr>
                                <w:noProof/>
                              </w:rPr>
                            </w:pPr>
                            <w:bookmarkStart w:id="38" w:name="_Ref32941047"/>
                            <w:bookmarkStart w:id="39" w:name="_Toc35849466"/>
                            <w:r>
                              <w:t xml:space="preserve">Abbildung </w:t>
                            </w:r>
                            <w:fldSimple w:instr=" SEQ Abbildung \* ARABIC ">
                              <w:r>
                                <w:rPr>
                                  <w:noProof/>
                                </w:rPr>
                                <w:t>5</w:t>
                              </w:r>
                            </w:fldSimple>
                            <w:bookmarkEnd w:id="38"/>
                            <w:r>
                              <w:t>: Einstellung zur PATH Variable unter Windows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30" type="#_x0000_t202" style="position:absolute;left:0;text-align:left;margin-left:-.25pt;margin-top:334.6pt;width:316.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reLgIAAGQEAAAOAAAAZHJzL2Uyb0RvYy54bWysVFFv2yAQfp+0/4B4X5x0SbV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" stroked="f">
                <v:textbox style="mso-fit-shape-to-text:t" inset="0,0,0,0">
                  <w:txbxContent>
                    <w:p w14:paraId="5CE38E0F" w14:textId="2522DF4E" w:rsidR="00614053" w:rsidRPr="000D6254" w:rsidRDefault="00614053" w:rsidP="00497927">
                      <w:pPr>
                        <w:pStyle w:val="Beschriftung"/>
                        <w:rPr>
                          <w:noProof/>
                        </w:rPr>
                      </w:pPr>
                      <w:bookmarkStart w:id="40" w:name="_Ref32941047"/>
                      <w:bookmarkStart w:id="41" w:name="_Toc35849466"/>
                      <w:r>
                        <w:t xml:space="preserve">Abbildung </w:t>
                      </w:r>
                      <w:fldSimple w:instr=" SEQ Abbildung \* ARABIC ">
                        <w:r>
                          <w:rPr>
                            <w:noProof/>
                          </w:rPr>
                          <w:t>5</w:t>
                        </w:r>
                      </w:fldSimple>
                      <w:bookmarkEnd w:id="40"/>
                      <w:r>
                        <w:t>: Einstellung zur PATH Variable unter Windows</w:t>
                      </w:r>
                      <w:bookmarkEnd w:id="41"/>
                    </w:p>
                  </w:txbxContent>
                </v:textbox>
                <w10:wrap type="topAndBottom"/>
              </v:shape>
            </w:pict>
          </mc:Fallback>
        </mc:AlternateContent>
      </w:r>
      <w:r w:rsidRPr="000D7177">
        <w:rPr>
          <w:noProof/>
        </w:rPr>
        <w:drawing>
          <wp:anchor distT="0" distB="0" distL="114300" distR="114300" simplePos="0" relativeHeight="251675648" behindDoc="0" locked="0" layoutInCell="1" allowOverlap="1" wp14:anchorId="31C79403" wp14:editId="2340BF3A">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rsidR="008D5D22">
        <w:t xml:space="preserve">Abbildung </w:t>
      </w:r>
      <w:r w:rsidR="008D5D22">
        <w:rPr>
          <w:noProof/>
        </w:rPr>
        <w:t>5</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14:paraId="37D4AEC2" w14:textId="77777777" w:rsidR="000F364B" w:rsidRDefault="008F6A83">
      <w:pPr>
        <w:pStyle w:val="berschrift1"/>
      </w:pPr>
      <w:bookmarkStart w:id="42" w:name="_Ref491684646"/>
      <w:bookmarkStart w:id="43" w:name="_Toc338916039"/>
      <w:bookmarkStart w:id="44" w:name="_Ref33858979"/>
      <w:bookmarkStart w:id="45" w:name="_Toc36379907"/>
      <w:r>
        <w:lastRenderedPageBreak/>
        <w:t xml:space="preserve">Durchführung eines beispielhaften </w:t>
      </w:r>
      <w:bookmarkEnd w:id="42"/>
      <w:bookmarkEnd w:id="43"/>
      <w:r>
        <w:t>Projekts</w:t>
      </w:r>
      <w:bookmarkEnd w:id="44"/>
      <w:bookmarkEnd w:id="45"/>
    </w:p>
    <w:p w14:paraId="754127C8" w14:textId="77777777" w:rsidR="008F6A83" w:rsidRDefault="008F6A83" w:rsidP="008F6A83">
      <w:pPr>
        <w:pStyle w:val="berschrift2"/>
      </w:pPr>
      <w:bookmarkStart w:id="46" w:name="_Toc36379908"/>
      <w:r>
        <w:t>Aufbau des Projekts</w:t>
      </w:r>
      <w:bookmarkEnd w:id="46"/>
    </w:p>
    <w:p w14:paraId="5FA025A8" w14:textId="76E693E6" w:rsidR="0091159F" w:rsidRDefault="00991E75" w:rsidP="00A129D0">
      <w:r w:rsidRPr="00543638">
        <w:t xml:space="preserve">Um die wesentlichen </w:t>
      </w:r>
      <w:r>
        <w:t>Befehle</w:t>
      </w:r>
      <w:r w:rsidRPr="00543638">
        <w:t xml:space="preserve"> </w:t>
      </w:r>
      <w:r>
        <w:t>von Git zu behandeln und</w:t>
      </w:r>
      <w:r w:rsidR="00583C65">
        <w:t xml:space="preserve"> zu</w:t>
      </w:r>
      <w:r>
        <w:t xml:space="preserve"> erklären, werden die jeweiligen Kommandos anhand des nachfolgenden Projekts aufgezogen. Dabei wird ein Kommando in dessen sinnvollen Umfang erklärt, sobald dies verwendet wird. Falls die Funktion </w:t>
      </w:r>
      <w:r w:rsidR="0082046A">
        <w:t>eines</w:t>
      </w:r>
      <w:r>
        <w:t xml:space="preserve"> Kommandos oder dessen Handhabung ungewiss ist, kann über </w:t>
      </w:r>
      <w:r>
        <w:rPr>
          <w:b/>
          <w:bCs/>
          <w:i/>
          <w:iCs/>
        </w:rPr>
        <w:t xml:space="preserve">git &lt;Kommando&gt; --help </w:t>
      </w:r>
      <w:r>
        <w:t>die Git interne Dokumentation zu eben diesem Kommando aufgerufen werden.</w:t>
      </w:r>
    </w:p>
    <w:p w14:paraId="1DD17D91" w14:textId="77777777" w:rsidR="00BC796D" w:rsidRPr="003436AE" w:rsidRDefault="00BC796D" w:rsidP="00991E75">
      <w:pPr>
        <w:pStyle w:val="berschrift2"/>
      </w:pPr>
      <w:bookmarkStart w:id="47" w:name="_Ref34550049"/>
      <w:bookmarkStart w:id="48" w:name="_Toc36379909"/>
      <w:r>
        <w:t>Erstellung eines Projektarchives</w:t>
      </w:r>
      <w:bookmarkEnd w:id="47"/>
      <w:bookmarkEnd w:id="48"/>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14:paraId="6C13BDA7" w14:textId="77777777" w:rsidR="008F6A83" w:rsidRDefault="008F6A83" w:rsidP="008F6A83">
      <w:pPr>
        <w:pStyle w:val="berschrift3"/>
      </w:pPr>
      <w:bookmarkStart w:id="49" w:name="_Toc36379910"/>
      <w:r>
        <w:t>Git init</w:t>
      </w:r>
      <w:bookmarkEnd w:id="49"/>
    </w:p>
    <w:p w14:paraId="4C5F9A5E" w14:textId="4DA6F8B1"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r w:rsidRPr="00FD6607">
        <w:t>Ohne zuerst</w:t>
      </w:r>
      <w:r w:rsidR="007B3386">
        <w:t xml:space="preserve"> mit der Konsole</w:t>
      </w:r>
      <w:r w:rsidRPr="00FD6607">
        <w:t xml:space="preserve"> in das spätere Projektverzeichnis zu wechseln, kann auch der Pfad nach </w:t>
      </w:r>
      <w:r w:rsidRPr="00FD6607">
        <w:rPr>
          <w:b/>
          <w:bCs/>
          <w:i/>
          <w:iCs/>
        </w:rPr>
        <w:t>git init</w:t>
      </w:r>
      <w:r w:rsidRPr="00FD6607">
        <w:t xml:space="preserve"> angegeben werden</w:t>
      </w:r>
      <w:r w:rsidR="00302BC7">
        <w:t>,</w:t>
      </w:r>
      <w:r w:rsidR="00C85283">
        <w:t xml:space="preserve"> um das Projekt an einem Ort zu </w:t>
      </w:r>
      <w:r w:rsidR="00C5615E">
        <w:t>initialisieren</w:t>
      </w:r>
      <w:r>
        <w:t xml:space="preserve">. Falls das übergebene Verzeichnis nicht existiert, wird dieses dahingehend erstellt. In dem </w:t>
      </w:r>
      <w:r w:rsidR="00302BC7">
        <w:t>erstellten</w:t>
      </w:r>
      <w:r>
        <w:t xml:space="preserve"> Unterverzeichnis speichert Git alle relevanten Daten des Projekts. Dadurch ist es möglich alleinig über diesen Ordner ein Projekt </w:t>
      </w:r>
      <w:r w:rsidR="00487595">
        <w:t xml:space="preserve">zu </w:t>
      </w:r>
      <w:r>
        <w:t>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8D5D22">
        <w:t xml:space="preserve">Abbildung </w:t>
      </w:r>
      <w:r w:rsidR="008D5D22">
        <w:rPr>
          <w:noProof/>
        </w:rPr>
        <w:t>6</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03F72C58" w14:textId="77777777" w:rsidR="00644BE9" w:rsidRDefault="00927AA2" w:rsidP="00BC4C70">
      <w:pPr>
        <w:spacing w:before="0" w:line="300" w:lineRule="auto"/>
      </w:pPr>
      <w:r>
        <w:br w:type="page"/>
      </w:r>
      <w:r>
        <w:rPr>
          <w:noProof/>
        </w:rPr>
        <w:lastRenderedPageBreak/>
        <mc:AlternateContent>
          <mc:Choice Requires="wps">
            <w:drawing>
              <wp:anchor distT="0" distB="0" distL="114300" distR="114300" simplePos="0" relativeHeight="251708416" behindDoc="0" locked="0" layoutInCell="1" allowOverlap="1" wp14:anchorId="3FAF29E1" wp14:editId="05F4E7C5">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4B5B3048" w:rsidR="00614053" w:rsidRPr="007175B8" w:rsidRDefault="00614053" w:rsidP="00991E75">
                            <w:pPr>
                              <w:pStyle w:val="Beschriftung"/>
                              <w:rPr>
                                <w:noProof/>
                              </w:rPr>
                            </w:pPr>
                            <w:bookmarkStart w:id="50" w:name="_Ref32941209"/>
                            <w:bookmarkStart w:id="51" w:name="_Toc35849467"/>
                            <w:r>
                              <w:t xml:space="preserve">Abbildung </w:t>
                            </w:r>
                            <w:fldSimple w:instr=" SEQ Abbildung \* ARABIC ">
                              <w:r>
                                <w:rPr>
                                  <w:noProof/>
                                </w:rPr>
                                <w:t>6</w:t>
                              </w:r>
                            </w:fldSimple>
                            <w:bookmarkEnd w:id="50"/>
                            <w:r>
                              <w:t xml:space="preserve">: Darstellung des .git Ordners </w:t>
                            </w:r>
                            <w:sdt>
                              <w:sdtPr>
                                <w:id w:val="1330794076"/>
                                <w:citation/>
                              </w:sdtPr>
                              <w:sdtEnd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1" type="#_x0000_t202" style="position:absolute;left:0;text-align:left;margin-left:.35pt;margin-top:130pt;width:265.5pt;height:36.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XMwIAAGcEAAAOAAAAZHJzL2Uyb0RvYy54bWysVFFv2yAQfp+0/4B4X5w0a1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b3GEMfY5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I8Wn5czAgAAZwQAAA4AAAAAAAAAAAAAAAAA&#10;LgIAAGRycy9lMm9Eb2MueG1sUEsBAi0AFAAGAAgAAAAhAEEPxTbeAAAACAEAAA8AAAAAAAAAAAAA&#10;AAAAjQQAAGRycy9kb3ducmV2LnhtbFBLBQYAAAAABAAEAPMAAACYBQAAAAA=&#10;" stroked="f">
                <v:textbox inset="0,0,0,0">
                  <w:txbxContent>
                    <w:p w14:paraId="121A49E6" w14:textId="4B5B3048" w:rsidR="00614053" w:rsidRPr="007175B8" w:rsidRDefault="00614053" w:rsidP="00991E75">
                      <w:pPr>
                        <w:pStyle w:val="Beschriftung"/>
                        <w:rPr>
                          <w:noProof/>
                        </w:rPr>
                      </w:pPr>
                      <w:bookmarkStart w:id="52" w:name="_Ref32941209"/>
                      <w:bookmarkStart w:id="53" w:name="_Toc35849467"/>
                      <w:r>
                        <w:t xml:space="preserve">Abbildung </w:t>
                      </w:r>
                      <w:fldSimple w:instr=" SEQ Abbildung \* ARABIC ">
                        <w:r>
                          <w:rPr>
                            <w:noProof/>
                          </w:rPr>
                          <w:t>6</w:t>
                        </w:r>
                      </w:fldSimple>
                      <w:bookmarkEnd w:id="52"/>
                      <w:r>
                        <w:t xml:space="preserve">: Darstellung des .git Ordners </w:t>
                      </w:r>
                      <w:sdt>
                        <w:sdtPr>
                          <w:id w:val="1330794076"/>
                          <w:citation/>
                        </w:sdtPr>
                        <w:sdtEnd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3"/>
                    </w:p>
                  </w:txbxContent>
                </v:textbox>
                <w10:wrap type="topAndBottom"/>
              </v:shape>
            </w:pict>
          </mc:Fallback>
        </mc:AlternateContent>
      </w:r>
      <w:r>
        <w:rPr>
          <w:noProof/>
        </w:rPr>
        <w:drawing>
          <wp:anchor distT="0" distB="0" distL="114300" distR="114300" simplePos="0" relativeHeight="251702272" behindDoc="0" locked="0" layoutInCell="1" allowOverlap="1" wp14:anchorId="4B9F719D" wp14:editId="1F6C1FEC">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BC4C70">
        <w:instrText xml:space="preserve"> \* MERGEFORMAT </w:instrText>
      </w:r>
      <w:r w:rsidR="00991E75">
        <w:fldChar w:fldCharType="separate"/>
      </w:r>
      <w:r w:rsidR="00BC4C70">
        <w:t>Interne Dateiverwaltung von Git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p>
    <w:p w14:paraId="633D8F57" w14:textId="0AE3B8FB" w:rsidR="00991E75" w:rsidRDefault="00991E75" w:rsidP="00BC4C70">
      <w:pPr>
        <w:spacing w:before="0" w:line="300" w:lineRule="auto"/>
      </w:pPr>
      <w:r w:rsidRPr="00F76346">
        <w:t xml:space="preserve">Erstellt man ein </w:t>
      </w:r>
      <w:r>
        <w:t>Referenzarchiv (</w:t>
      </w:r>
      <w:r>
        <w:rPr>
          <w:i/>
          <w:iCs/>
        </w:rPr>
        <w:t>shared</w:t>
      </w:r>
      <w:r w:rsidRPr="00F76346">
        <w:rPr>
          <w:i/>
          <w:iCs/>
        </w:rPr>
        <w:t xml:space="preserve"> repository</w:t>
      </w:r>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009756E3">
        <w:rPr>
          <w:b/>
          <w:bCs/>
          <w:i/>
          <w:iCs/>
        </w:rPr>
        <w:t>--</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Commits </w:t>
      </w:r>
      <w:r w:rsidR="00D8090F">
        <w:t>erstellen</w:t>
      </w:r>
      <w:r>
        <w:t xml:space="preserve"> kann. Um nun an </w:t>
      </w:r>
      <w:r w:rsidR="00255EFF">
        <w:t>diesem</w:t>
      </w:r>
      <w:r>
        <w:t xml:space="preserve"> Projekt</w:t>
      </w:r>
      <w:r w:rsidR="00255EFF">
        <w:t xml:space="preserve"> ohne Arbeitsverzeichnis</w:t>
      </w:r>
      <w:r>
        <w:t xml:space="preserve"> zu arbeiten muss dieses zuerst mit </w:t>
      </w:r>
      <w:r>
        <w:rPr>
          <w:i/>
          <w:iCs/>
        </w:rPr>
        <w:t>git clone</w:t>
      </w:r>
      <w:r>
        <w:t xml:space="preserve"> geklont werden. Dieser Klon besitzt ein Arbeitsverzeichnis</w:t>
      </w:r>
      <w:r w:rsidR="00255EFF">
        <w:t xml:space="preserve"> und</w:t>
      </w:r>
      <w:r>
        <w:t xml:space="preserve"> </w:t>
      </w:r>
      <w:r w:rsidR="00255EFF">
        <w:t>d</w:t>
      </w:r>
      <w:r>
        <w:t xml:space="preserve">adurch </w:t>
      </w:r>
      <w:r w:rsidR="00644BE9">
        <w:t>können Änderungen an dem Projek</w:t>
      </w:r>
      <w:r>
        <w:t xml:space="preserve">t werden </w:t>
      </w:r>
      <w:sdt>
        <w:sdtPr>
          <w:id w:val="-1651892073"/>
          <w:citation/>
        </w:sdtPr>
        <w:sdtEndPr/>
        <w:sdtContent>
          <w:r w:rsidR="0064551A">
            <w:fldChar w:fldCharType="begin"/>
          </w:r>
          <w:r w:rsidR="00A17F1D">
            <w:rPr>
              <w:lang w:val="en-US"/>
            </w:rPr>
            <w:instrText xml:space="preserve">CITATION Atl19 \l 1033 </w:instrText>
          </w:r>
          <w:r w:rsidR="0064551A">
            <w:fldChar w:fldCharType="separate"/>
          </w:r>
          <w:r w:rsidR="00A17F1D">
            <w:rPr>
              <w:noProof/>
              <w:lang w:val="en-US"/>
            </w:rPr>
            <w:t>(2)</w:t>
          </w:r>
          <w:r w:rsidR="0064551A">
            <w:fldChar w:fldCharType="end"/>
          </w:r>
        </w:sdtContent>
      </w:sdt>
      <w:r w:rsidR="0064551A">
        <w:t>.</w:t>
      </w:r>
    </w:p>
    <w:p w14:paraId="4BB0F8C3" w14:textId="0DEB5C4B" w:rsidR="00991E75" w:rsidRDefault="0064551A" w:rsidP="0064551A">
      <w:r>
        <w:rPr>
          <w:noProof/>
        </w:rPr>
        <w:drawing>
          <wp:anchor distT="0" distB="0" distL="114300" distR="114300" simplePos="0" relativeHeight="251574272" behindDoc="0" locked="0" layoutInCell="1" allowOverlap="1" wp14:anchorId="41CC4CDC" wp14:editId="121172C9">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8D5D22">
        <w:t xml:space="preserve">Abbildung </w:t>
      </w:r>
      <w:r w:rsidR="008D5D22">
        <w:rPr>
          <w:noProof/>
        </w:rPr>
        <w:t>7</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14:paraId="2F155B89" w14:textId="5A79C12C" w:rsidR="00900ED8" w:rsidRDefault="00991E75" w:rsidP="00866BC6">
      <w:pPr>
        <w:pStyle w:val="Beschriftung"/>
      </w:pPr>
      <w:bookmarkStart w:id="54" w:name="_Ref32941771"/>
      <w:bookmarkStart w:id="55" w:name="_Toc35849468"/>
      <w:r>
        <w:t xml:space="preserve">Abbildung </w:t>
      </w:r>
      <w:fldSimple w:instr=" SEQ Abbildung \* ARABIC ">
        <w:r w:rsidR="008D5D22">
          <w:rPr>
            <w:noProof/>
          </w:rPr>
          <w:t>7</w:t>
        </w:r>
      </w:fldSimple>
      <w:bookmarkEnd w:id="54"/>
      <w:r>
        <w:t>: Initialisierung eines Projektarchivs</w:t>
      </w:r>
      <w:bookmarkEnd w:id="55"/>
    </w:p>
    <w:p w14:paraId="7396CF7D" w14:textId="77777777" w:rsidR="00825463"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w:t>
      </w:r>
    </w:p>
    <w:p w14:paraId="5506884E" w14:textId="3A8DF904" w:rsidR="00991E75" w:rsidRPr="00991E75" w:rsidRDefault="00991E75" w:rsidP="00991E75">
      <w:r>
        <w:lastRenderedPageBreak/>
        <w:t xml:space="preserve">Ohne diese Informationen verweigert Git </w:t>
      </w:r>
      <w:r w:rsidR="00722311">
        <w:t>die Erstellung eines Commits</w:t>
      </w:r>
      <w:r>
        <w:t xml:space="preserve">. Um die benötigten Informationen Git mitzuteilen wird ein weiterer Befehl mit dem Namen </w:t>
      </w:r>
      <w:r>
        <w:rPr>
          <w:i/>
          <w:iCs/>
        </w:rPr>
        <w:t xml:space="preserve">config </w:t>
      </w:r>
      <w:r>
        <w:t>ausgeführt</w:t>
      </w:r>
      <w:r w:rsidR="00262E2F">
        <w:t>.</w:t>
      </w:r>
    </w:p>
    <w:p w14:paraId="76A7F8B1" w14:textId="77777777" w:rsidR="008F6A83" w:rsidRDefault="008F6A83" w:rsidP="008F6A83">
      <w:pPr>
        <w:pStyle w:val="berschrift3"/>
      </w:pPr>
      <w:bookmarkStart w:id="56" w:name="_Ref34550070"/>
      <w:bookmarkStart w:id="57" w:name="_Toc36379911"/>
      <w:r>
        <w:t>Git config</w:t>
      </w:r>
      <w:bookmarkEnd w:id="56"/>
      <w:bookmarkEnd w:id="57"/>
    </w:p>
    <w:p w14:paraId="24FC8EC5" w14:textId="0D80371D"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sidR="00825463">
        <w:t xml:space="preserve"> verwendet</w:t>
      </w:r>
      <w:r>
        <w:t xml:space="preserve">,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6C3507">
        <w:rPr>
          <w:b/>
          <w:bCs/>
          <w:i/>
          <w:iCs/>
        </w:rPr>
        <w:t>–</w:t>
      </w:r>
      <w:r>
        <w:rPr>
          <w:b/>
          <w:bCs/>
          <w:i/>
          <w:iCs/>
        </w:rPr>
        <w:t>edit</w:t>
      </w:r>
      <w:r w:rsidR="006C3507">
        <w:t>,</w:t>
      </w:r>
      <w:r w:rsidR="006C3507">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config alias.&lt;Alias Name&gt; &lt;Git Kommando&gt;. </w:t>
      </w:r>
      <w:r w:rsidR="00866BC6">
        <w:t xml:space="preserve">Sollte das Kommando Leerzeichen </w:t>
      </w:r>
      <w:r w:rsidR="006C3507">
        <w:t>beinhalten</w:t>
      </w:r>
      <w:r w:rsidR="00866BC6">
        <w:t>, werden auf Unix Systeme</w:t>
      </w:r>
      <w:r w:rsidR="00573690">
        <w:t>n</w:t>
      </w:r>
      <w:r w:rsidR="00866BC6">
        <w:t xml:space="preserve"> einzelne Anführungszeichen verwendet und auf Windows </w:t>
      </w:r>
      <w:r w:rsidR="00A11BD2">
        <w:t>Systeme</w:t>
      </w:r>
      <w:r w:rsidR="00573690">
        <w:t>n</w:t>
      </w:r>
      <w:r w:rsidR="00A11BD2">
        <w:t xml:space="preserve"> </w:t>
      </w:r>
      <w:r w:rsidR="00866BC6">
        <w:t xml:space="preserve">doppelte Anführungszeichen. Dies wird </w:t>
      </w:r>
      <w:r w:rsidR="00303C5D">
        <w:t>benötigt,</w:t>
      </w:r>
      <w:r w:rsidR="00866BC6">
        <w:t xml:space="preserve"> um das Kommando zu gruppieren. </w:t>
      </w:r>
      <w:r w:rsidR="00112A76">
        <w:t>Ein nicht Git Befehl benötigt ein Ausrufezeichen vor diesem.</w:t>
      </w:r>
      <w:r w:rsidR="00666155">
        <w:t xml:space="preserve">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EndPr/>
        <w:sdtContent>
          <w:r w:rsidR="005B2541">
            <w:fldChar w:fldCharType="begin"/>
          </w:r>
          <w:r w:rsidR="00452AE1">
            <w:rPr>
              <w:lang w:val="en-US"/>
            </w:rPr>
            <w:instrText xml:space="preserve">CITATION Tor191 \l 1033 </w:instrText>
          </w:r>
          <w:r w:rsidR="005B2541">
            <w:fldChar w:fldCharType="separate"/>
          </w:r>
          <w:r w:rsidR="00452AE1">
            <w:rPr>
              <w:noProof/>
              <w:lang w:val="en-US"/>
            </w:rPr>
            <w:t>(3)</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43904" behindDoc="0" locked="0" layoutInCell="1" allowOverlap="1" wp14:anchorId="525838B1" wp14:editId="426D3886">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637760" behindDoc="0" locked="0" layoutInCell="1" allowOverlap="1" wp14:anchorId="7913A69D" wp14:editId="731E4CA9">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6E776AB7" w:rsidR="00614053" w:rsidRPr="00C11C7E" w:rsidRDefault="00614053" w:rsidP="004E7424">
                            <w:pPr>
                              <w:pStyle w:val="Beschriftung"/>
                              <w:rPr>
                                <w:noProof/>
                              </w:rPr>
                            </w:pPr>
                            <w:bookmarkStart w:id="58" w:name="_Toc35849469"/>
                            <w:r>
                              <w:t xml:space="preserve">Abbildung </w:t>
                            </w:r>
                            <w:fldSimple w:instr=" SEQ Abbildung \* ARABIC ">
                              <w:r>
                                <w:rPr>
                                  <w:noProof/>
                                </w:rPr>
                                <w:t>8</w:t>
                              </w:r>
                            </w:fldSimple>
                            <w:r>
                              <w:t>: Einsicht in die bestehende Git Konfiguration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2" type="#_x0000_t202" style="position:absolute;left:0;text-align:left;margin-left:-.25pt;margin-top:114.85pt;width:293.2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" stroked="f">
                <v:textbox style="mso-fit-shape-to-text:t" inset="0,0,0,0">
                  <w:txbxContent>
                    <w:p w14:paraId="0F99C5E9" w14:textId="6E776AB7" w:rsidR="00614053" w:rsidRPr="00C11C7E" w:rsidRDefault="00614053" w:rsidP="004E7424">
                      <w:pPr>
                        <w:pStyle w:val="Beschriftung"/>
                        <w:rPr>
                          <w:noProof/>
                        </w:rPr>
                      </w:pPr>
                      <w:bookmarkStart w:id="59" w:name="_Toc35849469"/>
                      <w:r>
                        <w:t xml:space="preserve">Abbildung </w:t>
                      </w:r>
                      <w:fldSimple w:instr=" SEQ Abbildung \* ARABIC ">
                        <w:r>
                          <w:rPr>
                            <w:noProof/>
                          </w:rPr>
                          <w:t>8</w:t>
                        </w:r>
                      </w:fldSimple>
                      <w:r>
                        <w:t>: Einsicht in die bestehende Git Konfiguration</w:t>
                      </w:r>
                      <w:bookmarkEnd w:id="59"/>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60" w:name="_Toc36379912"/>
      <w:r>
        <w:lastRenderedPageBreak/>
        <w:t>Git clone</w:t>
      </w:r>
      <w:bookmarkEnd w:id="60"/>
    </w:p>
    <w:p w14:paraId="3F0D6372" w14:textId="71E2A8F5" w:rsidR="004E7424" w:rsidRDefault="00393F17" w:rsidP="004E7424">
      <w:r>
        <w:rPr>
          <w:noProof/>
        </w:rPr>
        <mc:AlternateContent>
          <mc:Choice Requires="wps">
            <w:drawing>
              <wp:anchor distT="0" distB="0" distL="114300" distR="114300" simplePos="0" relativeHeight="251631616" behindDoc="0" locked="0" layoutInCell="1" allowOverlap="1" wp14:anchorId="4DC001AC" wp14:editId="6C6FE362">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099E0793" w:rsidR="00614053" w:rsidRPr="00EE5119" w:rsidRDefault="00614053" w:rsidP="004E7424">
                            <w:pPr>
                              <w:pStyle w:val="Beschriftung"/>
                              <w:rPr>
                                <w:noProof/>
                              </w:rPr>
                            </w:pPr>
                            <w:bookmarkStart w:id="61" w:name="_Ref32942592"/>
                            <w:bookmarkStart w:id="62" w:name="_Toc35849470"/>
                            <w:r>
                              <w:t xml:space="preserve">Abbildung </w:t>
                            </w:r>
                            <w:fldSimple w:instr=" SEQ Abbildung \* ARABIC ">
                              <w:r>
                                <w:rPr>
                                  <w:noProof/>
                                </w:rPr>
                                <w:t>9</w:t>
                              </w:r>
                            </w:fldSimple>
                            <w:bookmarkEnd w:id="61"/>
                            <w:r>
                              <w:t>: Klonen eines öffentlichen Projektarchivs von Github.com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3" type="#_x0000_t202" style="position:absolute;left:0;text-align:left;margin-left:.6pt;margin-top:236.8pt;width:405.7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MAIAAGQ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" stroked="f">
                <v:textbox style="mso-fit-shape-to-text:t" inset="0,0,0,0">
                  <w:txbxContent>
                    <w:p w14:paraId="5031F096" w14:textId="099E0793" w:rsidR="00614053" w:rsidRPr="00EE5119" w:rsidRDefault="00614053" w:rsidP="004E7424">
                      <w:pPr>
                        <w:pStyle w:val="Beschriftung"/>
                        <w:rPr>
                          <w:noProof/>
                        </w:rPr>
                      </w:pPr>
                      <w:bookmarkStart w:id="63" w:name="_Ref32942592"/>
                      <w:bookmarkStart w:id="64" w:name="_Toc35849470"/>
                      <w:r>
                        <w:t xml:space="preserve">Abbildung </w:t>
                      </w:r>
                      <w:fldSimple w:instr=" SEQ Abbildung \* ARABIC ">
                        <w:r>
                          <w:rPr>
                            <w:noProof/>
                          </w:rPr>
                          <w:t>9</w:t>
                        </w:r>
                      </w:fldSimple>
                      <w:bookmarkEnd w:id="63"/>
                      <w:r>
                        <w:t>: Klonen eines öffentlichen Projektarchivs von Github.com</w:t>
                      </w:r>
                      <w:bookmarkEnd w:id="64"/>
                    </w:p>
                  </w:txbxContent>
                </v:textbox>
                <w10:wrap type="topAndBottom"/>
              </v:shape>
            </w:pict>
          </mc:Fallback>
        </mc:AlternateContent>
      </w:r>
      <w:r w:rsidR="0091159F">
        <w:rPr>
          <w:noProof/>
        </w:rPr>
        <w:drawing>
          <wp:anchor distT="0" distB="0" distL="114300" distR="114300" simplePos="0" relativeHeight="251627520" behindDoc="0" locked="0" layoutInCell="1" allowOverlap="1" wp14:anchorId="3E22F90D" wp14:editId="1B730756">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8D5D22">
        <w:t xml:space="preserve">Abbildung </w:t>
      </w:r>
      <w:r w:rsidR="008D5D22">
        <w:rPr>
          <w:noProof/>
        </w:rPr>
        <w:t>9</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ABEDFFB"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 xml:space="preserve">Die </w:t>
      </w:r>
      <w:r w:rsidR="004A0D24">
        <w:t>Übergabe</w:t>
      </w:r>
      <w:r w:rsidR="004658EE">
        <w:t xml:space="preserve"> von Anmeld</w:t>
      </w:r>
      <w:r w:rsidR="007427AA">
        <w:t>e</w:t>
      </w:r>
      <w:r w:rsidR="004658EE">
        <w:t>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w:t>
      </w:r>
      <w:r w:rsidR="00602FE4">
        <w:t>verlangt,</w:t>
      </w:r>
      <w:r>
        <w:t xml:space="preserve">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5" w:name="_Ref34550095"/>
      <w:bookmarkStart w:id="66" w:name="_Toc36379913"/>
      <w:r>
        <w:t>Änderungen verwalten</w:t>
      </w:r>
      <w:bookmarkEnd w:id="65"/>
      <w:bookmarkEnd w:id="66"/>
    </w:p>
    <w:p w14:paraId="5F5B7701" w14:textId="20C32014" w:rsidR="00EF01D7" w:rsidRDefault="005F2879" w:rsidP="00EF01D7">
      <w:r>
        <w:rPr>
          <w:noProof/>
        </w:rPr>
        <mc:AlternateContent>
          <mc:Choice Requires="wps">
            <w:drawing>
              <wp:anchor distT="0" distB="0" distL="114300" distR="114300" simplePos="0" relativeHeight="251580416" behindDoc="0" locked="0" layoutInCell="1" allowOverlap="1" wp14:anchorId="02F58FEC" wp14:editId="26ED34E7">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2B7CB607" w:rsidR="00614053" w:rsidRPr="00E60531" w:rsidRDefault="00614053" w:rsidP="00EF01D7">
                            <w:pPr>
                              <w:pStyle w:val="Beschriftung"/>
                            </w:pPr>
                            <w:bookmarkStart w:id="67" w:name="_Ref32942737"/>
                            <w:bookmarkStart w:id="68" w:name="_Toc35849471"/>
                            <w:r>
                              <w:t xml:space="preserve">Abbildung </w:t>
                            </w:r>
                            <w:fldSimple w:instr=" SEQ Abbildung \* ARABIC ">
                              <w:r>
                                <w:rPr>
                                  <w:noProof/>
                                </w:rPr>
                                <w:t>10</w:t>
                              </w:r>
                            </w:fldSimple>
                            <w:bookmarkEnd w:id="67"/>
                            <w:r>
                              <w:t>: Erzeugung der .gitignore Datei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4" type="#_x0000_t202" style="position:absolute;left:0;text-align:left;margin-left:-.25pt;margin-top:115.95pt;width:361.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CLwIAAGYEAAAOAAAAZHJzL2Uyb0RvYy54bWysVFFv2yAQfp+0/4B4X5x0S9V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AiC4FCLwIAAGYEAAAOAAAAAAAAAAAAAAAAAC4C&#10;AABkcnMvZTJvRG9jLnhtbFBLAQItABQABgAIAAAAIQDhPLpE4AAAAAkBAAAPAAAAAAAAAAAAAAAA&#10;AIkEAABkcnMvZG93bnJldi54bWxQSwUGAAAAAAQABADzAAAAlgUAAAAA&#10;" stroked="f">
                <v:textbox style="mso-fit-shape-to-text:t" inset="0,0,0,0">
                  <w:txbxContent>
                    <w:p w14:paraId="1A6AC6F3" w14:textId="2B7CB607" w:rsidR="00614053" w:rsidRPr="00E60531" w:rsidRDefault="00614053" w:rsidP="00EF01D7">
                      <w:pPr>
                        <w:pStyle w:val="Beschriftung"/>
                      </w:pPr>
                      <w:bookmarkStart w:id="69" w:name="_Ref32942737"/>
                      <w:bookmarkStart w:id="70" w:name="_Toc35849471"/>
                      <w:r>
                        <w:t xml:space="preserve">Abbildung </w:t>
                      </w:r>
                      <w:fldSimple w:instr=" SEQ Abbildung \* ARABIC ">
                        <w:r>
                          <w:rPr>
                            <w:noProof/>
                          </w:rPr>
                          <w:t>10</w:t>
                        </w:r>
                      </w:fldSimple>
                      <w:bookmarkEnd w:id="69"/>
                      <w:r>
                        <w:t>: Erzeugung der .gitignore Datei</w:t>
                      </w:r>
                      <w:bookmarkEnd w:id="70"/>
                    </w:p>
                  </w:txbxContent>
                </v:textbox>
                <w10:wrap type="topAndBottom"/>
              </v:shape>
            </w:pict>
          </mc:Fallback>
        </mc:AlternateContent>
      </w:r>
      <w:r>
        <w:rPr>
          <w:noProof/>
        </w:rPr>
        <w:drawing>
          <wp:anchor distT="0" distB="0" distL="114300" distR="114300" simplePos="0" relativeHeight="251576320" behindDoc="0" locked="0" layoutInCell="1" allowOverlap="1" wp14:anchorId="6AE4AF23" wp14:editId="75134068">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8D5D22">
        <w:t xml:space="preserve">Abbildung </w:t>
      </w:r>
      <w:r w:rsidR="008D5D22">
        <w:rPr>
          <w:noProof/>
        </w:rPr>
        <w:t>10</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1" w:name="_Ref32943288"/>
      <w:bookmarkStart w:id="72" w:name="_Toc36379914"/>
      <w:r>
        <w:lastRenderedPageBreak/>
        <w:t>Die Datei .gitignore</w:t>
      </w:r>
      <w:bookmarkEnd w:id="71"/>
      <w:bookmarkEnd w:id="72"/>
    </w:p>
    <w:p w14:paraId="104FF3D4" w14:textId="3AA69F2E" w:rsidR="005F2879" w:rsidRDefault="00AD2E07" w:rsidP="005F2879">
      <w:r>
        <w:rPr>
          <w:noProof/>
        </w:rPr>
        <mc:AlternateContent>
          <mc:Choice Requires="wps">
            <w:drawing>
              <wp:anchor distT="0" distB="0" distL="114300" distR="114300" simplePos="0" relativeHeight="251623424" behindDoc="0" locked="0" layoutInCell="1" allowOverlap="1" wp14:anchorId="7663BD1E" wp14:editId="51E9D9A8">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171A8118" w:rsidR="00614053" w:rsidRPr="002731BB" w:rsidRDefault="00614053" w:rsidP="005F2879">
                            <w:pPr>
                              <w:pStyle w:val="Beschriftung"/>
                              <w:rPr>
                                <w:noProof/>
                              </w:rPr>
                            </w:pPr>
                            <w:bookmarkStart w:id="73" w:name="_Ref32942854"/>
                            <w:bookmarkStart w:id="74" w:name="_Toc35849472"/>
                            <w:r>
                              <w:t xml:space="preserve">Abbildung </w:t>
                            </w:r>
                            <w:fldSimple w:instr=" SEQ Abbildung \* ARABIC ">
                              <w:r>
                                <w:rPr>
                                  <w:noProof/>
                                </w:rPr>
                                <w:t>11</w:t>
                              </w:r>
                            </w:fldSimple>
                            <w:bookmarkEnd w:id="73"/>
                            <w:r>
                              <w:t>: Darstellung der Datei .gitignore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5" type="#_x0000_t202" style="position:absolute;left:0;text-align:left;margin-left:.5pt;margin-top:174.85pt;width:233.25pt;height:.0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frMAIAAGYEAAAOAAAAZHJzL2Uyb0RvYy54bWysVFFv2yAQfp+0/4B4X5x4arZ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CRxUfrMAIAAGYEAAAOAAAAAAAAAAAAAAAAAC4C&#10;AABkcnMvZTJvRG9jLnhtbFBLAQItABQABgAIAAAAIQCn/+9s3wAAAAkBAAAPAAAAAAAAAAAAAAAA&#10;AIoEAABkcnMvZG93bnJldi54bWxQSwUGAAAAAAQABADzAAAAlgUAAAAA&#10;" stroked="f">
                <v:textbox style="mso-fit-shape-to-text:t" inset="0,0,0,0">
                  <w:txbxContent>
                    <w:p w14:paraId="1601925E" w14:textId="171A8118" w:rsidR="00614053" w:rsidRPr="002731BB" w:rsidRDefault="00614053" w:rsidP="005F2879">
                      <w:pPr>
                        <w:pStyle w:val="Beschriftung"/>
                        <w:rPr>
                          <w:noProof/>
                        </w:rPr>
                      </w:pPr>
                      <w:bookmarkStart w:id="75" w:name="_Ref32942854"/>
                      <w:bookmarkStart w:id="76" w:name="_Toc35849472"/>
                      <w:r>
                        <w:t xml:space="preserve">Abbildung </w:t>
                      </w:r>
                      <w:fldSimple w:instr=" SEQ Abbildung \* ARABIC ">
                        <w:r>
                          <w:rPr>
                            <w:noProof/>
                          </w:rPr>
                          <w:t>11</w:t>
                        </w:r>
                      </w:fldSimple>
                      <w:bookmarkEnd w:id="75"/>
                      <w:r>
                        <w:t>: Darstellung der Datei .gitignore</w:t>
                      </w:r>
                      <w:bookmarkEnd w:id="76"/>
                    </w:p>
                  </w:txbxContent>
                </v:textbox>
                <w10:wrap type="topAndBottom"/>
              </v:shape>
            </w:pict>
          </mc:Fallback>
        </mc:AlternateContent>
      </w:r>
      <w:r>
        <w:rPr>
          <w:noProof/>
        </w:rPr>
        <w:drawing>
          <wp:anchor distT="0" distB="0" distL="114300" distR="114300" simplePos="0" relativeHeight="251596800" behindDoc="0" locked="0" layoutInCell="1" allowOverlap="1" wp14:anchorId="214F7417" wp14:editId="134FD6B4">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8D5D22">
        <w:t xml:space="preserve">Abbildung </w:t>
      </w:r>
      <w:r w:rsidR="008D5D22">
        <w:rPr>
          <w:noProof/>
        </w:rPr>
        <w:t>11</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14:paraId="6F62282F" w14:textId="0DA8E4BF" w:rsidR="008F6A83" w:rsidRDefault="008F6A83" w:rsidP="005F2879">
      <w:pPr>
        <w:pStyle w:val="berschrift3"/>
      </w:pPr>
      <w:bookmarkStart w:id="77" w:name="_Toc36379915"/>
      <w:r>
        <w:t>Funktionsweise des Indexes (git status</w:t>
      </w:r>
      <w:r w:rsidR="0016452A">
        <w:t>, git add</w:t>
      </w:r>
      <w:r>
        <w:t>)</w:t>
      </w:r>
      <w:bookmarkEnd w:id="77"/>
    </w:p>
    <w:p w14:paraId="23AC98D3" w14:textId="3320798D" w:rsidR="005F2879" w:rsidRDefault="005F2879" w:rsidP="005F2879">
      <w:r>
        <w:rPr>
          <w:noProof/>
        </w:rPr>
        <mc:AlternateContent>
          <mc:Choice Requires="wps">
            <w:drawing>
              <wp:anchor distT="0" distB="0" distL="114300" distR="114300" simplePos="0" relativeHeight="251590656" behindDoc="0" locked="0" layoutInCell="1" allowOverlap="1" wp14:anchorId="3548971E" wp14:editId="78EC749B">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5837F08B" w:rsidR="00614053" w:rsidRPr="00082680" w:rsidRDefault="00614053" w:rsidP="005F2879">
                            <w:pPr>
                              <w:pStyle w:val="Beschriftung"/>
                              <w:rPr>
                                <w:noProof/>
                              </w:rPr>
                            </w:pPr>
                            <w:bookmarkStart w:id="78" w:name="_Ref33861346"/>
                            <w:bookmarkStart w:id="79" w:name="_Toc35849473"/>
                            <w:r>
                              <w:t xml:space="preserve">Abbildung </w:t>
                            </w:r>
                            <w:fldSimple w:instr=" SEQ Abbildung \* ARABIC ">
                              <w:r>
                                <w:rPr>
                                  <w:noProof/>
                                </w:rPr>
                                <w:t>12</w:t>
                              </w:r>
                            </w:fldSimple>
                            <w:bookmarkEnd w:id="78"/>
                            <w:r>
                              <w:t xml:space="preserve">: Ausgabe des Befehls </w:t>
                            </w:r>
                            <w:r w:rsidRPr="005F2879">
                              <w:rPr>
                                <w:i/>
                                <w:iCs/>
                              </w:rPr>
                              <w:t>git status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6" type="#_x0000_t202" style="position:absolute;left:0;text-align:left;margin-left:-.25pt;margin-top:221.2pt;width:428.8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" stroked="f">
                <v:textbox style="mso-fit-shape-to-text:t" inset="0,0,0,0">
                  <w:txbxContent>
                    <w:p w14:paraId="501100E0" w14:textId="5837F08B" w:rsidR="00614053" w:rsidRPr="00082680" w:rsidRDefault="00614053" w:rsidP="005F2879">
                      <w:pPr>
                        <w:pStyle w:val="Beschriftung"/>
                        <w:rPr>
                          <w:noProof/>
                        </w:rPr>
                      </w:pPr>
                      <w:bookmarkStart w:id="80" w:name="_Ref33861346"/>
                      <w:bookmarkStart w:id="81" w:name="_Toc35849473"/>
                      <w:r>
                        <w:t xml:space="preserve">Abbildung </w:t>
                      </w:r>
                      <w:fldSimple w:instr=" SEQ Abbildung \* ARABIC ">
                        <w:r>
                          <w:rPr>
                            <w:noProof/>
                          </w:rPr>
                          <w:t>12</w:t>
                        </w:r>
                      </w:fldSimple>
                      <w:bookmarkEnd w:id="80"/>
                      <w:r>
                        <w:t xml:space="preserve">: Ausgabe des Befehls </w:t>
                      </w:r>
                      <w:r w:rsidRPr="005F2879">
                        <w:rPr>
                          <w:i/>
                          <w:iCs/>
                        </w:rPr>
                        <w:t>git status</w:t>
                      </w:r>
                      <w:bookmarkEnd w:id="81"/>
                    </w:p>
                  </w:txbxContent>
                </v:textbox>
                <w10:wrap type="topAndBottom"/>
              </v:shape>
            </w:pict>
          </mc:Fallback>
        </mc:AlternateContent>
      </w:r>
      <w:r>
        <w:rPr>
          <w:noProof/>
        </w:rPr>
        <w:drawing>
          <wp:anchor distT="0" distB="0" distL="114300" distR="114300" simplePos="0" relativeHeight="251584512" behindDoc="0" locked="0" layoutInCell="1" allowOverlap="1" wp14:anchorId="161D2678" wp14:editId="22424783">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8D5D22">
        <w:t xml:space="preserve">Abbildung </w:t>
      </w:r>
      <w:r w:rsidR="008D5D22">
        <w:rPr>
          <w:noProof/>
        </w:rPr>
        <w:t>12</w:t>
      </w:r>
      <w:r w:rsidR="00F92AD3">
        <w:fldChar w:fldCharType="end"/>
      </w:r>
      <w:r w:rsidRPr="00CF0B94">
        <w:t xml:space="preserve">. </w:t>
      </w:r>
      <w:r>
        <w:t>Hier werden nun die zwei zuvor erstellten Dateien angezeigt</w:t>
      </w:r>
      <w:r w:rsidR="00F92AD3">
        <w:t>:</w:t>
      </w:r>
      <w:r>
        <w:t xml:space="preserve"> </w:t>
      </w:r>
    </w:p>
    <w:p w14:paraId="2F6F92F9" w14:textId="1713F387" w:rsidR="005F2879" w:rsidRDefault="00AD652F" w:rsidP="005F2879">
      <w:r>
        <w:rPr>
          <w:noProof/>
        </w:rPr>
        <w:lastRenderedPageBreak/>
        <mc:AlternateContent>
          <mc:Choice Requires="wps">
            <w:drawing>
              <wp:anchor distT="0" distB="0" distL="114300" distR="114300" simplePos="0" relativeHeight="251572224" behindDoc="0" locked="0" layoutInCell="1" allowOverlap="1" wp14:anchorId="3F4DEB24" wp14:editId="63BE20F6">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2AD0E79" w:rsidR="00614053" w:rsidRPr="00260A56" w:rsidRDefault="00614053" w:rsidP="005F2879">
                            <w:pPr>
                              <w:pStyle w:val="Beschriftung"/>
                              <w:rPr>
                                <w:noProof/>
                              </w:rPr>
                            </w:pPr>
                            <w:bookmarkStart w:id="82" w:name="_Ref32943135"/>
                            <w:bookmarkStart w:id="83" w:name="_Toc35849474"/>
                            <w:r>
                              <w:t xml:space="preserve">Abbildung </w:t>
                            </w:r>
                            <w:fldSimple w:instr=" SEQ Abbildung \* ARABIC ">
                              <w:r>
                                <w:rPr>
                                  <w:noProof/>
                                </w:rPr>
                                <w:t>13</w:t>
                              </w:r>
                            </w:fldSimple>
                            <w:bookmarkEnd w:id="82"/>
                            <w:r>
                              <w:t>: Dateien dem Index hinzufügen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7" type="#_x0000_t202" style="position:absolute;left:0;text-align:left;margin-left:-.25pt;margin-top:485.6pt;width:450.8pt;height:36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KCnPZgxAgAAagQAAA4AAAAAAAAAAAAAAAAA&#10;LgIAAGRycy9lMm9Eb2MueG1sUEsBAi0AFAAGAAgAAAAhAO32hpLgAAAACgEAAA8AAAAAAAAAAAAA&#10;AAAAiwQAAGRycy9kb3ducmV2LnhtbFBLBQYAAAAABAAEAPMAAACYBQAAAAA=&#10;" stroked="f">
                <v:textbox inset="0,0,0,0">
                  <w:txbxContent>
                    <w:p w14:paraId="4C2F4BFE" w14:textId="32AD0E79" w:rsidR="00614053" w:rsidRPr="00260A56" w:rsidRDefault="00614053" w:rsidP="005F2879">
                      <w:pPr>
                        <w:pStyle w:val="Beschriftung"/>
                        <w:rPr>
                          <w:noProof/>
                        </w:rPr>
                      </w:pPr>
                      <w:bookmarkStart w:id="84" w:name="_Ref32943135"/>
                      <w:bookmarkStart w:id="85" w:name="_Toc35849474"/>
                      <w:r>
                        <w:t xml:space="preserve">Abbildung </w:t>
                      </w:r>
                      <w:fldSimple w:instr=" SEQ Abbildung \* ARABIC ">
                        <w:r>
                          <w:rPr>
                            <w:noProof/>
                          </w:rPr>
                          <w:t>13</w:t>
                        </w:r>
                      </w:fldSimple>
                      <w:bookmarkEnd w:id="84"/>
                      <w:r>
                        <w:t>: Dateien dem Index hinzufügen</w:t>
                      </w:r>
                      <w:bookmarkEnd w:id="85"/>
                    </w:p>
                  </w:txbxContent>
                </v:textbox>
                <w10:wrap type="topAndBottom"/>
              </v:shape>
            </w:pict>
          </mc:Fallback>
        </mc:AlternateContent>
      </w:r>
      <w:r>
        <w:rPr>
          <w:noProof/>
        </w:rPr>
        <w:drawing>
          <wp:anchor distT="0" distB="0" distL="114300" distR="114300" simplePos="0" relativeHeight="251568128" behindDoc="0" locked="0" layoutInCell="1" allowOverlap="1" wp14:anchorId="37437FF0" wp14:editId="10037C4D">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r w:rsidR="005F2879">
        <w:rPr>
          <w:b/>
          <w:bCs/>
          <w:i/>
          <w:iCs/>
        </w:rPr>
        <w:t xml:space="preserve">git add . </w:t>
      </w:r>
      <w:r w:rsidR="005F2879" w:rsidRPr="00603E5F">
        <w:t>oder</w:t>
      </w:r>
      <w:r w:rsidR="005F2879">
        <w:rPr>
          <w:b/>
          <w:bCs/>
          <w:i/>
          <w:iCs/>
        </w:rPr>
        <w:t xml:space="preserve"> git add *</w:t>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w:t>
      </w:r>
      <w:r w:rsidR="00952D09">
        <w:t>Dateien,</w:t>
      </w:r>
      <w:r w:rsidR="005F2879">
        <w:t xml:space="preserve">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8D5D22">
        <w:t xml:space="preserve">Abbildung </w:t>
      </w:r>
      <w:r w:rsidR="008D5D22">
        <w:rPr>
          <w:noProof/>
        </w:rPr>
        <w:t>13</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0CC40023"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A17F1D">
            <w:rPr>
              <w:noProof/>
              <w:lang w:val="en-US"/>
            </w:rPr>
            <w:t>(4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atei&gt;</w:t>
      </w:r>
      <w:r w:rsidRPr="00952D09">
        <w:t>.</w:t>
      </w:r>
      <w:r>
        <w:rPr>
          <w:b/>
          <w:bCs/>
          <w:i/>
          <w:iCs/>
        </w:rPr>
        <w:t xml:space="preserve">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8D5D22">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6" w:name="_Toc36379916"/>
      <w:r>
        <w:t>Git Commit</w:t>
      </w:r>
      <w:bookmarkEnd w:id="86"/>
    </w:p>
    <w:p w14:paraId="35BAA055" w14:textId="50FD154A" w:rsidR="001C1663" w:rsidRDefault="007E0742" w:rsidP="001C1663">
      <w:r>
        <w:rPr>
          <w:noProof/>
        </w:rPr>
        <mc:AlternateContent>
          <mc:Choice Requires="wps">
            <w:drawing>
              <wp:anchor distT="0" distB="0" distL="114300" distR="114300" simplePos="0" relativeHeight="251561984" behindDoc="0" locked="0" layoutInCell="1" allowOverlap="1" wp14:anchorId="3446C594" wp14:editId="70C43DE8">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57EF4C08" w:rsidR="00614053" w:rsidRPr="00F0251F" w:rsidRDefault="00614053" w:rsidP="001C1663">
                            <w:pPr>
                              <w:pStyle w:val="Beschriftung"/>
                              <w:rPr>
                                <w:noProof/>
                              </w:rPr>
                            </w:pPr>
                            <w:bookmarkStart w:id="87" w:name="_Toc35849475"/>
                            <w:r>
                              <w:t xml:space="preserve">Abbildung </w:t>
                            </w:r>
                            <w:fldSimple w:instr=" SEQ Abbildung \* ARABIC ">
                              <w:r>
                                <w:rPr>
                                  <w:noProof/>
                                </w:rPr>
                                <w:t>14</w:t>
                              </w:r>
                            </w:fldSimple>
                            <w:r>
                              <w:t>: Darstellung von Commits über den zeitlichen Verlauf</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8" type="#_x0000_t202" style="position:absolute;left:0;text-align:left;margin-left:.55pt;margin-top:421.6pt;width:338.25pt;height:.05pt;z-index:25156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k4MQ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" stroked="f">
                <v:textbox style="mso-fit-shape-to-text:t" inset="0,0,0,0">
                  <w:txbxContent>
                    <w:p w14:paraId="3CF24204" w14:textId="57EF4C08" w:rsidR="00614053" w:rsidRPr="00F0251F" w:rsidRDefault="00614053" w:rsidP="001C1663">
                      <w:pPr>
                        <w:pStyle w:val="Beschriftung"/>
                        <w:rPr>
                          <w:noProof/>
                        </w:rPr>
                      </w:pPr>
                      <w:bookmarkStart w:id="88" w:name="_Toc35849475"/>
                      <w:r>
                        <w:t xml:space="preserve">Abbildung </w:t>
                      </w:r>
                      <w:fldSimple w:instr=" SEQ Abbildung \* ARABIC ">
                        <w:r>
                          <w:rPr>
                            <w:noProof/>
                          </w:rPr>
                          <w:t>14</w:t>
                        </w:r>
                      </w:fldSimple>
                      <w:r>
                        <w:t>: Darstellung von Commits über den zeitlichen Verlauf</w:t>
                      </w:r>
                      <w:bookmarkEnd w:id="88"/>
                    </w:p>
                  </w:txbxContent>
                </v:textbox>
                <w10:wrap type="topAndBottom"/>
              </v:shape>
            </w:pict>
          </mc:Fallback>
        </mc:AlternateContent>
      </w:r>
      <w:r>
        <w:rPr>
          <w:noProof/>
        </w:rPr>
        <w:drawing>
          <wp:anchor distT="0" distB="0" distL="114300" distR="114300" simplePos="0" relativeHeight="251617280" behindDoc="0" locked="0" layoutInCell="1" allowOverlap="1" wp14:anchorId="4554C8AD" wp14:editId="3387E65E">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w:t>
      </w:r>
      <w:r w:rsidR="00905B6B">
        <w:t>ein Commits</w:t>
      </w:r>
      <w:r w:rsidR="00A56179">
        <w:t xml:space="preserve"> </w:t>
      </w:r>
      <w:r w:rsidR="001C1663">
        <w:t>entspricht einem neuen Feature auf einem Entwicklungs</w:t>
      </w:r>
      <w:r w:rsidR="00952D09">
        <w:t>zweig</w:t>
      </w:r>
      <w:r w:rsidR="001C1663">
        <w:t xml:space="preserve">. In </w:t>
      </w:r>
      <w:r>
        <w:t>Kapitel</w:t>
      </w:r>
      <w:r w:rsidR="001C1663">
        <w:t xml:space="preserve"> </w:t>
      </w:r>
      <w:r>
        <w:fldChar w:fldCharType="begin"/>
      </w:r>
      <w:r>
        <w:instrText xml:space="preserve"> REF _Ref33862326 \r \h </w:instrText>
      </w:r>
      <w:r>
        <w:fldChar w:fldCharType="separate"/>
      </w:r>
      <w:r w:rsidR="008D5D22">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w:t>
      </w:r>
      <w:r w:rsidR="00012689">
        <w:t>festgestellt werden</w:t>
      </w:r>
      <w:r w:rsidR="001C1663">
        <w:t xml:space="preserve">, woher der Commit abstammt, beziehungsweise, welche Änderungen im Vergleich zu seinem </w:t>
      </w:r>
      <w:r w:rsidR="001C1663" w:rsidRPr="00723C36">
        <w:t>Vorfahren</w:t>
      </w:r>
      <w:r w:rsidR="001C1663">
        <w:rPr>
          <w:i/>
          <w:iCs/>
        </w:rPr>
        <w:t xml:space="preserve"> </w:t>
      </w:r>
      <w:r w:rsidR="001C1663">
        <w:t xml:space="preserve">einflossen. Durch diese Verknüpfung </w:t>
      </w:r>
      <w:r w:rsidR="008E7857">
        <w:t>werden</w:t>
      </w:r>
      <w:r w:rsidR="001C1663">
        <w:t xml:space="preserve"> die Commits aneinanderreihen und </w:t>
      </w:r>
      <w:r w:rsidR="008E7857">
        <w:t xml:space="preserve">man </w:t>
      </w:r>
      <w:r w:rsidR="001C1663">
        <w:t xml:space="preserve">erhält damit die grafische Darstellung einer Baumstruktur: </w:t>
      </w:r>
    </w:p>
    <w:p w14:paraId="53A5A842" w14:textId="4B95EBD5"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SHA1-Prüfsumme verwendet. </w:t>
      </w:r>
      <w:r w:rsidR="00B917E5">
        <w:t xml:space="preserve">Ein Commit </w:t>
      </w:r>
      <w:r w:rsidR="00CE2885">
        <w:t>entsteht</w:t>
      </w:r>
      <w:r w:rsidR="00B917E5">
        <w:t xml:space="preserve"> über den Befehl </w:t>
      </w:r>
      <w:r w:rsidR="00B917E5">
        <w:rPr>
          <w:b/>
          <w:bCs/>
          <w:i/>
          <w:iCs/>
        </w:rPr>
        <w:t>git commit</w:t>
      </w:r>
      <w:r w:rsidR="00873C03">
        <w:rPr>
          <w:b/>
          <w:bCs/>
          <w:i/>
          <w:iCs/>
        </w:rPr>
        <w:t xml:space="preserve"> -m '&lt;Nachricht&gt;'</w:t>
      </w:r>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r>
        <w:t xml:space="preserve">Falls man den </w:t>
      </w:r>
      <w:r w:rsidR="00167649">
        <w:t>vorherigen</w:t>
      </w:r>
      <w:r>
        <w:t xml:space="preserve"> Commit noch einmal </w:t>
      </w:r>
      <w:r w:rsidR="0014362A">
        <w:t>über</w:t>
      </w:r>
      <w:r>
        <w:t xml:space="preserve">arbeiten will hilft das Schlüsselwort </w:t>
      </w:r>
      <w:r>
        <w:rPr>
          <w:b/>
          <w:bCs/>
          <w:i/>
          <w:iCs/>
        </w:rPr>
        <w:t>--amend</w:t>
      </w:r>
      <w:r>
        <w:t>. Dadurch kann zum Beispiel die Commit Nachricht überarbeite</w:t>
      </w:r>
      <w:r w:rsidR="00C51104">
        <w:t>t werden</w:t>
      </w:r>
      <w:r>
        <w:t xml:space="preserve">, sofern der aktuelle Index der Arbeitskopie noch unverändert ist. Hat man zusätzlich vergessen eine Änderung dem Commit hinzuzufügen, kann man dies dem Korrektur Commit hinzufügen und über </w:t>
      </w:r>
      <w:r>
        <w:rPr>
          <w:b/>
          <w:bCs/>
          <w:i/>
          <w:iCs/>
        </w:rPr>
        <w:t xml:space="preserve">-m "&lt;Commit Nachricht&gt;" </w:t>
      </w:r>
      <w:r>
        <w:t>die Nachricht korrigieren. Allerdings überschreibt der neue Commit den zuvor erstellten Commit</w:t>
      </w:r>
      <w:r w:rsidR="003D62C4">
        <w:t>,</w:t>
      </w:r>
      <w:r>
        <w:t xml:space="preserve"> wodurch alle Referenzen auf diesen verloren gehen. Daher sollte man </w:t>
      </w:r>
      <w:r>
        <w:rPr>
          <w:i/>
          <w:iCs/>
        </w:rPr>
        <w:t>--amend</w:t>
      </w:r>
      <w:r>
        <w:t xml:space="preserve"> nur </w:t>
      </w:r>
      <w:r w:rsidR="00BD46BF">
        <w:t>verwenden</w:t>
      </w:r>
      <w:r>
        <w:t xml:space="preserve">, sofern keine andere Partei auf diesen aufgebaut haben kann. Die Faustregel lautet: Kein </w:t>
      </w:r>
      <w:r w:rsidRPr="00714DC8">
        <w:rPr>
          <w:i/>
          <w:iCs/>
        </w:rPr>
        <w:t>--amend</w:t>
      </w:r>
      <w:r>
        <w:rPr>
          <w:i/>
          <w:iCs/>
        </w:rPr>
        <w:t xml:space="preserve"> </w:t>
      </w:r>
      <w:r w:rsidRPr="005565EA">
        <w:t>auf veröffentlichte Commits</w:t>
      </w:r>
      <w:r>
        <w:t xml:space="preserve">. Veröffentlicht heißt hierbei über das lokale Projektarchiv hinaus </w:t>
      </w:r>
      <w:sdt>
        <w:sdtPr>
          <w:id w:val="769592840"/>
          <w:citation/>
        </w:sdtPr>
        <w:sdtEndPr/>
        <w:sdtContent>
          <w:r>
            <w:fldChar w:fldCharType="begin"/>
          </w:r>
          <w:r w:rsidR="00A17F1D">
            <w:rPr>
              <w:lang w:val="en-US"/>
            </w:rPr>
            <w:instrText xml:space="preserve">CITATION Atl191 \l 1033 </w:instrText>
          </w:r>
          <w:r>
            <w:fldChar w:fldCharType="separate"/>
          </w:r>
          <w:r w:rsidR="00A17F1D">
            <w:rPr>
              <w:noProof/>
              <w:lang w:val="en-US"/>
            </w:rPr>
            <w:t>(5)</w:t>
          </w:r>
          <w:r>
            <w:fldChar w:fldCharType="end"/>
          </w:r>
        </w:sdtContent>
      </w:sdt>
      <w:r>
        <w:t>.</w:t>
      </w:r>
    </w:p>
    <w:p w14:paraId="1534BB7A" w14:textId="0CB4F278" w:rsidR="001C1663" w:rsidRDefault="007C2DD2" w:rsidP="007C2DD2">
      <w:r>
        <w:rPr>
          <w:noProof/>
        </w:rPr>
        <w:drawing>
          <wp:anchor distT="0" distB="0" distL="114300" distR="114300" simplePos="0" relativeHeight="251531264" behindDoc="0" locked="0" layoutInCell="1" allowOverlap="1" wp14:anchorId="1A3537FF" wp14:editId="7F9D6C00">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8D5D22">
        <w:t xml:space="preserve">Abbildung </w:t>
      </w:r>
      <w:r w:rsidR="008D5D22">
        <w:rPr>
          <w:noProof/>
        </w:rPr>
        <w:t>15</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14:paraId="23090672" w14:textId="4F53AC78" w:rsidR="001C1663" w:rsidRDefault="001C1663" w:rsidP="001C1663">
      <w:pPr>
        <w:pStyle w:val="Beschriftung"/>
      </w:pPr>
      <w:bookmarkStart w:id="89" w:name="_Ref32943539"/>
      <w:bookmarkStart w:id="90" w:name="_Toc35849476"/>
      <w:r>
        <w:t xml:space="preserve">Abbildung </w:t>
      </w:r>
      <w:fldSimple w:instr=" SEQ Abbildung \* ARABIC ">
        <w:r w:rsidR="008D5D22">
          <w:rPr>
            <w:noProof/>
          </w:rPr>
          <w:t>15</w:t>
        </w:r>
      </w:fldSimple>
      <w:bookmarkEnd w:id="89"/>
      <w:r>
        <w:t>: Erstellung des ersten Commits</w:t>
      </w:r>
      <w:bookmarkEnd w:id="90"/>
    </w:p>
    <w:p w14:paraId="2C491610" w14:textId="77777777"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1" w:name="_Ref34550124"/>
      <w:bookmarkStart w:id="92" w:name="_Ref34550191"/>
      <w:bookmarkStart w:id="93" w:name="_Toc36379917"/>
      <w:r>
        <w:t>Git log</w:t>
      </w:r>
      <w:bookmarkEnd w:id="91"/>
      <w:bookmarkEnd w:id="92"/>
      <w:bookmarkEnd w:id="93"/>
    </w:p>
    <w:p w14:paraId="53ECCC68" w14:textId="2A20C92F"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 </w:t>
      </w:r>
      <w:r w:rsidR="00714DC8">
        <w:t>zu bearbeitendem Zweig</w:t>
      </w:r>
      <w:r>
        <w:t xml:space="preserve"> mit Information zum Autor, Datum und </w:t>
      </w:r>
      <w:r w:rsidR="00714DC8">
        <w:t>Prüfsumme</w:t>
      </w:r>
      <w:r>
        <w:t xml:space="preserve"> des jeweiligen Commits. Mit dem Schlüsselwort </w:t>
      </w:r>
      <w:r>
        <w:rPr>
          <w:b/>
          <w:bCs/>
          <w:i/>
          <w:iCs/>
        </w:rPr>
        <w:t xml:space="preserve">--all </w:t>
      </w:r>
      <w:r>
        <w:t xml:space="preserve">werden die Commits aller Zweige des Projektarchivs in zeitlicher Reihenfolge </w:t>
      </w:r>
      <w:r w:rsidR="001E543D">
        <w:t>gelistet</w:t>
      </w:r>
      <w:r>
        <w:t xml:space="preserve">. In Kurzform kann auch </w:t>
      </w:r>
      <w:r>
        <w:rPr>
          <w:b/>
          <w:bCs/>
          <w:i/>
          <w:iCs/>
        </w:rPr>
        <w:t>git shortlog</w:t>
      </w:r>
      <w:r>
        <w:t xml:space="preserve"> benutzt werden. Dadurch wird nur die Commit Nachricht, gruppiert nach dem </w:t>
      </w:r>
      <w:r>
        <w:lastRenderedPageBreak/>
        <w:t>Autor, angezeigt. Um zusätzlich in der Ausgabe den Anfang de</w:t>
      </w:r>
      <w:r w:rsidR="005F6790">
        <w:t>r</w:t>
      </w:r>
      <w:r>
        <w:t xml:space="preserve"> jeweiligen </w:t>
      </w:r>
      <w:r w:rsidR="005F6790">
        <w:t>Prüfsumme</w:t>
      </w:r>
      <w:r>
        <w:t xml:space="preserve"> zu erhalten kann </w:t>
      </w:r>
      <w:r>
        <w:rPr>
          <w:b/>
          <w:bCs/>
          <w:i/>
          <w:iCs/>
        </w:rPr>
        <w:t xml:space="preserve">git log --oneline </w:t>
      </w:r>
      <w:r w:rsidR="001760DA">
        <w:t>verwendet</w:t>
      </w:r>
      <w:r>
        <w:t xml:space="preserve">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A17F1D">
            <w:rPr>
              <w:noProof/>
              <w:lang w:val="en-US"/>
            </w:rPr>
            <w:t>(4 p. 26ff.)</w:t>
          </w:r>
          <w:r>
            <w:fldChar w:fldCharType="end"/>
          </w:r>
        </w:sdtContent>
      </w:sdt>
      <w:r>
        <w:t>.</w:t>
      </w:r>
    </w:p>
    <w:p w14:paraId="3E6A8268" w14:textId="5413C8F5" w:rsidR="001C1663" w:rsidRDefault="001738E4" w:rsidP="001C1663">
      <w:r>
        <w:rPr>
          <w:noProof/>
        </w:rPr>
        <mc:AlternateContent>
          <mc:Choice Requires="wps">
            <w:drawing>
              <wp:anchor distT="0" distB="0" distL="114300" distR="114300" simplePos="0" relativeHeight="251635712" behindDoc="0" locked="0" layoutInCell="1" allowOverlap="1" wp14:anchorId="723C34DE" wp14:editId="5545439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5A89F99F" w:rsidR="00614053" w:rsidRPr="004A496E" w:rsidRDefault="00614053" w:rsidP="007C2DD2">
                            <w:pPr>
                              <w:pStyle w:val="Beschriftung"/>
                              <w:rPr>
                                <w:noProof/>
                              </w:rPr>
                            </w:pPr>
                            <w:bookmarkStart w:id="94" w:name="_Ref32943701"/>
                            <w:bookmarkStart w:id="95" w:name="_Toc35849477"/>
                            <w:r>
                              <w:t xml:space="preserve">Abbildung </w:t>
                            </w:r>
                            <w:fldSimple w:instr=" SEQ Abbildung \* ARABIC ">
                              <w:r>
                                <w:rPr>
                                  <w:noProof/>
                                </w:rPr>
                                <w:t>16</w:t>
                              </w:r>
                            </w:fldSimple>
                            <w:bookmarkEnd w:id="94"/>
                            <w:r>
                              <w:t xml:space="preserve">: Ausgabe des Befehls </w:t>
                            </w:r>
                            <w:r w:rsidRPr="007C2DD2">
                              <w:rPr>
                                <w:i/>
                                <w:iCs/>
                              </w:rPr>
                              <w:t>git log</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9" type="#_x0000_t202" style="position:absolute;left:0;text-align:left;margin-left:-.25pt;margin-top:180.4pt;width:343.7pt;height:33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qYNA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" stroked="f">
                <v:textbox inset="0,0,0,0">
                  <w:txbxContent>
                    <w:p w14:paraId="612AA5D9" w14:textId="5A89F99F" w:rsidR="00614053" w:rsidRPr="004A496E" w:rsidRDefault="00614053" w:rsidP="007C2DD2">
                      <w:pPr>
                        <w:pStyle w:val="Beschriftung"/>
                        <w:rPr>
                          <w:noProof/>
                        </w:rPr>
                      </w:pPr>
                      <w:bookmarkStart w:id="96" w:name="_Ref32943701"/>
                      <w:bookmarkStart w:id="97" w:name="_Toc35849477"/>
                      <w:r>
                        <w:t xml:space="preserve">Abbildung </w:t>
                      </w:r>
                      <w:fldSimple w:instr=" SEQ Abbildung \* ARABIC ">
                        <w:r>
                          <w:rPr>
                            <w:noProof/>
                          </w:rPr>
                          <w:t>16</w:t>
                        </w:r>
                      </w:fldSimple>
                      <w:bookmarkEnd w:id="96"/>
                      <w:r>
                        <w:t xml:space="preserve">: Ausgabe des Befehls </w:t>
                      </w:r>
                      <w:r w:rsidRPr="007C2DD2">
                        <w:rPr>
                          <w:i/>
                          <w:iCs/>
                        </w:rPr>
                        <w:t>git log</w:t>
                      </w:r>
                      <w:bookmarkEnd w:id="97"/>
                    </w:p>
                  </w:txbxContent>
                </v:textbox>
                <w10:wrap type="topAndBottom"/>
              </v:shape>
            </w:pict>
          </mc:Fallback>
        </mc:AlternateContent>
      </w:r>
      <w:r>
        <w:rPr>
          <w:noProof/>
        </w:rPr>
        <w:drawing>
          <wp:anchor distT="0" distB="0" distL="114300" distR="114300" simplePos="0" relativeHeight="251658240" behindDoc="0" locked="0" layoutInCell="1" allowOverlap="1" wp14:anchorId="54C75F8C" wp14:editId="5D3FFBE8">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8D5D22">
        <w:t xml:space="preserve">Abbildung </w:t>
      </w:r>
      <w:r w:rsidR="008D5D22">
        <w:rPr>
          <w:noProof/>
        </w:rPr>
        <w:t>16</w:t>
      </w:r>
      <w:r w:rsidR="007C2DD2">
        <w:fldChar w:fldCharType="end"/>
      </w:r>
      <w:r w:rsidR="007C2DD2">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47E8E364" w:rsidR="00CC6B49" w:rsidRDefault="00CC6B49" w:rsidP="00CC6B49">
      <w:r>
        <w:rPr>
          <w:noProof/>
        </w:rPr>
        <mc:AlternateContent>
          <mc:Choice Requires="wps">
            <w:drawing>
              <wp:anchor distT="0" distB="0" distL="114300" distR="114300" simplePos="0" relativeHeight="251537408" behindDoc="0" locked="0" layoutInCell="1" allowOverlap="1" wp14:anchorId="0323FF0E" wp14:editId="7AAFE89E">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4D7C5764" w:rsidR="00614053" w:rsidRPr="00C8396F" w:rsidRDefault="00614053" w:rsidP="00CC6B49">
                            <w:pPr>
                              <w:pStyle w:val="Beschriftung"/>
                              <w:rPr>
                                <w:noProof/>
                              </w:rPr>
                            </w:pPr>
                            <w:bookmarkStart w:id="98" w:name="_Ref32943804"/>
                            <w:bookmarkStart w:id="99" w:name="_Toc35849478"/>
                            <w:r>
                              <w:t xml:space="preserve">Abbildung </w:t>
                            </w:r>
                            <w:fldSimple w:instr=" SEQ Abbildung \* ARABIC ">
                              <w:r>
                                <w:rPr>
                                  <w:noProof/>
                                </w:rPr>
                                <w:t>17</w:t>
                              </w:r>
                            </w:fldSimple>
                            <w:bookmarkEnd w:id="98"/>
                            <w:r>
                              <w:t xml:space="preserve">: Ausgabe von </w:t>
                            </w:r>
                            <w:r w:rsidRPr="00CC6B49">
                              <w:rPr>
                                <w:i/>
                                <w:iCs/>
                              </w:rPr>
                              <w:t>git log</w:t>
                            </w:r>
                            <w:r>
                              <w:t xml:space="preserve"> in Zeilenform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40" type="#_x0000_t202" style="position:absolute;left:0;text-align:left;margin-left:-.25pt;margin-top:229.5pt;width:341.2pt;height:33.75pt;z-index:25153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xrMg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" stroked="f">
                <v:textbox inset="0,0,0,0">
                  <w:txbxContent>
                    <w:p w14:paraId="196EF950" w14:textId="4D7C5764" w:rsidR="00614053" w:rsidRPr="00C8396F" w:rsidRDefault="00614053" w:rsidP="00CC6B49">
                      <w:pPr>
                        <w:pStyle w:val="Beschriftung"/>
                        <w:rPr>
                          <w:noProof/>
                        </w:rPr>
                      </w:pPr>
                      <w:bookmarkStart w:id="100" w:name="_Ref32943804"/>
                      <w:bookmarkStart w:id="101" w:name="_Toc35849478"/>
                      <w:r>
                        <w:t xml:space="preserve">Abbildung </w:t>
                      </w:r>
                      <w:fldSimple w:instr=" SEQ Abbildung \* ARABIC ">
                        <w:r>
                          <w:rPr>
                            <w:noProof/>
                          </w:rPr>
                          <w:t>17</w:t>
                        </w:r>
                      </w:fldSimple>
                      <w:bookmarkEnd w:id="100"/>
                      <w:r>
                        <w:t xml:space="preserve">: Ausgabe von </w:t>
                      </w:r>
                      <w:r w:rsidRPr="00CC6B49">
                        <w:rPr>
                          <w:i/>
                          <w:iCs/>
                        </w:rPr>
                        <w:t>git log</w:t>
                      </w:r>
                      <w:r>
                        <w:t xml:space="preserve"> in Zeilenform</w:t>
                      </w:r>
                      <w:bookmarkEnd w:id="101"/>
                    </w:p>
                  </w:txbxContent>
                </v:textbox>
                <w10:wrap type="topAndBottom"/>
              </v:shape>
            </w:pict>
          </mc:Fallback>
        </mc:AlternateContent>
      </w:r>
      <w:r>
        <w:rPr>
          <w:noProof/>
        </w:rPr>
        <w:drawing>
          <wp:anchor distT="0" distB="0" distL="114300" distR="114300" simplePos="0" relativeHeight="251533312" behindDoc="0" locked="0" layoutInCell="1" allowOverlap="1" wp14:anchorId="6AFDB3C1" wp14:editId="497BE079">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14:paraId="4B5CAF29" w14:textId="17F77B2A" w:rsidR="001C1663" w:rsidRPr="001C1663" w:rsidRDefault="001C1663" w:rsidP="001C1663">
      <w:r>
        <w:t xml:space="preserve">Es fällt dem Entwickler auf, dass die 3 nachfolgenden Commits </w:t>
      </w:r>
      <w:r w:rsidR="00963AEF">
        <w:t xml:space="preserve">zusammenhängen und somit in einem </w:t>
      </w:r>
      <w:r w:rsidR="00502D1E">
        <w:t>einzelnen</w:t>
      </w:r>
      <w:r w:rsidR="00963AEF">
        <w:t xml:space="preserve">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Commits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102" w:name="_Toc36379918"/>
      <w:r>
        <w:t>Umschreiben der Historie</w:t>
      </w:r>
      <w:bookmarkEnd w:id="102"/>
    </w:p>
    <w:p w14:paraId="6F95CA1E" w14:textId="02B6D1EA"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und übersichtlichere Strukturen geschaffen</w:t>
      </w:r>
      <w:r w:rsidR="003064EA">
        <w:t xml:space="preserve"> werden</w:t>
      </w:r>
      <w:r>
        <w:t>.</w:t>
      </w:r>
      <w:r w:rsidR="005E5F6A">
        <w:t xml:space="preserve"> Allerdings bietet eine Umschreibung auch </w:t>
      </w:r>
      <w:r w:rsidR="002151D7">
        <w:t>die</w:t>
      </w:r>
      <w:r w:rsidR="005E5F6A">
        <w:t xml:space="preserve">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3" w:name="_Ref32945786"/>
      <w:bookmarkStart w:id="104" w:name="_Toc36379919"/>
      <w:r>
        <w:t>Interaktiver Rebase</w:t>
      </w:r>
      <w:bookmarkEnd w:id="103"/>
      <w:bookmarkEnd w:id="104"/>
    </w:p>
    <w:p w14:paraId="704E87D9" w14:textId="397BE99D"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BA39B9">
        <w:t>n kann</w:t>
      </w:r>
      <w:r>
        <w:t xml:space="preserve">. So kann der Entwickler die Reihenfolge der Commits verändern, einzelne Commits löschen, Commits verschmelzen oder </w:t>
      </w:r>
      <w:r w:rsidR="003D49F7">
        <w:t xml:space="preserve">noch einmal </w:t>
      </w:r>
      <w:r>
        <w:t xml:space="preserve">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w:t>
      </w:r>
      <w:r w:rsidR="00822CCB">
        <w:t>Dies folgt daraus, dass</w:t>
      </w:r>
      <w:r>
        <w:t xml:space="preserve">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w:t>
      </w:r>
      <w:r w:rsidR="005060F8">
        <w:t xml:space="preserve">Fehler behafteten </w:t>
      </w:r>
      <w:r>
        <w:t xml:space="preserve">Commit verschmolzen werden </w:t>
      </w:r>
      <w:sdt>
        <w:sdtPr>
          <w:id w:val="-2083827457"/>
          <w:citation/>
        </w:sdtPr>
        <w:sdtEndPr/>
        <w:sdtContent>
          <w:r>
            <w:fldChar w:fldCharType="begin"/>
          </w:r>
          <w:r>
            <w:instrText xml:space="preserve"> CITATION Val11 \p "Kap. 4" \l 1033 </w:instrText>
          </w:r>
          <w:r>
            <w:fldChar w:fldCharType="separate"/>
          </w:r>
          <w:r w:rsidR="00A17F1D" w:rsidRPr="00A17F1D">
            <w:rPr>
              <w:noProof/>
            </w:rPr>
            <w:t>(6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8D5D22">
        <w:t xml:space="preserve">Abbildung </w:t>
      </w:r>
      <w:r w:rsidR="008D5D22">
        <w:rPr>
          <w:noProof/>
        </w:rPr>
        <w:t>17</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lastRenderedPageBreak/>
        <w:t xml:space="preserve">Um die vorhanden Commits </w:t>
      </w:r>
      <w:r w:rsidR="006342C0">
        <w:t xml:space="preserve">im Beispielprojekt </w:t>
      </w:r>
      <w:r>
        <w:t>zu verschmelzen wird der interaktive Modus geöffnet mit dem Kommando:</w:t>
      </w:r>
      <w:r w:rsidR="00173132">
        <w:t xml:space="preserve"> </w:t>
      </w:r>
      <w:r w:rsidR="00C03DA8" w:rsidRPr="00E3321F">
        <w:rPr>
          <w:b/>
          <w:bCs/>
          <w:i/>
          <w:iCs/>
          <w:szCs w:val="24"/>
        </w:rPr>
        <w:t>git rebase -</w:t>
      </w:r>
      <w:r w:rsidR="00DE2439" w:rsidRPr="00E3321F">
        <w:rPr>
          <w:b/>
          <w:bCs/>
          <w:i/>
          <w:iCs/>
          <w:szCs w:val="24"/>
        </w:rPr>
        <w:t>-</w:t>
      </w:r>
      <w:r w:rsidR="00C03DA8" w:rsidRPr="00E3321F">
        <w:rPr>
          <w:b/>
          <w:bCs/>
          <w:i/>
          <w:iCs/>
          <w:szCs w:val="24"/>
        </w:rPr>
        <w:t>interactive --root</w:t>
      </w:r>
      <w:r w:rsidR="00173132">
        <w:rPr>
          <w:szCs w:val="24"/>
        </w:rPr>
        <w:t>.</w:t>
      </w:r>
    </w:p>
    <w:p w14:paraId="51D6BAC8" w14:textId="0208FBC9" w:rsidR="00C03DA8" w:rsidRDefault="00E3321F" w:rsidP="00C03DA8">
      <w:r>
        <w:rPr>
          <w:noProof/>
        </w:rPr>
        <w:drawing>
          <wp:anchor distT="0" distB="0" distL="114300" distR="114300" simplePos="0" relativeHeight="251541504" behindDoc="0" locked="0" layoutInCell="1" allowOverlap="1" wp14:anchorId="0CB187D1" wp14:editId="305F4B2A">
            <wp:simplePos x="0" y="0"/>
            <wp:positionH relativeFrom="column">
              <wp:posOffset>-3175</wp:posOffset>
            </wp:positionH>
            <wp:positionV relativeFrom="paragraph">
              <wp:posOffset>1480197</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F8F">
        <w:rPr>
          <w:noProof/>
        </w:rPr>
        <mc:AlternateContent>
          <mc:Choice Requires="wps">
            <w:drawing>
              <wp:anchor distT="0" distB="0" distL="114300" distR="114300" simplePos="0" relativeHeight="251543552" behindDoc="0" locked="0" layoutInCell="1" allowOverlap="1" wp14:anchorId="42F77BD3" wp14:editId="52D34F7E">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0C9D1CE9" w:rsidR="00614053" w:rsidRPr="00C2661D" w:rsidRDefault="00614053" w:rsidP="00C03DA8">
                            <w:pPr>
                              <w:pStyle w:val="Beschriftung"/>
                            </w:pPr>
                            <w:bookmarkStart w:id="105" w:name="_Ref32944265"/>
                            <w:bookmarkStart w:id="106" w:name="_Toc35849479"/>
                            <w:r>
                              <w:t xml:space="preserve">Abbildung </w:t>
                            </w:r>
                            <w:fldSimple w:instr=" SEQ Abbildung \* ARABIC ">
                              <w:r>
                                <w:rPr>
                                  <w:noProof/>
                                </w:rPr>
                                <w:t>18</w:t>
                              </w:r>
                            </w:fldSimple>
                            <w:bookmarkEnd w:id="105"/>
                            <w:r>
                              <w:t>: Auswahl der Commits beim interaktiven Rebase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1" type="#_x0000_t202" style="position:absolute;left:0;text-align:left;margin-left:-.25pt;margin-top:370.3pt;width:397.55pt;height:30.7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" stroked="f">
                <v:textbox inset="0,0,0,0">
                  <w:txbxContent>
                    <w:p w14:paraId="4B2165F1" w14:textId="0C9D1CE9" w:rsidR="00614053" w:rsidRPr="00C2661D" w:rsidRDefault="00614053" w:rsidP="00C03DA8">
                      <w:pPr>
                        <w:pStyle w:val="Beschriftung"/>
                      </w:pPr>
                      <w:bookmarkStart w:id="107" w:name="_Ref32944265"/>
                      <w:bookmarkStart w:id="108" w:name="_Toc35849479"/>
                      <w:r>
                        <w:t xml:space="preserve">Abbildung </w:t>
                      </w:r>
                      <w:fldSimple w:instr=" SEQ Abbildung \* ARABIC ">
                        <w:r>
                          <w:rPr>
                            <w:noProof/>
                          </w:rPr>
                          <w:t>18</w:t>
                        </w:r>
                      </w:fldSimple>
                      <w:bookmarkEnd w:id="107"/>
                      <w:r>
                        <w:t>: Auswahl der Commits beim interaktiven Rebase</w:t>
                      </w:r>
                      <w:bookmarkEnd w:id="108"/>
                    </w:p>
                  </w:txbxContent>
                </v:textbox>
                <w10:wrap type="topAndBottom"/>
              </v:shape>
            </w:pict>
          </mc:Fallback>
        </mc:AlternateContent>
      </w:r>
      <w:r w:rsidR="00C03DA8">
        <w:t xml:space="preserve">Daraufhin öffnet sich der Git hinterlegte Editor, zu sehen in </w:t>
      </w:r>
      <w:r w:rsidR="00C03DA8">
        <w:fldChar w:fldCharType="begin"/>
      </w:r>
      <w:r w:rsidR="00C03DA8">
        <w:instrText xml:space="preserve"> REF _Ref32944265 \h </w:instrText>
      </w:r>
      <w:r w:rsidR="00C03DA8">
        <w:fldChar w:fldCharType="separate"/>
      </w:r>
      <w:r w:rsidR="008D5D22">
        <w:t xml:space="preserve">Abbildung </w:t>
      </w:r>
      <w:r w:rsidR="008D5D22">
        <w:rPr>
          <w:noProof/>
        </w:rPr>
        <w:t>18</w:t>
      </w:r>
      <w:r w:rsidR="00C03DA8">
        <w:fldChar w:fldCharType="end"/>
      </w:r>
      <w:r w:rsidR="00C03DA8">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00C03DA8" w:rsidRPr="00FE6523">
        <w:rPr>
          <w:i/>
          <w:iCs/>
        </w:rPr>
        <w:t>squash</w:t>
      </w:r>
      <w:r w:rsidR="00C03DA8">
        <w:t xml:space="preserve"> anstatt </w:t>
      </w:r>
      <w:r w:rsidR="00C03DA8" w:rsidRPr="00FE6523">
        <w:rPr>
          <w:i/>
          <w:iCs/>
        </w:rPr>
        <w:t>pick</w:t>
      </w:r>
      <w:r w:rsidR="00C03DA8">
        <w:rPr>
          <w:i/>
          <w:iCs/>
        </w:rPr>
        <w:t xml:space="preserve">. </w:t>
      </w:r>
      <w:r w:rsidR="00C03DA8">
        <w:t>Dadurch werden beide Commits dem Commit "Added main.cpp" von Zeile 2 hinzugefügt.</w:t>
      </w:r>
    </w:p>
    <w:p w14:paraId="35C86372" w14:textId="44606F3E" w:rsidR="00C03DA8" w:rsidRDefault="007F6F8F" w:rsidP="00C03DA8">
      <w:r>
        <w:rPr>
          <w:noProof/>
        </w:rPr>
        <w:drawing>
          <wp:anchor distT="0" distB="0" distL="114300" distR="114300" simplePos="0" relativeHeight="251545600" behindDoc="0" locked="0" layoutInCell="1" allowOverlap="1" wp14:anchorId="50F51720" wp14:editId="0F9D6852">
            <wp:simplePos x="0" y="0"/>
            <wp:positionH relativeFrom="column">
              <wp:posOffset>-1270</wp:posOffset>
            </wp:positionH>
            <wp:positionV relativeFrom="paragraph">
              <wp:posOffset>4274185</wp:posOffset>
            </wp:positionV>
            <wp:extent cx="4787265" cy="2985770"/>
            <wp:effectExtent l="0" t="0" r="0"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1"/>
                    <a:stretch/>
                  </pic:blipFill>
                  <pic:spPr bwMode="auto">
                    <a:xfrm>
                      <a:off x="0" y="0"/>
                      <a:ext cx="4787265" cy="2985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7168" behindDoc="0" locked="0" layoutInCell="1" allowOverlap="1" wp14:anchorId="22A904C9" wp14:editId="24B7D993">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2C4BAA8E" w:rsidR="00614053" w:rsidRPr="00810E05" w:rsidRDefault="00614053" w:rsidP="00C03DA8">
                            <w:pPr>
                              <w:pStyle w:val="Beschriftung"/>
                              <w:rPr>
                                <w:noProof/>
                              </w:rPr>
                            </w:pPr>
                            <w:bookmarkStart w:id="109" w:name="_Toc35849480"/>
                            <w:r>
                              <w:t xml:space="preserve">Abbildung </w:t>
                            </w:r>
                            <w:fldSimple w:instr=" SEQ Abbildung \* ARABIC ">
                              <w:r>
                                <w:rPr>
                                  <w:noProof/>
                                </w:rPr>
                                <w:t>19</w:t>
                              </w:r>
                            </w:fldSimple>
                            <w:r>
                              <w:t>: Bearbeitung der Commit Nachrichten beim Rebase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2" type="#_x0000_t202" style="position:absolute;left:0;text-align:left;margin-left:-.25pt;margin-top:619.9pt;width:453.3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" stroked="f">
                <v:textbox style="mso-fit-shape-to-text:t" inset="0,0,0,0">
                  <w:txbxContent>
                    <w:p w14:paraId="40251854" w14:textId="2C4BAA8E" w:rsidR="00614053" w:rsidRPr="00810E05" w:rsidRDefault="00614053" w:rsidP="00C03DA8">
                      <w:pPr>
                        <w:pStyle w:val="Beschriftung"/>
                        <w:rPr>
                          <w:noProof/>
                        </w:rPr>
                      </w:pPr>
                      <w:bookmarkStart w:id="110" w:name="_Toc35849480"/>
                      <w:r>
                        <w:t xml:space="preserve">Abbildung </w:t>
                      </w:r>
                      <w:fldSimple w:instr=" SEQ Abbildung \* ARABIC ">
                        <w:r>
                          <w:rPr>
                            <w:noProof/>
                          </w:rPr>
                          <w:t>19</w:t>
                        </w:r>
                      </w:fldSimple>
                      <w:r>
                        <w:t>: Bearbeitung der Commit Nachrichten beim Rebase</w:t>
                      </w:r>
                      <w:bookmarkEnd w:id="110"/>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64AD9F33" w:rsidR="00C03DA8" w:rsidRPr="00FE6523" w:rsidRDefault="00C03DA8" w:rsidP="00C03DA8">
      <w:r>
        <w:lastRenderedPageBreak/>
        <w:t>Hier wird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w:t>
      </w:r>
      <w:r w:rsidR="00E3321F">
        <w:t>,</w:t>
      </w:r>
      <w:r>
        <w:t xml:space="preserve"> führt Git den </w:t>
      </w:r>
      <w:r>
        <w:rPr>
          <w:i/>
          <w:iCs/>
        </w:rPr>
        <w:t>R</w:t>
      </w:r>
      <w:r w:rsidRPr="00C117B7">
        <w:rPr>
          <w:i/>
          <w:iCs/>
        </w:rPr>
        <w:t>ebase</w:t>
      </w:r>
      <w:r>
        <w:t xml:space="preserve">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3C229054">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23C91F52" w:rsidR="00C03DA8" w:rsidRDefault="00C03DA8" w:rsidP="00C03DA8">
      <w:pPr>
        <w:pStyle w:val="Beschriftung"/>
      </w:pPr>
      <w:bookmarkStart w:id="111" w:name="_Toc35849481"/>
      <w:r>
        <w:t xml:space="preserve">Abbildung </w:t>
      </w:r>
      <w:fldSimple w:instr=" SEQ Abbildung \* ARABIC ">
        <w:r w:rsidR="008D5D22">
          <w:rPr>
            <w:noProof/>
          </w:rPr>
          <w:t>20</w:t>
        </w:r>
      </w:fldSimple>
      <w:r>
        <w:t>: Kommandozeilen Ausgabe nach erfolgreichem Rebase</w:t>
      </w:r>
      <w:bookmarkEnd w:id="111"/>
    </w:p>
    <w:p w14:paraId="03F1AC5F" w14:textId="6BD3C81D" w:rsidR="00C03DA8" w:rsidRDefault="00C03DA8" w:rsidP="00C03DA8">
      <w:r>
        <w:rPr>
          <w:noProof/>
        </w:rPr>
        <mc:AlternateContent>
          <mc:Choice Requires="wps">
            <w:drawing>
              <wp:anchor distT="0" distB="0" distL="114300" distR="114300" simplePos="0" relativeHeight="251529216" behindDoc="0" locked="0" layoutInCell="1" allowOverlap="1" wp14:anchorId="0D313383" wp14:editId="1507BBA3">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58FF57C1" w:rsidR="00614053" w:rsidRPr="00A4015F" w:rsidRDefault="00614053" w:rsidP="00C03DA8">
                            <w:pPr>
                              <w:pStyle w:val="Beschriftung"/>
                              <w:rPr>
                                <w:noProof/>
                              </w:rPr>
                            </w:pPr>
                            <w:bookmarkStart w:id="112" w:name="_Toc35849482"/>
                            <w:r>
                              <w:t xml:space="preserve">Abbildung </w:t>
                            </w:r>
                            <w:fldSimple w:instr=" SEQ Abbildung \* ARABIC ">
                              <w:r>
                                <w:rPr>
                                  <w:noProof/>
                                </w:rPr>
                                <w:t>21</w:t>
                              </w:r>
                            </w:fldSimple>
                            <w:r>
                              <w:t>: Historie nach erfolgreicher Verschmelzung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3" type="#_x0000_t202" style="position:absolute;left:0;text-align:left;margin-left:-.25pt;margin-top:70.25pt;width:285pt;height:31.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D/XRI0NAIAAGoEAAAOAAAAAAAAAAAAAAAA&#10;AC4CAABkcnMvZTJvRG9jLnhtbFBLAQItABQABgAIAAAAIQBLf0KB3gAAAAkBAAAPAAAAAAAAAAAA&#10;AAAAAI4EAABkcnMvZG93bnJldi54bWxQSwUGAAAAAAQABADzAAAAmQUAAAAA&#10;" stroked="f">
                <v:textbox inset="0,0,0,0">
                  <w:txbxContent>
                    <w:p w14:paraId="615D01E7" w14:textId="58FF57C1" w:rsidR="00614053" w:rsidRPr="00A4015F" w:rsidRDefault="00614053" w:rsidP="00C03DA8">
                      <w:pPr>
                        <w:pStyle w:val="Beschriftung"/>
                        <w:rPr>
                          <w:noProof/>
                        </w:rPr>
                      </w:pPr>
                      <w:bookmarkStart w:id="113" w:name="_Toc35849482"/>
                      <w:r>
                        <w:t xml:space="preserve">Abbildung </w:t>
                      </w:r>
                      <w:fldSimple w:instr=" SEQ Abbildung \* ARABIC ">
                        <w:r>
                          <w:rPr>
                            <w:noProof/>
                          </w:rPr>
                          <w:t>21</w:t>
                        </w:r>
                      </w:fldSimple>
                      <w:r>
                        <w:t>: Historie nach erfolgreicher Verschmelzung</w:t>
                      </w:r>
                      <w:bookmarkEnd w:id="113"/>
                    </w:p>
                  </w:txbxContent>
                </v:textbox>
                <w10:wrap type="topAndBottom"/>
              </v:shape>
            </w:pict>
          </mc:Fallback>
        </mc:AlternateContent>
      </w:r>
      <w:r>
        <w:rPr>
          <w:noProof/>
        </w:rPr>
        <w:drawing>
          <wp:anchor distT="0" distB="0" distL="114300" distR="114300" simplePos="0" relativeHeight="251547648" behindDoc="0" locked="0" layoutInCell="1" allowOverlap="1" wp14:anchorId="007A49E9" wp14:editId="64B61CE0">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umgeschrieben zu folgender Ausgabe:</w:t>
      </w:r>
    </w:p>
    <w:p w14:paraId="696E59A1" w14:textId="4A9AF425"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r w:rsidR="00A165D7">
        <w:t>Erstellungs</w:t>
      </w:r>
      <w:r w:rsidR="00614053">
        <w:t>d</w:t>
      </w:r>
      <w:r>
        <w:t>ateien sind funktionell eine Gruppierung und werden daher auch zusammen der Versionsverwaltung hinzugefügt.</w:t>
      </w:r>
    </w:p>
    <w:p w14:paraId="49715A44" w14:textId="714A2BF5" w:rsidR="00662192" w:rsidRPr="00151242" w:rsidRDefault="00C03DA8" w:rsidP="00662192">
      <w:pPr>
        <w:rPr>
          <w:i/>
          <w:iCs/>
        </w:rPr>
      </w:pPr>
      <w:r>
        <w:t>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w:t>
      </w:r>
      <w:r w:rsidR="005E416B">
        <w:t>.</w:t>
      </w:r>
      <w:r>
        <w:t xml:space="preserve"> </w:t>
      </w:r>
      <w:r w:rsidR="005E416B">
        <w:t xml:space="preserve">Dies ist von Nöten, damit der Entwickler einen neuen Ansatz verfolgen kann, welcher isoliert von Änderungen am Hauptzweig </w:t>
      </w:r>
      <w:r w:rsidR="007A498F">
        <w:t>ist</w:t>
      </w:r>
      <w:r w:rsidR="005E416B">
        <w:t>.</w:t>
      </w:r>
      <w:r>
        <w:t xml:space="preserve"> Diese leere Arbeitskopie ist wichtig, da ein Zweigwechsel mit dieser Bedingung verknüpft ist.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14" w:name="_Toc36379920"/>
      <w:r>
        <w:lastRenderedPageBreak/>
        <w:t>Arbeiten mit mehreren Zweigen</w:t>
      </w:r>
      <w:bookmarkEnd w:id="114"/>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41896B28" w:rsidR="008F6A83" w:rsidRDefault="008F6A83" w:rsidP="008F6A83">
      <w:pPr>
        <w:pStyle w:val="berschrift3"/>
      </w:pPr>
      <w:bookmarkStart w:id="115" w:name="_Ref34073324"/>
      <w:bookmarkStart w:id="116" w:name="_Toc36379921"/>
      <w:r>
        <w:t>Git stash</w:t>
      </w:r>
      <w:bookmarkEnd w:id="115"/>
      <w:r w:rsidR="001C453E">
        <w:t xml:space="preserve"> (Zwischenspeicher)</w:t>
      </w:r>
      <w:bookmarkEnd w:id="116"/>
    </w:p>
    <w:p w14:paraId="68FBB226" w14:textId="4FDA5346"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w:t>
      </w:r>
      <w:r w:rsidR="00780ECB">
        <w:t xml:space="preserve">zu einem </w:t>
      </w:r>
      <w:r>
        <w:t>Zweig</w:t>
      </w:r>
      <w:r w:rsidR="00780ECB">
        <w:t xml:space="preserve"> </w:t>
      </w:r>
      <w:r>
        <w:t xml:space="preserve">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sidRPr="001C453E">
        <w:rPr>
          <w:i/>
          <w:iCs/>
        </w:rPr>
        <w:t>-patch</w:t>
      </w:r>
      <w:r>
        <w:t xml:space="preserve"> kann wiederum nur ein Teil der Änderungen zwischengespeichert werden. Mit </w:t>
      </w:r>
      <w:r w:rsidRPr="001C453E">
        <w:rPr>
          <w:i/>
          <w:iCs/>
        </w:rPr>
        <w:t>-u</w:t>
      </w:r>
      <w:r>
        <w:rPr>
          <w:i/>
          <w:iCs/>
        </w:rPr>
        <w:t xml:space="preserve">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1C453E">
        <w:rPr>
          <w:i/>
          <w:iCs/>
        </w:rPr>
        <w:t xml:space="preserve">save </w:t>
      </w:r>
      <w:r w:rsidR="001511CC">
        <w:rPr>
          <w:i/>
          <w:iCs/>
        </w:rPr>
        <w:t>"</w:t>
      </w:r>
      <w:r w:rsidRPr="001C453E">
        <w:rPr>
          <w:i/>
          <w:iCs/>
        </w:rPr>
        <w:t>&lt;Nachricht&gt;</w:t>
      </w:r>
      <w:r w:rsidR="001511CC">
        <w:rPr>
          <w:i/>
          <w:iCs/>
        </w:rPr>
        <w:t>"</w:t>
      </w:r>
      <w:r>
        <w:rPr>
          <w:i/>
          <w:iCs/>
        </w:rPr>
        <w:t xml:space="preserve"> </w:t>
      </w:r>
      <w:r w:rsidR="00EE2CA4">
        <w:t>mit übergeben</w:t>
      </w:r>
      <w:r w:rsidR="00777139">
        <w:t xml:space="preserve"> </w:t>
      </w:r>
      <w:sdt>
        <w:sdtPr>
          <w:id w:val="-137270300"/>
          <w:citation/>
        </w:sdtPr>
        <w:sdtEndPr/>
        <w:sdtContent>
          <w:r w:rsidR="00777139">
            <w:fldChar w:fldCharType="begin"/>
          </w:r>
          <w:r w:rsidR="00777139">
            <w:rPr>
              <w:lang w:val="en-US"/>
            </w:rPr>
            <w:instrText xml:space="preserve"> CITATION Nes19 \l 1033 </w:instrText>
          </w:r>
          <w:r w:rsidR="00777139">
            <w:fldChar w:fldCharType="separate"/>
          </w:r>
          <w:r w:rsidR="00A17F1D">
            <w:rPr>
              <w:noProof/>
              <w:lang w:val="en-US"/>
            </w:rPr>
            <w:t>(7)</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A17F1D">
            <w:rPr>
              <w:noProof/>
              <w:lang w:val="en-US"/>
            </w:rPr>
            <w:t>(4 p. 191ff.)</w:t>
          </w:r>
          <w:r>
            <w:fldChar w:fldCharType="end"/>
          </w:r>
        </w:sdtContent>
      </w:sdt>
      <w:r>
        <w:t>.</w:t>
      </w:r>
    </w:p>
    <w:p w14:paraId="1AEE3E30" w14:textId="714FC8E9" w:rsidR="00C03DA8" w:rsidRPr="005D264D" w:rsidRDefault="00C03DA8" w:rsidP="00C03DA8">
      <w:r>
        <w:t>In dem Beispielprojekt speichert der Entwickler nun die bisherigen Änderungen an seiner Arbeitskopie ab unter dem Namen: "Work in Progress Linie"</w:t>
      </w:r>
      <w:r w:rsidR="005669FC">
        <w:t>.</w:t>
      </w:r>
    </w:p>
    <w:p w14:paraId="40D47DDF" w14:textId="668BDA1E" w:rsidR="00C03DA8" w:rsidRDefault="005669FC" w:rsidP="00C03DA8">
      <w:r>
        <w:rPr>
          <w:noProof/>
        </w:rPr>
        <w:lastRenderedPageBreak/>
        <mc:AlternateContent>
          <mc:Choice Requires="wps">
            <w:drawing>
              <wp:anchor distT="0" distB="0" distL="114300" distR="114300" simplePos="0" relativeHeight="251645952" behindDoc="0" locked="0" layoutInCell="1" allowOverlap="1" wp14:anchorId="28983205" wp14:editId="6F22472C">
                <wp:simplePos x="0" y="0"/>
                <wp:positionH relativeFrom="column">
                  <wp:posOffset>-3175</wp:posOffset>
                </wp:positionH>
                <wp:positionV relativeFrom="paragraph">
                  <wp:posOffset>528320</wp:posOffset>
                </wp:positionV>
                <wp:extent cx="4733925" cy="361950"/>
                <wp:effectExtent l="0" t="0" r="9525" b="0"/>
                <wp:wrapTopAndBottom/>
                <wp:docPr id="33" name="Textfeld 33"/>
                <wp:cNvGraphicFramePr/>
                <a:graphic xmlns:a="http://schemas.openxmlformats.org/drawingml/2006/main">
                  <a:graphicData uri="http://schemas.microsoft.com/office/word/2010/wordprocessingShape">
                    <wps:wsp>
                      <wps:cNvSpPr txBox="1"/>
                      <wps:spPr>
                        <a:xfrm>
                          <a:off x="0" y="0"/>
                          <a:ext cx="4733925" cy="361950"/>
                        </a:xfrm>
                        <a:prstGeom prst="rect">
                          <a:avLst/>
                        </a:prstGeom>
                        <a:solidFill>
                          <a:prstClr val="white"/>
                        </a:solidFill>
                        <a:ln>
                          <a:noFill/>
                        </a:ln>
                      </wps:spPr>
                      <wps:txbx>
                        <w:txbxContent>
                          <w:p w14:paraId="63789544" w14:textId="70D668FE" w:rsidR="00614053" w:rsidRPr="00FE73FB" w:rsidRDefault="00614053" w:rsidP="0069523F">
                            <w:pPr>
                              <w:pStyle w:val="Beschriftung"/>
                              <w:rPr>
                                <w:noProof/>
                              </w:rPr>
                            </w:pPr>
                            <w:bookmarkStart w:id="117" w:name="_Toc35849483"/>
                            <w:r>
                              <w:t xml:space="preserve">Abbildung </w:t>
                            </w:r>
                            <w:fldSimple w:instr=" SEQ Abbildung \* ARABIC ">
                              <w:r>
                                <w:rPr>
                                  <w:noProof/>
                                </w:rPr>
                                <w:t>22</w:t>
                              </w:r>
                            </w:fldSimple>
                            <w:r>
                              <w:t>: Erstellung einer Zwischenspeicherung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83205" id="Textfeld 33" o:spid="_x0000_s1044" type="#_x0000_t202" style="position:absolute;left:0;text-align:left;margin-left:-.25pt;margin-top:41.6pt;width:372.75pt;height:28.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" stroked="f">
                <v:textbox inset="0,0,0,0">
                  <w:txbxContent>
                    <w:p w14:paraId="63789544" w14:textId="70D668FE" w:rsidR="00614053" w:rsidRPr="00FE73FB" w:rsidRDefault="00614053" w:rsidP="0069523F">
                      <w:pPr>
                        <w:pStyle w:val="Beschriftung"/>
                        <w:rPr>
                          <w:noProof/>
                        </w:rPr>
                      </w:pPr>
                      <w:bookmarkStart w:id="118" w:name="_Toc35849483"/>
                      <w:r>
                        <w:t xml:space="preserve">Abbildung </w:t>
                      </w:r>
                      <w:fldSimple w:instr=" SEQ Abbildung \* ARABIC ">
                        <w:r>
                          <w:rPr>
                            <w:noProof/>
                          </w:rPr>
                          <w:t>22</w:t>
                        </w:r>
                      </w:fldSimple>
                      <w:r>
                        <w:t>: Erstellung einer Zwischenspeicherung</w:t>
                      </w:r>
                      <w:bookmarkEnd w:id="118"/>
                    </w:p>
                  </w:txbxContent>
                </v:textbox>
                <w10:wrap type="topAndBottom"/>
              </v:shape>
            </w:pict>
          </mc:Fallback>
        </mc:AlternateContent>
      </w:r>
      <w:r>
        <w:rPr>
          <w:noProof/>
        </w:rPr>
        <w:drawing>
          <wp:anchor distT="0" distB="0" distL="114300" distR="114300" simplePos="0" relativeHeight="251648000" behindDoc="0" locked="0" layoutInCell="1" allowOverlap="1" wp14:anchorId="79F74696" wp14:editId="11115C99">
            <wp:simplePos x="0" y="0"/>
            <wp:positionH relativeFrom="column">
              <wp:posOffset>330200</wp:posOffset>
            </wp:positionH>
            <wp:positionV relativeFrom="paragraph">
              <wp:posOffset>635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Durch die zurückgesetzte Arbeitsmappe kann der Entwickler einen Zweigwechsel durchführen. Wie bei fast jedem Problem, bietet Git mehrere Möglichkeiten zur Problemlösung. Git besitzt einen weiteren Weg mehrere Ansätze zu verfolgen</w:t>
      </w:r>
      <w:r>
        <w:t>,</w:t>
      </w:r>
      <w:r w:rsidR="00C03DA8">
        <w:t xml:space="preserve"> ohne Änderungen zu verlieren, welche nicht einem Commit beiliegen. Bei </w:t>
      </w:r>
      <w:r w:rsidR="00DE61B1">
        <w:t>dem nachfolgenden</w:t>
      </w:r>
      <w:r w:rsidR="00C03DA8">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19" w:name="_Toc36379922"/>
      <w:r>
        <w:t>Git worktree</w:t>
      </w:r>
      <w:bookmarkEnd w:id="119"/>
    </w:p>
    <w:p w14:paraId="61B7E6F0" w14:textId="70C82A50" w:rsidR="00DC18BA" w:rsidRDefault="00DC18BA" w:rsidP="00DC18BA">
      <w:r>
        <w:rPr>
          <w:noProof/>
        </w:rPr>
        <mc:AlternateContent>
          <mc:Choice Requires="wps">
            <w:drawing>
              <wp:anchor distT="0" distB="0" distL="114300" distR="114300" simplePos="0" relativeHeight="251535360" behindDoc="0" locked="0" layoutInCell="1" allowOverlap="1" wp14:anchorId="44A4E150" wp14:editId="621A0590">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5A543D48" w:rsidR="00614053" w:rsidRPr="00B277B6" w:rsidRDefault="00614053" w:rsidP="00DC18BA">
                            <w:pPr>
                              <w:pStyle w:val="Beschriftung"/>
                              <w:rPr>
                                <w:noProof/>
                              </w:rPr>
                            </w:pPr>
                            <w:bookmarkStart w:id="120" w:name="_Ref32944687"/>
                            <w:bookmarkStart w:id="121" w:name="_Toc35849484"/>
                            <w:r>
                              <w:t xml:space="preserve">Abbildung </w:t>
                            </w:r>
                            <w:fldSimple w:instr=" SEQ Abbildung \* ARABIC ">
                              <w:r>
                                <w:rPr>
                                  <w:noProof/>
                                </w:rPr>
                                <w:t>23</w:t>
                              </w:r>
                            </w:fldSimple>
                            <w:bookmarkEnd w:id="120"/>
                            <w:r>
                              <w:t>: Arbeit mit mehreren Arbeitsverzeichnissen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5" type="#_x0000_t202" style="position:absolute;left:0;text-align:left;margin-left:-.25pt;margin-top:365.85pt;width:332.15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5kMgIAAGc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DkvI5kMgIAAGcEAAAOAAAAAAAAAAAAAAAA&#10;AC4CAABkcnMvZTJvRG9jLnhtbFBLAQItABQABgAIAAAAIQAcxTQo4AAAAAkBAAAPAAAAAAAAAAAA&#10;AAAAAIwEAABkcnMvZG93bnJldi54bWxQSwUGAAAAAAQABADzAAAAmQUAAAAA&#10;" stroked="f">
                <v:textbox style="mso-fit-shape-to-text:t" inset="0,0,0,0">
                  <w:txbxContent>
                    <w:p w14:paraId="2A6AB0FF" w14:textId="5A543D48" w:rsidR="00614053" w:rsidRPr="00B277B6" w:rsidRDefault="00614053" w:rsidP="00DC18BA">
                      <w:pPr>
                        <w:pStyle w:val="Beschriftung"/>
                        <w:rPr>
                          <w:noProof/>
                        </w:rPr>
                      </w:pPr>
                      <w:bookmarkStart w:id="122" w:name="_Ref32944687"/>
                      <w:bookmarkStart w:id="123" w:name="_Toc35849484"/>
                      <w:r>
                        <w:t xml:space="preserve">Abbildung </w:t>
                      </w:r>
                      <w:fldSimple w:instr=" SEQ Abbildung \* ARABIC ">
                        <w:r>
                          <w:rPr>
                            <w:noProof/>
                          </w:rPr>
                          <w:t>23</w:t>
                        </w:r>
                      </w:fldSimple>
                      <w:bookmarkEnd w:id="122"/>
                      <w:r>
                        <w:t>: Arbeit mit mehreren Arbeitsverzeichnissen</w:t>
                      </w:r>
                      <w:bookmarkEnd w:id="123"/>
                    </w:p>
                  </w:txbxContent>
                </v:textbox>
                <w10:wrap type="topAndBottom"/>
              </v:shape>
            </w:pict>
          </mc:Fallback>
        </mc:AlternateContent>
      </w:r>
      <w:r>
        <w:rPr>
          <w:noProof/>
        </w:rPr>
        <w:drawing>
          <wp:anchor distT="0" distB="0" distL="114300" distR="114300" simplePos="0" relativeHeight="251549696" behindDoc="0" locked="0" layoutInCell="1" allowOverlap="1" wp14:anchorId="1EBF16CB" wp14:editId="1B54570E">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8D5D22">
        <w:t xml:space="preserve">Abbildung </w:t>
      </w:r>
      <w:r w:rsidR="008D5D22">
        <w:rPr>
          <w:noProof/>
        </w:rPr>
        <w:t>23</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2C312703" w:rsidR="00DC18BA" w:rsidRDefault="00DC18BA" w:rsidP="00DC18BA">
      <w:r>
        <w:t>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w:t>
      </w:r>
      <w:r>
        <w:lastRenderedPageBreak/>
        <w:t xml:space="preserve">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 xml:space="preserve">wieder gelöscht werden. Das Hauptarbeitsverzeichnis ist von diesem Befehl ausgeschlossen. Auch können keine Verzeichnisse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A17F1D">
            <w:rPr>
              <w:noProof/>
              <w:lang w:val="en-US"/>
            </w:rPr>
            <w:t>(8)</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24" w:name="_Ref34550163"/>
      <w:bookmarkStart w:id="125" w:name="_Toc36379923"/>
      <w:r>
        <w:t>Git branch</w:t>
      </w:r>
      <w:bookmarkEnd w:id="124"/>
      <w:bookmarkEnd w:id="125"/>
    </w:p>
    <w:p w14:paraId="3E83802D" w14:textId="03383E7E"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005E05FD">
        <w:t>,</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w:t>
      </w:r>
      <w:r>
        <w:lastRenderedPageBreak/>
        <w:t xml:space="preserve">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 xml:space="preserve">git branch --contains &lt;Prüfsumme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EndPr/>
        <w:sdtContent>
          <w:r>
            <w:fldChar w:fldCharType="begin"/>
          </w:r>
          <w:r w:rsidR="00A17F1D">
            <w:rPr>
              <w:lang w:val="en-US"/>
            </w:rPr>
            <w:instrText xml:space="preserve">CITATION Atl192 \l 1033 </w:instrText>
          </w:r>
          <w:r>
            <w:fldChar w:fldCharType="separate"/>
          </w:r>
          <w:r w:rsidR="00A17F1D">
            <w:rPr>
              <w:noProof/>
              <w:lang w:val="en-US"/>
            </w:rPr>
            <w:t>(9)</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rsidR="008D5D22">
        <w:t>4.11.2</w:t>
      </w:r>
      <w:r>
        <w:fldChar w:fldCharType="end"/>
      </w:r>
      <w:r>
        <w:t>.</w:t>
      </w:r>
    </w:p>
    <w:p w14:paraId="55D90E26" w14:textId="167D8718" w:rsidR="007670E3" w:rsidRDefault="007670E3" w:rsidP="007670E3">
      <w:r>
        <w:rPr>
          <w:noProof/>
        </w:rPr>
        <mc:AlternateContent>
          <mc:Choice Requires="wps">
            <w:drawing>
              <wp:anchor distT="0" distB="0" distL="114300" distR="114300" simplePos="0" relativeHeight="251539456" behindDoc="0" locked="0" layoutInCell="1" allowOverlap="1" wp14:anchorId="05DB94A0" wp14:editId="0D9C8397">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1F1E62C7" w:rsidR="00614053" w:rsidRPr="00975F87" w:rsidRDefault="00614053" w:rsidP="007670E3">
                            <w:pPr>
                              <w:pStyle w:val="Beschriftung"/>
                              <w:rPr>
                                <w:noProof/>
                              </w:rPr>
                            </w:pPr>
                            <w:bookmarkStart w:id="126" w:name="_Ref32944906"/>
                            <w:bookmarkStart w:id="127" w:name="_Toc35849485"/>
                            <w:r>
                              <w:t xml:space="preserve">Abbildung </w:t>
                            </w:r>
                            <w:fldSimple w:instr=" SEQ Abbildung \* ARABIC ">
                              <w:r>
                                <w:rPr>
                                  <w:noProof/>
                                </w:rPr>
                                <w:t>24</w:t>
                              </w:r>
                            </w:fldSimple>
                            <w:bookmarkEnd w:id="126"/>
                            <w:r>
                              <w:t>: Erstellung eines weiteren Zweiges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6" type="#_x0000_t202" style="position:absolute;left:0;text-align:left;margin-left:-.25pt;margin-top:106.4pt;width:237.9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lILwIAAGc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" stroked="f">
                <v:textbox style="mso-fit-shape-to-text:t" inset="0,0,0,0">
                  <w:txbxContent>
                    <w:p w14:paraId="6E538CF2" w14:textId="1F1E62C7" w:rsidR="00614053" w:rsidRPr="00975F87" w:rsidRDefault="00614053" w:rsidP="007670E3">
                      <w:pPr>
                        <w:pStyle w:val="Beschriftung"/>
                        <w:rPr>
                          <w:noProof/>
                        </w:rPr>
                      </w:pPr>
                      <w:bookmarkStart w:id="128" w:name="_Ref32944906"/>
                      <w:bookmarkStart w:id="129" w:name="_Toc35849485"/>
                      <w:r>
                        <w:t xml:space="preserve">Abbildung </w:t>
                      </w:r>
                      <w:fldSimple w:instr=" SEQ Abbildung \* ARABIC ">
                        <w:r>
                          <w:rPr>
                            <w:noProof/>
                          </w:rPr>
                          <w:t>24</w:t>
                        </w:r>
                      </w:fldSimple>
                      <w:bookmarkEnd w:id="128"/>
                      <w:r>
                        <w:t>: Erstellung eines weiteren Zweiges</w:t>
                      </w:r>
                      <w:bookmarkEnd w:id="129"/>
                    </w:p>
                  </w:txbxContent>
                </v:textbox>
                <w10:wrap type="topAndBottom"/>
              </v:shape>
            </w:pict>
          </mc:Fallback>
        </mc:AlternateContent>
      </w:r>
      <w:r>
        <w:rPr>
          <w:noProof/>
        </w:rPr>
        <w:drawing>
          <wp:anchor distT="0" distB="0" distL="114300" distR="114300" simplePos="0" relativeHeight="251553792" behindDoc="0" locked="0" layoutInCell="1" allowOverlap="1" wp14:anchorId="0DA17229" wp14:editId="4870E09E">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8D5D22">
        <w:t xml:space="preserve">Abbildung </w:t>
      </w:r>
      <w:r w:rsidR="008D5D22">
        <w:rPr>
          <w:noProof/>
        </w:rPr>
        <w:t>24</w:t>
      </w:r>
      <w:r>
        <w:fldChar w:fldCharType="end"/>
      </w:r>
      <w:r>
        <w:t xml:space="preserve"> zu sehen signalisiert der Stern jedoch, dass der aktive Zweig immer noch "master"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14:paraId="4A8B0582" w14:textId="77777777" w:rsidR="008F6A83" w:rsidRDefault="008F6A83" w:rsidP="008F6A83">
      <w:pPr>
        <w:pStyle w:val="berschrift3"/>
      </w:pPr>
      <w:bookmarkStart w:id="130" w:name="_Toc36379924"/>
      <w:r>
        <w:t>Git checkout</w:t>
      </w:r>
      <w:bookmarkEnd w:id="130"/>
    </w:p>
    <w:p w14:paraId="525F35CD" w14:textId="138BE025"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sidR="00A17F1D">
            <w:rPr>
              <w:lang w:val="en-US"/>
            </w:rPr>
            <w:instrText xml:space="preserve">CITATION git19 \l 1033 </w:instrText>
          </w:r>
          <w:r>
            <w:fldChar w:fldCharType="separate"/>
          </w:r>
          <w:r w:rsidR="00A17F1D">
            <w:rPr>
              <w:noProof/>
              <w:lang w:val="en-US"/>
            </w:rPr>
            <w:t>(10)</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8D5D22">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w:t>
      </w:r>
      <w:r>
        <w:lastRenderedPageBreak/>
        <w:t>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EndPr/>
        <w:sdtContent>
          <w:r w:rsidR="001A408D">
            <w:fldChar w:fldCharType="begin"/>
          </w:r>
          <w:r w:rsidR="00A17F1D">
            <w:rPr>
              <w:lang w:val="en-US"/>
            </w:rPr>
            <w:instrText xml:space="preserve">CITATION Fou19 \l 1033 </w:instrText>
          </w:r>
          <w:r w:rsidR="001A408D">
            <w:fldChar w:fldCharType="separate"/>
          </w:r>
          <w:r w:rsidR="00A17F1D">
            <w:rPr>
              <w:noProof/>
              <w:lang w:val="en-US"/>
            </w:rPr>
            <w:t>(11)</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14:paraId="299FE7B2" w14:textId="38799206" w:rsidR="005D63F7" w:rsidRDefault="00A060A8" w:rsidP="005D63F7">
      <w:r>
        <w:rPr>
          <w:noProof/>
        </w:rPr>
        <mc:AlternateContent>
          <mc:Choice Requires="wps">
            <w:drawing>
              <wp:anchor distT="0" distB="0" distL="114300" distR="114300" simplePos="0" relativeHeight="251551744" behindDoc="0" locked="0" layoutInCell="1" allowOverlap="1" wp14:anchorId="30156681" wp14:editId="2D65E00C">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52B7F7F1" w:rsidR="00614053" w:rsidRPr="00507825" w:rsidRDefault="00614053" w:rsidP="00A060A8">
                            <w:pPr>
                              <w:pStyle w:val="Beschriftung"/>
                              <w:rPr>
                                <w:noProof/>
                              </w:rPr>
                            </w:pPr>
                            <w:bookmarkStart w:id="131" w:name="_Ref32945054"/>
                            <w:bookmarkStart w:id="132" w:name="_Toc35849486"/>
                            <w:r>
                              <w:t xml:space="preserve">Abbildung </w:t>
                            </w:r>
                            <w:fldSimple w:instr=" SEQ Abbildung \* ARABIC ">
                              <w:r>
                                <w:rPr>
                                  <w:noProof/>
                                </w:rPr>
                                <w:t>25</w:t>
                              </w:r>
                            </w:fldSimple>
                            <w:bookmarkEnd w:id="131"/>
                            <w:r>
                              <w:t>: Wechsel der aktiven Arbeitsmappe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7" type="#_x0000_t202" style="position:absolute;left:0;text-align:left;margin-left:-.25pt;margin-top:64.2pt;width:278.6pt;height:34.5pt;z-index:2515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KrnI0jQCAABqBAAADgAAAAAAAAAAAAAA&#10;AAAuAgAAZHJzL2Uyb0RvYy54bWxQSwECLQAUAAYACAAAACEA4fK7y98AAAAJAQAADwAAAAAAAAAA&#10;AAAAAACOBAAAZHJzL2Rvd25yZXYueG1sUEsFBgAAAAAEAAQA8wAAAJoFAAAAAA==&#10;" stroked="f">
                <v:textbox inset="0,0,0,0">
                  <w:txbxContent>
                    <w:p w14:paraId="0A101E2C" w14:textId="52B7F7F1" w:rsidR="00614053" w:rsidRPr="00507825" w:rsidRDefault="00614053" w:rsidP="00A060A8">
                      <w:pPr>
                        <w:pStyle w:val="Beschriftung"/>
                        <w:rPr>
                          <w:noProof/>
                        </w:rPr>
                      </w:pPr>
                      <w:bookmarkStart w:id="133" w:name="_Ref32945054"/>
                      <w:bookmarkStart w:id="134" w:name="_Toc35849486"/>
                      <w:r>
                        <w:t xml:space="preserve">Abbildung </w:t>
                      </w:r>
                      <w:fldSimple w:instr=" SEQ Abbildung \* ARABIC ">
                        <w:r>
                          <w:rPr>
                            <w:noProof/>
                          </w:rPr>
                          <w:t>25</w:t>
                        </w:r>
                      </w:fldSimple>
                      <w:bookmarkEnd w:id="133"/>
                      <w:r>
                        <w:t>: Wechsel der aktiven Arbeitsmappe</w:t>
                      </w:r>
                      <w:bookmarkEnd w:id="134"/>
                    </w:p>
                  </w:txbxContent>
                </v:textbox>
                <w10:wrap type="topAndBottom"/>
              </v:shape>
            </w:pict>
          </mc:Fallback>
        </mc:AlternateContent>
      </w:r>
      <w:r>
        <w:rPr>
          <w:noProof/>
        </w:rPr>
        <w:drawing>
          <wp:anchor distT="0" distB="0" distL="114300" distR="114300" simplePos="0" relativeHeight="251555840" behindDoc="0" locked="0" layoutInCell="1" allowOverlap="1" wp14:anchorId="616ED217" wp14:editId="3850ED4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rsidR="008D5D22">
        <w:t xml:space="preserve">Abbildung </w:t>
      </w:r>
      <w:r w:rsidR="008D5D22">
        <w:rPr>
          <w:noProof/>
        </w:rPr>
        <w:t>25</w:t>
      </w:r>
      <w:r>
        <w:fldChar w:fldCharType="end"/>
      </w:r>
      <w:r w:rsidR="005D63F7">
        <w:t xml:space="preserve">, auf den Zweig </w:t>
      </w:r>
      <w:r w:rsidR="005D63F7" w:rsidRPr="009B3F40">
        <w:rPr>
          <w:i/>
          <w:iCs/>
        </w:rPr>
        <w:t>feature</w:t>
      </w:r>
      <w:r w:rsidR="00614053" w:rsidRPr="00614053">
        <w:t>,</w:t>
      </w:r>
      <w:r w:rsidR="005D63F7">
        <w:rPr>
          <w:i/>
          <w:iCs/>
        </w:rPr>
        <w:t xml:space="preserve"> </w:t>
      </w:r>
      <w:r w:rsidR="005D63F7">
        <w:t>um den Ansatz verfolgen zu können.</w:t>
      </w:r>
    </w:p>
    <w:p w14:paraId="7688528E" w14:textId="03A4A988" w:rsidR="005D63F7" w:rsidRPr="00A060A8" w:rsidRDefault="00A060A8" w:rsidP="005D63F7">
      <w:pPr>
        <w:rPr>
          <w:i/>
          <w:iCs/>
        </w:rPr>
      </w:pPr>
      <w:r>
        <w:rPr>
          <w:noProof/>
        </w:rPr>
        <mc:AlternateContent>
          <mc:Choice Requires="wps">
            <w:drawing>
              <wp:anchor distT="0" distB="0" distL="114300" distR="114300" simplePos="0" relativeHeight="251559936" behindDoc="0" locked="0" layoutInCell="1" allowOverlap="1" wp14:anchorId="5CDB90BC" wp14:editId="13AA6F45">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051C8D91" w:rsidR="00614053" w:rsidRPr="00916D76" w:rsidRDefault="00614053" w:rsidP="00A060A8">
                            <w:pPr>
                              <w:pStyle w:val="Beschriftung"/>
                              <w:rPr>
                                <w:noProof/>
                              </w:rPr>
                            </w:pPr>
                            <w:bookmarkStart w:id="135" w:name="_Ref32945114"/>
                            <w:bookmarkStart w:id="136" w:name="_Toc35849487"/>
                            <w:r>
                              <w:t xml:space="preserve">Abbildung </w:t>
                            </w:r>
                            <w:fldSimple w:instr=" SEQ Abbildung \* ARABIC ">
                              <w:r>
                                <w:rPr>
                                  <w:noProof/>
                                </w:rPr>
                                <w:t>26</w:t>
                              </w:r>
                            </w:fldSimple>
                            <w:bookmarkEnd w:id="135"/>
                            <w:r>
                              <w:t>: Anwendung des Zwischenspeichers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8" type="#_x0000_t202" style="position:absolute;left:0;text-align:left;margin-left:-.25pt;margin-top:385.35pt;width:425.35pt;height:36.7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DZ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ynA84jlFeE76BrIG/5VuGFO+bDM3PYMYgYpyA84SI1NAWF3qKkAvfj&#10;b/6Yj0JilJIGO7Cg/vuZOUGJ/mpQ4tiug+EG4zgY5lxvAKGiaviaZOIBF/RgSgf1Cw7HOt6CIWY4&#10;3lXQMJib0M0BDhcX63VKwqa0LOzM3vJYeiD20L4wZ3tZAgr6CENvsvyNOl1uR/P6HECqJF0ktmOx&#10;5xsbOonfD1+cmF/3Kev1F7H6CQ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BPIEDZMwIAAGoEAAAOAAAAAAAAAAAAAAAA&#10;AC4CAABkcnMvZTJvRG9jLnhtbFBLAQItABQABgAIAAAAIQDsK5U83wAAAAkBAAAPAAAAAAAAAAAA&#10;AAAAAI0EAABkcnMvZG93bnJldi54bWxQSwUGAAAAAAQABADzAAAAmQUAAAAA&#10;" stroked="f">
                <v:textbox inset="0,0,0,0">
                  <w:txbxContent>
                    <w:p w14:paraId="7CF66EB3" w14:textId="051C8D91" w:rsidR="00614053" w:rsidRPr="00916D76" w:rsidRDefault="00614053" w:rsidP="00A060A8">
                      <w:pPr>
                        <w:pStyle w:val="Beschriftung"/>
                        <w:rPr>
                          <w:noProof/>
                        </w:rPr>
                      </w:pPr>
                      <w:bookmarkStart w:id="137" w:name="_Ref32945114"/>
                      <w:bookmarkStart w:id="138" w:name="_Toc35849487"/>
                      <w:r>
                        <w:t xml:space="preserve">Abbildung </w:t>
                      </w:r>
                      <w:fldSimple w:instr=" SEQ Abbildung \* ARABIC ">
                        <w:r>
                          <w:rPr>
                            <w:noProof/>
                          </w:rPr>
                          <w:t>26</w:t>
                        </w:r>
                      </w:fldSimple>
                      <w:bookmarkEnd w:id="137"/>
                      <w:r>
                        <w:t>: Anwendung des Zwischenspeichers</w:t>
                      </w:r>
                      <w:bookmarkEnd w:id="138"/>
                    </w:p>
                  </w:txbxContent>
                </v:textbox>
                <w10:wrap type="topAndBottom"/>
              </v:shape>
            </w:pict>
          </mc:Fallback>
        </mc:AlternateContent>
      </w:r>
      <w:r>
        <w:rPr>
          <w:noProof/>
        </w:rPr>
        <w:drawing>
          <wp:anchor distT="0" distB="0" distL="114300" distR="114300" simplePos="0" relativeHeight="251557888" behindDoc="0" locked="0" layoutInCell="1" allowOverlap="1" wp14:anchorId="06489813" wp14:editId="0C7B5454">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rsidR="008D5D22">
        <w:t xml:space="preserve">Abbildung </w:t>
      </w:r>
      <w:r w:rsidR="008D5D22">
        <w:rPr>
          <w:noProof/>
        </w:rPr>
        <w:t>26</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w:t>
      </w:r>
      <w:r w:rsidR="00AE646B">
        <w:t xml:space="preserve">, wie in </w:t>
      </w:r>
      <w:r w:rsidR="00AE646B">
        <w:fldChar w:fldCharType="begin"/>
      </w:r>
      <w:r w:rsidR="00AE646B">
        <w:instrText xml:space="preserve"> REF _Ref34073324 \r \h </w:instrText>
      </w:r>
      <w:r w:rsidR="00AE646B">
        <w:fldChar w:fldCharType="separate"/>
      </w:r>
      <w:r w:rsidR="008D5D22">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136A8556"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w:t>
      </w:r>
      <w:r w:rsidR="002D6680">
        <w:t>ies</w:t>
      </w:r>
      <w:r w:rsidR="00355397">
        <w:t xml:space="preserve"> wie folgt aus:</w:t>
      </w:r>
    </w:p>
    <w:p w14:paraId="6F681363" w14:textId="22343A2B" w:rsidR="005D63F7" w:rsidRPr="005D63F7" w:rsidRDefault="00355397" w:rsidP="005D63F7">
      <w:r>
        <w:rPr>
          <w:noProof/>
        </w:rPr>
        <w:lastRenderedPageBreak/>
        <mc:AlternateContent>
          <mc:Choice Requires="wps">
            <w:drawing>
              <wp:anchor distT="0" distB="0" distL="114300" distR="114300" simplePos="0" relativeHeight="251566080" behindDoc="0" locked="0" layoutInCell="1" allowOverlap="1" wp14:anchorId="2D089730" wp14:editId="725EDF13">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0242C51E" w:rsidR="00614053" w:rsidRPr="00297068" w:rsidRDefault="00614053" w:rsidP="00355397">
                            <w:pPr>
                              <w:pStyle w:val="Beschriftung"/>
                              <w:rPr>
                                <w:noProof/>
                              </w:rPr>
                            </w:pPr>
                            <w:bookmarkStart w:id="139" w:name="_Toc35849488"/>
                            <w:r>
                              <w:t xml:space="preserve">Abbildung </w:t>
                            </w:r>
                            <w:fldSimple w:instr=" SEQ Abbildung \* ARABIC ">
                              <w:r>
                                <w:rPr>
                                  <w:noProof/>
                                </w:rPr>
                                <w:t>27</w:t>
                              </w:r>
                            </w:fldSimple>
                            <w:r>
                              <w:t>: Erstellung und Arbeit am Zweig "newshape"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9" type="#_x0000_t202" style="position:absolute;left:0;text-align:left;margin-left:-.25pt;margin-top:88.85pt;width:390.05pt;height:36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BqR5ZrMwIAAGoEAAAOAAAAAAAAAAAAAAAA&#10;AC4CAABkcnMvZTJvRG9jLnhtbFBLAQItABQABgAIAAAAIQAaITmM3wAAAAkBAAAPAAAAAAAAAAAA&#10;AAAAAI0EAABkcnMvZG93bnJldi54bWxQSwUGAAAAAAQABADzAAAAmQUAAAAA&#10;" stroked="f">
                <v:textbox inset="0,0,0,0">
                  <w:txbxContent>
                    <w:p w14:paraId="004F9116" w14:textId="0242C51E" w:rsidR="00614053" w:rsidRPr="00297068" w:rsidRDefault="00614053" w:rsidP="00355397">
                      <w:pPr>
                        <w:pStyle w:val="Beschriftung"/>
                        <w:rPr>
                          <w:noProof/>
                        </w:rPr>
                      </w:pPr>
                      <w:bookmarkStart w:id="140" w:name="_Toc35849488"/>
                      <w:r>
                        <w:t xml:space="preserve">Abbildung </w:t>
                      </w:r>
                      <w:fldSimple w:instr=" SEQ Abbildung \* ARABIC ">
                        <w:r>
                          <w:rPr>
                            <w:noProof/>
                          </w:rPr>
                          <w:t>27</w:t>
                        </w:r>
                      </w:fldSimple>
                      <w:r>
                        <w:t>: Erstellung und Arbeit am Zweig "newshape"</w:t>
                      </w:r>
                      <w:bookmarkEnd w:id="140"/>
                    </w:p>
                  </w:txbxContent>
                </v:textbox>
                <w10:wrap type="topAndBottom"/>
              </v:shape>
            </w:pict>
          </mc:Fallback>
        </mc:AlternateContent>
      </w:r>
      <w:r>
        <w:rPr>
          <w:noProof/>
        </w:rPr>
        <w:drawing>
          <wp:anchor distT="0" distB="0" distL="114300" distR="114300" simplePos="0" relativeHeight="251564032" behindDoc="0" locked="0" layoutInCell="1" allowOverlap="1" wp14:anchorId="4671CC84" wp14:editId="3CA0BD76">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w:t>
      </w:r>
      <w:r w:rsidR="005514D0">
        <w:t>das</w:t>
      </w:r>
      <w:r w:rsidR="005D63F7">
        <w:t xml:space="preserve">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41" w:name="_Toc36379925"/>
      <w:r>
        <w:t>Gitk</w:t>
      </w:r>
      <w:bookmarkEnd w:id="141"/>
    </w:p>
    <w:p w14:paraId="10CED683" w14:textId="28A305F1"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EndPr/>
        <w:sdtContent>
          <w:r>
            <w:fldChar w:fldCharType="begin"/>
          </w:r>
          <w:r w:rsidR="002A41E9">
            <w:rPr>
              <w:lang w:val="en-US"/>
            </w:rPr>
            <w:instrText xml:space="preserve">CITATION Sid19 \l 1033 </w:instrText>
          </w:r>
          <w:r>
            <w:fldChar w:fldCharType="separate"/>
          </w:r>
          <w:r w:rsidR="00A17F1D">
            <w:rPr>
              <w:noProof/>
              <w:lang w:val="en-US"/>
            </w:rPr>
            <w:t>(12)</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1757568" behindDoc="0" locked="0" layoutInCell="1" allowOverlap="1" wp14:anchorId="5A70311A" wp14:editId="7D911E8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791D99D2" w:rsidR="00614053" w:rsidRPr="00663503" w:rsidRDefault="00614053" w:rsidP="0091178B">
                            <w:pPr>
                              <w:pStyle w:val="Beschriftung"/>
                              <w:rPr>
                                <w:noProof/>
                              </w:rPr>
                            </w:pPr>
                            <w:bookmarkStart w:id="142" w:name="_Ref34113980"/>
                            <w:bookmarkStart w:id="143" w:name="_Toc35849489"/>
                            <w:r>
                              <w:t xml:space="preserve">Abbildung </w:t>
                            </w:r>
                            <w:fldSimple w:instr=" SEQ Abbildung \* ARABIC ">
                              <w:r>
                                <w:rPr>
                                  <w:noProof/>
                                </w:rPr>
                                <w:t>28</w:t>
                              </w:r>
                            </w:fldSimple>
                            <w:bookmarkEnd w:id="142"/>
                            <w:r>
                              <w:t xml:space="preserve">: </w:t>
                            </w:r>
                            <w:r w:rsidRPr="004117FD">
                              <w:t>Darstellung des Projekts in gitk</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50" type="#_x0000_t202" style="position:absolute;left:0;text-align:left;margin-left:-.25pt;margin-top:303.6pt;width:424.5pt;height:21.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Bo6wPcNAIAAGwEAAAOAAAAAAAAAAAAAAAA&#10;AC4CAABkcnMvZTJvRG9jLnhtbFBLAQItABQABgAIAAAAIQA9fV7r3gAAAAkBAAAPAAAAAAAAAAAA&#10;AAAAAI4EAABkcnMvZG93bnJldi54bWxQSwUGAAAAAAQABADzAAAAmQUAAAAA&#10;" stroked="f">
                <v:textbox inset="0,0,0,0">
                  <w:txbxContent>
                    <w:p w14:paraId="7DC03CBA" w14:textId="791D99D2" w:rsidR="00614053" w:rsidRPr="00663503" w:rsidRDefault="00614053" w:rsidP="0091178B">
                      <w:pPr>
                        <w:pStyle w:val="Beschriftung"/>
                        <w:rPr>
                          <w:noProof/>
                        </w:rPr>
                      </w:pPr>
                      <w:bookmarkStart w:id="144" w:name="_Ref34113980"/>
                      <w:bookmarkStart w:id="145" w:name="_Toc35849489"/>
                      <w:r>
                        <w:t xml:space="preserve">Abbildung </w:t>
                      </w:r>
                      <w:fldSimple w:instr=" SEQ Abbildung \* ARABIC ">
                        <w:r>
                          <w:rPr>
                            <w:noProof/>
                          </w:rPr>
                          <w:t>28</w:t>
                        </w:r>
                      </w:fldSimple>
                      <w:bookmarkEnd w:id="144"/>
                      <w:r>
                        <w:t xml:space="preserve">: </w:t>
                      </w:r>
                      <w:r w:rsidRPr="004117FD">
                        <w:t>Darstellung des Projekts in gitk</w:t>
                      </w:r>
                      <w:bookmarkEnd w:id="145"/>
                    </w:p>
                  </w:txbxContent>
                </v:textbox>
                <w10:wrap type="topAndBottom"/>
              </v:shape>
            </w:pict>
          </mc:Fallback>
        </mc:AlternateContent>
      </w:r>
      <w:r w:rsidR="00CE62FA">
        <w:rPr>
          <w:noProof/>
        </w:rPr>
        <w:drawing>
          <wp:anchor distT="0" distB="0" distL="114300" distR="114300" simplePos="0" relativeHeight="251662336" behindDoc="0" locked="0" layoutInCell="1" allowOverlap="1" wp14:anchorId="4442D6B1" wp14:editId="434CDF89">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r w:rsidR="00355397">
        <w:rPr>
          <w:b/>
          <w:bCs/>
          <w:i/>
          <w:iCs/>
        </w:rPr>
        <w:t xml:space="preserve">gitk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46" w:name="_Toc36379926"/>
      <w:r>
        <w:t>Zusammenführung von Zweigen</w:t>
      </w:r>
      <w:bookmarkEnd w:id="146"/>
    </w:p>
    <w:p w14:paraId="74759A01" w14:textId="215635A1" w:rsidR="0084593C" w:rsidRPr="0084593C" w:rsidRDefault="0084593C" w:rsidP="0084593C">
      <w:r>
        <w:t xml:space="preserve">Durch die Erstellung von </w:t>
      </w:r>
      <w:r w:rsidR="00165BA3">
        <w:t>Z</w:t>
      </w:r>
      <w:r>
        <w:t>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47" w:name="_Ref32950302"/>
      <w:bookmarkStart w:id="148" w:name="_Ref32950320"/>
      <w:bookmarkStart w:id="149" w:name="_Toc36379927"/>
      <w:r>
        <w:t>Git merge</w:t>
      </w:r>
      <w:bookmarkEnd w:id="147"/>
      <w:bookmarkEnd w:id="148"/>
      <w:bookmarkEnd w:id="149"/>
    </w:p>
    <w:p w14:paraId="0BDD211E" w14:textId="1224E79B" w:rsidR="00D55C5E" w:rsidRDefault="00642231" w:rsidP="00355397">
      <w:r>
        <w:rPr>
          <w:noProof/>
        </w:rPr>
        <mc:AlternateContent>
          <mc:Choice Requires="wps">
            <w:drawing>
              <wp:anchor distT="0" distB="0" distL="114300" distR="114300" simplePos="0" relativeHeight="251777024" behindDoc="0" locked="0" layoutInCell="1" allowOverlap="1" wp14:anchorId="2CD5E42D" wp14:editId="77285120">
                <wp:simplePos x="0" y="0"/>
                <wp:positionH relativeFrom="column">
                  <wp:posOffset>3578224</wp:posOffset>
                </wp:positionH>
                <wp:positionV relativeFrom="paragraph">
                  <wp:posOffset>2739390</wp:posOffset>
                </wp:positionV>
                <wp:extent cx="1743075" cy="9525"/>
                <wp:effectExtent l="38100" t="76200" r="28575" b="123825"/>
                <wp:wrapNone/>
                <wp:docPr id="43" name="Gerade Verbindung mit Pfeil 43"/>
                <wp:cNvGraphicFramePr/>
                <a:graphic xmlns:a="http://schemas.openxmlformats.org/drawingml/2006/main">
                  <a:graphicData uri="http://schemas.microsoft.com/office/word/2010/wordprocessingShape">
                    <wps:wsp>
                      <wps:cNvCnPr/>
                      <wps:spPr>
                        <a:xfrm flipV="1">
                          <a:off x="0" y="0"/>
                          <a:ext cx="17430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90F8FBD" id="_x0000_t32" coordsize="21600,21600" o:spt="32" o:oned="t" path="m,l21600,21600e" filled="f">
                <v:path arrowok="t" fillok="f" o:connecttype="none"/>
                <o:lock v:ext="edit" shapetype="t"/>
              </v:shapetype>
              <v:shape id="Gerade Verbindung mit Pfeil 43" o:spid="_x0000_s1026" type="#_x0000_t32" style="position:absolute;margin-left:281.75pt;margin-top:215.7pt;width:137.25pt;height:.7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19328" behindDoc="1" locked="0" layoutInCell="1" allowOverlap="1" wp14:anchorId="4F15B19D" wp14:editId="60BD27F7">
            <wp:simplePos x="0" y="0"/>
            <wp:positionH relativeFrom="column">
              <wp:posOffset>3349625</wp:posOffset>
            </wp:positionH>
            <wp:positionV relativeFrom="paragraph">
              <wp:posOffset>2844165</wp:posOffset>
            </wp:positionV>
            <wp:extent cx="2085975" cy="1141730"/>
            <wp:effectExtent l="0" t="0" r="9525"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5975" cy="114173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39808" behindDoc="0" locked="0" layoutInCell="1" allowOverlap="1" wp14:anchorId="07A80412" wp14:editId="53B32BEF">
                <wp:simplePos x="0" y="0"/>
                <wp:positionH relativeFrom="column">
                  <wp:posOffset>-3175</wp:posOffset>
                </wp:positionH>
                <wp:positionV relativeFrom="paragraph">
                  <wp:posOffset>4128770</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2E2BBFC6" w:rsidR="00614053" w:rsidRPr="006E592F" w:rsidRDefault="00614053" w:rsidP="00355397">
                            <w:pPr>
                              <w:pStyle w:val="Beschriftung"/>
                              <w:rPr>
                                <w:noProof/>
                              </w:rPr>
                            </w:pPr>
                            <w:bookmarkStart w:id="150" w:name="_Ref32945504"/>
                            <w:bookmarkStart w:id="151" w:name="_Toc35849490"/>
                            <w:r>
                              <w:t xml:space="preserve">Abbildung </w:t>
                            </w:r>
                            <w:fldSimple w:instr=" SEQ Abbildung \* ARABIC ">
                              <w:r>
                                <w:rPr>
                                  <w:noProof/>
                                </w:rPr>
                                <w:t>29</w:t>
                              </w:r>
                            </w:fldSimple>
                            <w:bookmarkEnd w:id="150"/>
                            <w:r>
                              <w:t xml:space="preserve">: Problemstellung einer Drei-Wege-Zusammenführung </w:t>
                            </w:r>
                            <w:sdt>
                              <w:sdtPr>
                                <w:id w:val="-172572767"/>
                                <w:citation/>
                              </w:sdtPr>
                              <w:sdtEnd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1" type="#_x0000_t202" style="position:absolute;left:0;text-align:left;margin-left:-.25pt;margin-top:325.1pt;width:376.5pt;height:26.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" stroked="f">
                <v:textbox inset="0,0,0,0">
                  <w:txbxContent>
                    <w:p w14:paraId="78320D16" w14:textId="2E2BBFC6" w:rsidR="00614053" w:rsidRPr="006E592F" w:rsidRDefault="00614053" w:rsidP="00355397">
                      <w:pPr>
                        <w:pStyle w:val="Beschriftung"/>
                        <w:rPr>
                          <w:noProof/>
                        </w:rPr>
                      </w:pPr>
                      <w:bookmarkStart w:id="152" w:name="_Ref32945504"/>
                      <w:bookmarkStart w:id="153" w:name="_Toc35849490"/>
                      <w:r>
                        <w:t xml:space="preserve">Abbildung </w:t>
                      </w:r>
                      <w:fldSimple w:instr=" SEQ Abbildung \* ARABIC ">
                        <w:r>
                          <w:rPr>
                            <w:noProof/>
                          </w:rPr>
                          <w:t>29</w:t>
                        </w:r>
                      </w:fldSimple>
                      <w:bookmarkEnd w:id="152"/>
                      <w:r>
                        <w:t xml:space="preserve">: Problemstellung einer Drei-Wege-Zusammenführung </w:t>
                      </w:r>
                      <w:sdt>
                        <w:sdtPr>
                          <w:id w:val="-172572767"/>
                          <w:citation/>
                        </w:sdtPr>
                        <w:sdtEnd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3"/>
                    </w:p>
                  </w:txbxContent>
                </v:textbox>
                <w10:wrap type="topAndBottom"/>
              </v:shape>
            </w:pict>
          </mc:Fallback>
        </mc:AlternateContent>
      </w:r>
      <w:r w:rsidRPr="0041501C">
        <w:rPr>
          <w:noProof/>
        </w:rPr>
        <w:drawing>
          <wp:anchor distT="0" distB="0" distL="114300" distR="114300" simplePos="0" relativeHeight="251598848" behindDoc="0" locked="0" layoutInCell="1" allowOverlap="1" wp14:anchorId="40A33467" wp14:editId="1BA95DAC">
            <wp:simplePos x="0" y="0"/>
            <wp:positionH relativeFrom="column">
              <wp:posOffset>-3175</wp:posOffset>
            </wp:positionH>
            <wp:positionV relativeFrom="paragraph">
              <wp:posOffset>2520315</wp:posOffset>
            </wp:positionV>
            <wp:extent cx="3449320" cy="1485900"/>
            <wp:effectExtent l="0" t="0" r="0" b="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b="50948"/>
                    <a:stretch/>
                  </pic:blipFill>
                  <pic:spPr>
                    <a:xfrm>
                      <a:off x="0" y="0"/>
                      <a:ext cx="3449320" cy="1485900"/>
                    </a:xfrm>
                    <a:prstGeom prst="rect">
                      <a:avLst/>
                    </a:prstGeom>
                  </pic:spPr>
                </pic:pic>
              </a:graphicData>
            </a:graphic>
            <wp14:sizeRelH relativeFrom="margin">
              <wp14:pctWidth>0</wp14:pctWidth>
            </wp14:sizeRelH>
            <wp14:sizeRelV relativeFrom="margin">
              <wp14:pctHeight>0</wp14:pctHeight>
            </wp14:sizeRelV>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 xml:space="preserve">dazu </w:t>
      </w:r>
      <w:r w:rsidR="00B22A1A">
        <w:t>verwendet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w:t>
      </w:r>
      <w:r w:rsidR="00DB2A88">
        <w:t>der</w:t>
      </w:r>
      <w:r w:rsidR="00355397" w:rsidRPr="005D12D9">
        <w:t xml:space="preserve">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6E041CF9" w:rsidR="008F0129" w:rsidRDefault="00355397" w:rsidP="00355397">
      <w:r>
        <w:t xml:space="preserve">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w:t>
      </w:r>
      <w:r>
        <w:lastRenderedPageBreak/>
        <w:t xml:space="preserve">die Datei aus dem Zweig, welcher mit "Mine" zusammengeführt werden soll. "Base" stellt den gemeinsamen Vorfahren da. In Zeile 30, der ersten Zeile der Darstellung, enthält die Datei "Yours" die Abweichung zu "Base" und "Mine". Dies ist für Git die zu übernehmende Änderungen. Dabei ist </w:t>
      </w:r>
      <w:r w:rsidR="00642231">
        <w:t>der</w:t>
      </w:r>
      <w:r>
        <w:t xml:space="preserve">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eine weitere Zusammenführung zu späterer Zeit stattfinden, würde der gemeinsame Vorfahre abhängig des Zielzweigs</w:t>
      </w:r>
      <w:r w:rsidR="00917FA0">
        <w:t xml:space="preserve"> entweder die Version</w:t>
      </w:r>
      <w:r>
        <w:t xml:space="preserve"> "Mine" oder "Yours" sein. </w:t>
      </w:r>
    </w:p>
    <w:p w14:paraId="307FD381" w14:textId="7202BA62"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w:t>
      </w:r>
      <w:r w:rsidR="00995252">
        <w:t>ach</w:t>
      </w:r>
      <w:r w:rsidRPr="005D12D9">
        <w:t xml:space="preserve">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w:t>
      </w:r>
      <w:r w:rsidR="00765596">
        <w:t>dies</w:t>
      </w:r>
      <w:r w:rsidRPr="005D12D9">
        <w:t xml:space="preserve"> zu unterbinden und immer einen dedizierten Commit zu erstellen wird die Option </w:t>
      </w:r>
      <w:r w:rsidRPr="005D12D9">
        <w:rPr>
          <w:b/>
          <w:bCs/>
          <w:i/>
          <w:iCs/>
        </w:rPr>
        <w:t>-</w:t>
      </w:r>
      <w:r w:rsidR="00762B10">
        <w:rPr>
          <w:b/>
          <w:bCs/>
          <w:i/>
          <w:iCs/>
        </w:rPr>
        <w:t>-</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w:t>
      </w:r>
      <w:r w:rsidR="00762B10">
        <w:rPr>
          <w:b/>
          <w:bCs/>
          <w:i/>
          <w:iCs/>
        </w:rPr>
        <w:t>-</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w:t>
      </w:r>
      <w:r w:rsidR="00895BFD">
        <w:t xml:space="preserve"> mit </w:t>
      </w:r>
      <w:r w:rsidR="00895BFD" w:rsidRPr="00895BFD">
        <w:rPr>
          <w:b/>
          <w:bCs/>
          <w:i/>
          <w:iCs/>
        </w:rPr>
        <w:t>git merge --continue</w:t>
      </w:r>
      <w:r>
        <w:t xml:space="preserve">.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sidRPr="008C07C5">
        <w:rPr>
          <w:b/>
          <w:bCs/>
          <w:i/>
          <w:iCs/>
        </w:rPr>
        <w:t>-</w:t>
      </w:r>
      <w:r w:rsidR="00E11781" w:rsidRPr="008C07C5">
        <w:rPr>
          <w:b/>
          <w:bCs/>
          <w:i/>
          <w:iCs/>
        </w:rPr>
        <w:t>-</w:t>
      </w:r>
      <w:r w:rsidRPr="008C07C5">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w:t>
      </w:r>
      <w:r w:rsidR="00C04380">
        <w:t>somit</w:t>
      </w:r>
      <w:r w:rsidR="000F3F24">
        <w:t xml:space="preserve"> </w:t>
      </w:r>
      <w:r>
        <w:t xml:space="preserve">überprüft werden. Eine weitere nutzvolle Option bietet </w:t>
      </w:r>
      <w:r>
        <w:rPr>
          <w:b/>
          <w:bCs/>
          <w:i/>
          <w:iCs/>
        </w:rPr>
        <w:t>--squash</w:t>
      </w:r>
      <w:r>
        <w:t xml:space="preserve">. Hierdurch werden alle Änderungen, welche in die Zusammenführung einfließen zu einem </w:t>
      </w:r>
      <w:r>
        <w:lastRenderedPageBreak/>
        <w:t xml:space="preserve">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EndPr/>
        <w:sdtContent>
          <w:r>
            <w:fldChar w:fldCharType="begin"/>
          </w:r>
          <w:r w:rsidR="00452AE1">
            <w:rPr>
              <w:lang w:val="en-US"/>
            </w:rPr>
            <w:instrText xml:space="preserve">CITATION Pab19 \l 1033 </w:instrText>
          </w:r>
          <w:r>
            <w:fldChar w:fldCharType="separate"/>
          </w:r>
          <w:r w:rsidR="00452AE1">
            <w:rPr>
              <w:noProof/>
              <w:lang w:val="en-US"/>
            </w:rPr>
            <w:t>(13)</w:t>
          </w:r>
          <w:r>
            <w:fldChar w:fldCharType="end"/>
          </w:r>
        </w:sdtContent>
      </w:sdt>
      <w:r>
        <w:t>.</w:t>
      </w:r>
      <w:r w:rsidR="000F3F24">
        <w:t xml:space="preserve"> </w:t>
      </w:r>
    </w:p>
    <w:p w14:paraId="32E1BC4E" w14:textId="77777777" w:rsidR="00F965F3" w:rsidRDefault="00F965F3" w:rsidP="00F965F3">
      <w:pPr>
        <w:pStyle w:val="berschrift3"/>
      </w:pPr>
      <w:bookmarkStart w:id="154" w:name="_Toc36379928"/>
      <w:r>
        <w:t>Partielle Zusammenführung von Zweigen</w:t>
      </w:r>
      <w:bookmarkEnd w:id="154"/>
    </w:p>
    <w:p w14:paraId="1901B7E8" w14:textId="31894419"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r w:rsidR="00E11781" w:rsidRPr="00715151">
        <w:rPr>
          <w:b/>
          <w:bCs/>
          <w:i/>
          <w:iCs/>
        </w:rPr>
        <w:t>git merge --no-ff --no-commit -s ours &lt;Quellzweig&gt;</w:t>
      </w:r>
      <w:r w:rsidR="00715151">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r w:rsidR="005C33FB" w:rsidRPr="00715151">
        <w:rPr>
          <w:b/>
          <w:bCs/>
          <w:i/>
          <w:iCs/>
        </w:rPr>
        <w:t>git checkout &lt;Quellzweig&gt; &lt;Datei[pfad]&gt;</w:t>
      </w:r>
      <w:r w:rsidR="005C33FB">
        <w:rPr>
          <w:i/>
          <w:iCs/>
        </w:rPr>
        <w:t xml:space="preserve">. </w:t>
      </w:r>
      <w:r w:rsidR="005C33FB">
        <w:t xml:space="preserve">Damit wird die vorhandene Datei durch die gewünschte </w:t>
      </w:r>
      <w:r w:rsidR="004D1E5E">
        <w:t xml:space="preserve">Datei </w:t>
      </w:r>
      <w:r w:rsidR="005C33FB">
        <w:t xml:space="preserve">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EndPr/>
        <w:sdtContent>
          <w:r w:rsidR="00CF2B8B">
            <w:fldChar w:fldCharType="begin"/>
          </w:r>
          <w:r w:rsidR="00452AE1">
            <w:rPr>
              <w:lang w:val="en-US"/>
            </w:rPr>
            <w:instrText xml:space="preserve">CITATION jej20 \l 1033 </w:instrText>
          </w:r>
          <w:r w:rsidR="00CF2B8B">
            <w:fldChar w:fldCharType="separate"/>
          </w:r>
          <w:r w:rsidR="00452AE1">
            <w:rPr>
              <w:noProof/>
              <w:lang w:val="en-US"/>
            </w:rPr>
            <w:t>(14)</w:t>
          </w:r>
          <w:r w:rsidR="00CF2B8B">
            <w:fldChar w:fldCharType="end"/>
          </w:r>
        </w:sdtContent>
      </w:sdt>
      <w:r w:rsidR="005C33FB">
        <w:t xml:space="preserve">. </w:t>
      </w:r>
    </w:p>
    <w:p w14:paraId="71F90244" w14:textId="13B4C094" w:rsidR="00355397" w:rsidRPr="00FF526F" w:rsidRDefault="00E4251F" w:rsidP="00355397">
      <w:r>
        <w:rPr>
          <w:noProof/>
        </w:rPr>
        <mc:AlternateContent>
          <mc:Choice Requires="wps">
            <w:drawing>
              <wp:anchor distT="0" distB="0" distL="114300" distR="114300" simplePos="0" relativeHeight="251629568" behindDoc="0" locked="0" layoutInCell="1" allowOverlap="1" wp14:anchorId="3298392E" wp14:editId="4B7B4DE6">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7FB101F2" w:rsidR="00614053" w:rsidRPr="006B3E85" w:rsidRDefault="00614053" w:rsidP="00D5128A">
                            <w:pPr>
                              <w:pStyle w:val="Beschriftung"/>
                              <w:rPr>
                                <w:noProof/>
                              </w:rPr>
                            </w:pPr>
                            <w:bookmarkStart w:id="155" w:name="_Toc35849491"/>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2" type="#_x0000_t202" style="position:absolute;left:0;text-align:left;margin-left:-.25pt;margin-top:167.35pt;width:453pt;height:25.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z5/4wzQCAABqBAAADgAAAAAAAAAAAAAA&#10;AAAuAgAAZHJzL2Uyb0RvYy54bWxQSwECLQAUAAYACAAAACEAs0JISd8AAAAJAQAADwAAAAAAAAAA&#10;AAAAAACOBAAAZHJzL2Rvd25yZXYueG1sUEsFBgAAAAAEAAQA8wAAAJoFAAAAAA==&#10;" stroked="f">
                <v:textbox inset="0,0,0,0">
                  <w:txbxContent>
                    <w:p w14:paraId="61DC1D15" w14:textId="7FB101F2" w:rsidR="00614053" w:rsidRPr="006B3E85" w:rsidRDefault="00614053" w:rsidP="00D5128A">
                      <w:pPr>
                        <w:pStyle w:val="Beschriftung"/>
                        <w:rPr>
                          <w:noProof/>
                        </w:rPr>
                      </w:pPr>
                      <w:bookmarkStart w:id="156" w:name="_Toc35849491"/>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56"/>
                    </w:p>
                  </w:txbxContent>
                </v:textbox>
                <w10:wrap type="topAndBottom"/>
              </v:shape>
            </w:pict>
          </mc:Fallback>
        </mc:AlternateContent>
      </w:r>
      <w:r w:rsidR="00D5128A">
        <w:rPr>
          <w:noProof/>
        </w:rPr>
        <w:drawing>
          <wp:anchor distT="0" distB="0" distL="114300" distR="114300" simplePos="0" relativeHeight="251582464" behindDoc="0" locked="0" layoutInCell="1" allowOverlap="1" wp14:anchorId="0301AF8D" wp14:editId="54685628">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8D5D22">
        <w:t xml:space="preserve">Abbildung </w:t>
      </w:r>
      <w:r w:rsidR="008D5D22">
        <w:rPr>
          <w:noProof/>
        </w:rPr>
        <w:t>28</w:t>
      </w:r>
      <w:r w:rsidR="00933BDF">
        <w:fldChar w:fldCharType="end"/>
      </w:r>
      <w:r w:rsidR="00933BDF">
        <w:t xml:space="preserve"> </w:t>
      </w:r>
      <w:r w:rsidR="00355397">
        <w:t>bereits dargestellt:</w:t>
      </w:r>
    </w:p>
    <w:p w14:paraId="02505FA8" w14:textId="1E77F7D7" w:rsidR="00933BDF" w:rsidRDefault="00933BDF" w:rsidP="00E4251F">
      <w:r>
        <w:rPr>
          <w:noProof/>
        </w:rPr>
        <w:lastRenderedPageBreak/>
        <mc:AlternateContent>
          <mc:Choice Requires="wps">
            <w:drawing>
              <wp:anchor distT="0" distB="0" distL="114300" distR="114300" simplePos="0" relativeHeight="251681792" behindDoc="0" locked="0" layoutInCell="1" allowOverlap="1" wp14:anchorId="29B3B594" wp14:editId="41BE220F">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52B680CA" w:rsidR="00614053" w:rsidRPr="002D5451" w:rsidRDefault="00614053" w:rsidP="00D5128A">
                            <w:pPr>
                              <w:pStyle w:val="Beschriftung"/>
                              <w:rPr>
                                <w:noProof/>
                              </w:rPr>
                            </w:pPr>
                            <w:bookmarkStart w:id="157" w:name="_Ref33462648"/>
                            <w:bookmarkStart w:id="158" w:name="_Ref33462625"/>
                            <w:bookmarkStart w:id="159" w:name="_Toc35849492"/>
                            <w:r>
                              <w:t xml:space="preserve">Abbildung </w:t>
                            </w:r>
                            <w:fldSimple w:instr=" SEQ Abbildung \* ARABIC ">
                              <w:r>
                                <w:rPr>
                                  <w:noProof/>
                                </w:rPr>
                                <w:t>31</w:t>
                              </w:r>
                            </w:fldSimple>
                            <w:bookmarkEnd w:id="157"/>
                            <w:r>
                              <w:t xml:space="preserve">: Projekt Historie nach erfolgreicher Integration von </w:t>
                            </w:r>
                            <w:r w:rsidRPr="00D5128A">
                              <w:rPr>
                                <w:i/>
                                <w:iCs/>
                              </w:rPr>
                              <w:t>newshape</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3" type="#_x0000_t202" style="position:absolute;left:0;text-align:left;margin-left:-.25pt;margin-top:107.95pt;width:382.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k1J4WTUCAABqBAAADgAAAAAAAAAAAAAA&#10;AAAuAgAAZHJzL2Uyb0RvYy54bWxQSwECLQAUAAYACAAAACEA+LOY6t4AAAAJAQAADwAAAAAAAAAA&#10;AAAAAACPBAAAZHJzL2Rvd25yZXYueG1sUEsFBgAAAAAEAAQA8wAAAJoFAAAAAA==&#10;" stroked="f">
                <v:textbox inset="0,0,0,0">
                  <w:txbxContent>
                    <w:p w14:paraId="4E4B63FE" w14:textId="52B680CA" w:rsidR="00614053" w:rsidRPr="002D5451" w:rsidRDefault="00614053" w:rsidP="00D5128A">
                      <w:pPr>
                        <w:pStyle w:val="Beschriftung"/>
                        <w:rPr>
                          <w:noProof/>
                        </w:rPr>
                      </w:pPr>
                      <w:bookmarkStart w:id="160" w:name="_Ref33462648"/>
                      <w:bookmarkStart w:id="161" w:name="_Ref33462625"/>
                      <w:bookmarkStart w:id="162" w:name="_Toc35849492"/>
                      <w:r>
                        <w:t xml:space="preserve">Abbildung </w:t>
                      </w:r>
                      <w:fldSimple w:instr=" SEQ Abbildung \* ARABIC ">
                        <w:r>
                          <w:rPr>
                            <w:noProof/>
                          </w:rPr>
                          <w:t>31</w:t>
                        </w:r>
                      </w:fldSimple>
                      <w:bookmarkEnd w:id="160"/>
                      <w:r>
                        <w:t xml:space="preserve">: Projekt Historie nach erfolgreicher Integration von </w:t>
                      </w:r>
                      <w:r w:rsidRPr="00D5128A">
                        <w:rPr>
                          <w:i/>
                          <w:iCs/>
                        </w:rPr>
                        <w:t>newshape</w:t>
                      </w:r>
                      <w:bookmarkEnd w:id="161"/>
                      <w:bookmarkEnd w:id="162"/>
                    </w:p>
                  </w:txbxContent>
                </v:textbox>
                <w10:wrap type="topAndBottom"/>
              </v:shape>
            </w:pict>
          </mc:Fallback>
        </mc:AlternateContent>
      </w:r>
      <w:r>
        <w:rPr>
          <w:noProof/>
        </w:rPr>
        <w:drawing>
          <wp:anchor distT="0" distB="0" distL="114300" distR="114300" simplePos="0" relativeHeight="251692032" behindDoc="0" locked="0" layoutInCell="1" allowOverlap="1" wp14:anchorId="1F00BB3A" wp14:editId="362D7802">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8D5D22">
        <w:t xml:space="preserve">Abbildung </w:t>
      </w:r>
      <w:r w:rsidR="008D5D22">
        <w:rPr>
          <w:noProof/>
        </w:rPr>
        <w:t>31</w:t>
      </w:r>
      <w:r w:rsidR="00E4251F">
        <w:fldChar w:fldCharType="end"/>
      </w:r>
      <w:r w:rsidR="00E4251F">
        <w:t xml:space="preserve"> dargestellte Historie. </w:t>
      </w:r>
    </w:p>
    <w:p w14:paraId="78D8D360" w14:textId="535A226A" w:rsidR="00E4251F" w:rsidRPr="00E4251F" w:rsidRDefault="00355397" w:rsidP="00E4251F">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14:paraId="313200A3" w14:textId="36DA1F12" w:rsidR="008F6A83" w:rsidRDefault="008F6A83" w:rsidP="008F6A83">
      <w:pPr>
        <w:pStyle w:val="berschrift3"/>
      </w:pPr>
      <w:bookmarkStart w:id="163" w:name="_Toc36379929"/>
      <w:r>
        <w:t>Git rebase</w:t>
      </w:r>
      <w:bookmarkEnd w:id="163"/>
    </w:p>
    <w:p w14:paraId="664F434E" w14:textId="1A5F45E1" w:rsidR="00D5128A" w:rsidRDefault="00FC1942" w:rsidP="00D5128A">
      <w:r>
        <w:rPr>
          <w:noProof/>
        </w:rPr>
        <mc:AlternateContent>
          <mc:Choice Requires="wps">
            <w:drawing>
              <wp:anchor distT="0" distB="0" distL="114300" distR="114300" simplePos="0" relativeHeight="251755520" behindDoc="0" locked="0" layoutInCell="1" allowOverlap="1" wp14:anchorId="056C7305" wp14:editId="0961C769">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614053" w:rsidRDefault="00614053" w:rsidP="00007126">
                            <w:pPr>
                              <w:rPr>
                                <w:lang w:val="en-US"/>
                              </w:rPr>
                            </w:pPr>
                            <w:r>
                              <w:rPr>
                                <w:lang w:val="en-US"/>
                              </w:rPr>
                              <w:t>dev:</w:t>
                            </w:r>
                          </w:p>
                          <w:p w14:paraId="64A08841" w14:textId="77777777" w:rsidR="00614053" w:rsidRPr="00007126" w:rsidRDefault="00614053">
                            <w:pPr>
                              <w:rPr>
                                <w:lang w:val="en-US"/>
                              </w:rPr>
                            </w:pPr>
                            <w:r>
                              <w:rPr>
                                <w:lang w:val="en-US"/>
                              </w:rPr>
                              <w:t>maindev: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4" type="#_x0000_t202" style="position:absolute;left:0;text-align:left;margin-left:-.2pt;margin-top:278.65pt;width:59.9pt;height:56.4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EzWQE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614053" w:rsidRDefault="00614053" w:rsidP="00007126">
                      <w:pPr>
                        <w:rPr>
                          <w:lang w:val="en-US"/>
                        </w:rPr>
                      </w:pPr>
                      <w:r>
                        <w:rPr>
                          <w:lang w:val="en-US"/>
                        </w:rPr>
                        <w:t>dev:</w:t>
                      </w:r>
                    </w:p>
                    <w:p w14:paraId="64A08841" w14:textId="77777777" w:rsidR="00614053" w:rsidRPr="00007126" w:rsidRDefault="00614053">
                      <w:pPr>
                        <w:rPr>
                          <w:lang w:val="en-US"/>
                        </w:rPr>
                      </w:pPr>
                      <w:r>
                        <w:rPr>
                          <w:lang w:val="en-US"/>
                        </w:rPr>
                        <w:t>maindev:</w:t>
                      </w:r>
                    </w:p>
                  </w:txbxContent>
                </v:textbox>
              </v:shape>
            </w:pict>
          </mc:Fallback>
        </mc:AlternateContent>
      </w:r>
      <w:r>
        <w:rPr>
          <w:noProof/>
        </w:rPr>
        <w:drawing>
          <wp:anchor distT="0" distB="0" distL="114300" distR="114300" simplePos="0" relativeHeight="251578368" behindDoc="0" locked="0" layoutInCell="1" allowOverlap="1" wp14:anchorId="0B963DE4" wp14:editId="072BC317">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570176" behindDoc="0" locked="0" layoutInCell="1" allowOverlap="1" wp14:anchorId="775CC9A4" wp14:editId="34E808D2">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2AA20AB8" w:rsidR="00614053" w:rsidRPr="009908E1" w:rsidRDefault="00614053" w:rsidP="00D5128A">
                            <w:pPr>
                              <w:pStyle w:val="Beschriftung"/>
                              <w:rPr>
                                <w:noProof/>
                              </w:rPr>
                            </w:pPr>
                            <w:bookmarkStart w:id="164" w:name="_Ref32945755"/>
                            <w:bookmarkStart w:id="165" w:name="_Toc35849493"/>
                            <w:r>
                              <w:t xml:space="preserve">Abbildung </w:t>
                            </w:r>
                            <w:fldSimple w:instr=" SEQ Abbildung \* ARABIC ">
                              <w:r>
                                <w:rPr>
                                  <w:noProof/>
                                </w:rPr>
                                <w:t>32</w:t>
                              </w:r>
                            </w:fldSimple>
                            <w:bookmarkEnd w:id="164"/>
                            <w:r>
                              <w:t xml:space="preserve">: Auswirkung des Befehls </w:t>
                            </w:r>
                            <w:r w:rsidRPr="00D5128A">
                              <w:rPr>
                                <w:i/>
                                <w:iCs/>
                              </w:rPr>
                              <w:t>rebase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5" type="#_x0000_t202" style="position:absolute;left:0;text-align:left;margin-left:-.1pt;margin-top:336.55pt;width:404.0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7eMQIAAGc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OiWUG&#10;NdqJLkqha4Iu5Kd1ocS0rcPE2H2GDnUe/AGdCXYnvUlfBEQwjkyfr+xiNcLROZvcTD7ezCjhGJuj&#10;gbWL16POh/hFgCHJqKhH6TKj7PQQYp86pKSbAmhVb5TWaZMCa+3JiaHMbaOiuBT/LUvblGshneoL&#10;Jk+R8PU4khW7fZf5mN4O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DcLW7eMQIAAGcEAAAOAAAAAAAAAAAAAAAA&#10;AC4CAABkcnMvZTJvRG9jLnhtbFBLAQItABQABgAIAAAAIQBS1HaK4QAAAAkBAAAPAAAAAAAAAAAA&#10;AAAAAIsEAABkcnMvZG93bnJldi54bWxQSwUGAAAAAAQABADzAAAAmQUAAAAA&#10;" stroked="f">
                <v:textbox style="mso-fit-shape-to-text:t" inset="0,0,0,0">
                  <w:txbxContent>
                    <w:p w14:paraId="4B2FD6D0" w14:textId="2AA20AB8" w:rsidR="00614053" w:rsidRPr="009908E1" w:rsidRDefault="00614053" w:rsidP="00D5128A">
                      <w:pPr>
                        <w:pStyle w:val="Beschriftung"/>
                        <w:rPr>
                          <w:noProof/>
                        </w:rPr>
                      </w:pPr>
                      <w:bookmarkStart w:id="166" w:name="_Ref32945755"/>
                      <w:bookmarkStart w:id="167" w:name="_Toc35849493"/>
                      <w:r>
                        <w:t xml:space="preserve">Abbildung </w:t>
                      </w:r>
                      <w:fldSimple w:instr=" SEQ Abbildung \* ARABIC ">
                        <w:r>
                          <w:rPr>
                            <w:noProof/>
                          </w:rPr>
                          <w:t>32</w:t>
                        </w:r>
                      </w:fldSimple>
                      <w:bookmarkEnd w:id="166"/>
                      <w:r>
                        <w:t xml:space="preserve">: Auswirkung des Befehls </w:t>
                      </w:r>
                      <w:r w:rsidRPr="00D5128A">
                        <w:rPr>
                          <w:i/>
                          <w:iCs/>
                        </w:rPr>
                        <w:t>rebase</w:t>
                      </w:r>
                      <w:bookmarkEnd w:id="167"/>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w:t>
      </w:r>
      <w:r w:rsidR="00441C55" w:rsidRPr="0008618D">
        <w:t>Verfügung,</w:t>
      </w:r>
      <w:r w:rsidR="00D5128A" w:rsidRPr="0008618D">
        <w:t xml:space="preserve">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614053" w:rsidRPr="00614053">
        <w:t>,</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441C55">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8D5D22">
        <w:t>4.4.1</w:t>
      </w:r>
      <w:r w:rsidR="007C0F7C">
        <w:fldChar w:fldCharType="end"/>
      </w:r>
      <w:r w:rsidR="007C0F7C">
        <w:t xml:space="preserve"> behandelt</w:t>
      </w:r>
      <w:r w:rsidR="00441C55">
        <w: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8D5D22">
        <w:t xml:space="preserve">Abbildung </w:t>
      </w:r>
      <w:r w:rsidR="008D5D22">
        <w:rPr>
          <w:noProof/>
        </w:rPr>
        <w:t>32</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14:paraId="09D5FC3A" w14:textId="49949B34"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t>
      </w:r>
      <w:r>
        <w:lastRenderedPageBreak/>
        <w:t xml:space="preserve">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w:t>
      </w:r>
      <w:r w:rsidR="00085F8F">
        <w:t>der Z</w:t>
      </w:r>
      <w:r w:rsidR="007669EC">
        <w:t xml:space="preserve">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435284">
        <w:t>R</w:t>
      </w:r>
      <w:r w:rsidRPr="00435284">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A17F1D">
            <w:rPr>
              <w:noProof/>
              <w:lang w:val="en-US"/>
            </w:rPr>
            <w:t>(6 p. Kap. 4)</w:t>
          </w:r>
          <w:r w:rsidR="00162426">
            <w:fldChar w:fldCharType="end"/>
          </w:r>
        </w:sdtContent>
      </w:sdt>
      <w:r w:rsidR="00162426">
        <w:t>.</w:t>
      </w:r>
      <w:r>
        <w:t xml:space="preserve"> </w:t>
      </w:r>
    </w:p>
    <w:p w14:paraId="7139FE55" w14:textId="4F2C2797" w:rsidR="00D5128A" w:rsidRDefault="00695093" w:rsidP="00D5128A">
      <w:r>
        <w:rPr>
          <w:noProof/>
        </w:rPr>
        <mc:AlternateContent>
          <mc:Choice Requires="wps">
            <w:drawing>
              <wp:anchor distT="0" distB="0" distL="114300" distR="114300" simplePos="0" relativeHeight="251611136" behindDoc="0" locked="0" layoutInCell="1" allowOverlap="1" wp14:anchorId="3C017579" wp14:editId="44A7345C">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80B4E8" w:rsidR="00614053" w:rsidRPr="00960884" w:rsidRDefault="00614053" w:rsidP="00137704">
                            <w:pPr>
                              <w:pStyle w:val="Beschriftung"/>
                              <w:rPr>
                                <w:noProof/>
                              </w:rPr>
                            </w:pPr>
                            <w:bookmarkStart w:id="168" w:name="_Toc35849494"/>
                            <w:r>
                              <w:t xml:space="preserve">Abbildung </w:t>
                            </w:r>
                            <w:fldSimple w:instr=" SEQ Abbildung \* ARABIC ">
                              <w:r>
                                <w:rPr>
                                  <w:noProof/>
                                </w:rPr>
                                <w:t>33</w:t>
                              </w:r>
                            </w:fldSimple>
                            <w:r>
                              <w:t>: Konfliktbehaftete Durchführung des Kommandos rebase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6" type="#_x0000_t202" style="position:absolute;left:0;text-align:left;margin-left:-.25pt;margin-top:267.95pt;width:402.75pt;height:30.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GAqefwyAgAAagQAAA4AAAAAAAAAAAAAAAAA&#10;LgIAAGRycy9lMm9Eb2MueG1sUEsBAi0AFAAGAAgAAAAhAHzF63TfAAAACQEAAA8AAAAAAAAAAAAA&#10;AAAAjAQAAGRycy9kb3ducmV2LnhtbFBLBQYAAAAABAAEAPMAAACYBQAAAAA=&#10;" stroked="f">
                <v:textbox inset="0,0,0,0">
                  <w:txbxContent>
                    <w:p w14:paraId="0659989C" w14:textId="7780B4E8" w:rsidR="00614053" w:rsidRPr="00960884" w:rsidRDefault="00614053" w:rsidP="00137704">
                      <w:pPr>
                        <w:pStyle w:val="Beschriftung"/>
                        <w:rPr>
                          <w:noProof/>
                        </w:rPr>
                      </w:pPr>
                      <w:bookmarkStart w:id="169" w:name="_Toc35849494"/>
                      <w:r>
                        <w:t xml:space="preserve">Abbildung </w:t>
                      </w:r>
                      <w:fldSimple w:instr=" SEQ Abbildung \* ARABIC ">
                        <w:r>
                          <w:rPr>
                            <w:noProof/>
                          </w:rPr>
                          <w:t>33</w:t>
                        </w:r>
                      </w:fldSimple>
                      <w:r>
                        <w:t>: Konfliktbehaftete Durchführung des Kommandos rebase</w:t>
                      </w:r>
                      <w:bookmarkEnd w:id="169"/>
                    </w:p>
                  </w:txbxContent>
                </v:textbox>
                <w10:wrap type="topAndBottom"/>
              </v:shape>
            </w:pict>
          </mc:Fallback>
        </mc:AlternateContent>
      </w:r>
      <w:r>
        <w:rPr>
          <w:noProof/>
        </w:rPr>
        <w:drawing>
          <wp:anchor distT="0" distB="0" distL="114300" distR="114300" simplePos="0" relativeHeight="251656192" behindDoc="0" locked="0" layoutInCell="1" allowOverlap="1" wp14:anchorId="06EA35AD" wp14:editId="5D907F9E">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r>
        <w:rPr>
          <w:i/>
          <w:iCs/>
        </w:rPr>
        <w:t xml:space="preserve">rebase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Drei-Wege-Merge,</w:t>
      </w:r>
      <w:r>
        <w:t xml:space="preserve"> konnte zwei Dateien </w:t>
      </w:r>
      <w:r w:rsidR="00715151">
        <w:t xml:space="preserve">bei der Verschiebung des Commits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70" w:name="_Ref32946162"/>
      <w:bookmarkStart w:id="171" w:name="_Ref32946179"/>
      <w:bookmarkStart w:id="172" w:name="_Toc36379930"/>
      <w:r>
        <w:t>Behebung von Konflikten</w:t>
      </w:r>
      <w:bookmarkEnd w:id="170"/>
      <w:bookmarkEnd w:id="171"/>
      <w:bookmarkEnd w:id="172"/>
    </w:p>
    <w:p w14:paraId="7811A4D1" w14:textId="1AC7148E" w:rsidR="00137704" w:rsidRDefault="00137704" w:rsidP="00137704">
      <w:r>
        <w:t>Konflikte entstehen unter Umständen bei</w:t>
      </w:r>
      <w:r w:rsidR="00364AF2">
        <w:t xml:space="preserve"> Zusammenführungen, zum Beispiel dem</w:t>
      </w:r>
      <w:r>
        <w:t xml:space="preserve">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w:t>
      </w:r>
      <w:r w:rsidR="00E430F3">
        <w:t>Tritt dieser Fall ein,</w:t>
      </w:r>
      <w:r>
        <w:t xml:space="preserve"> wird </w:t>
      </w:r>
      <w:r w:rsidR="00E430F3">
        <w:t>die Zusammenführung</w:t>
      </w:r>
      <w:r>
        <w:rPr>
          <w:i/>
          <w:iCs/>
        </w:rPr>
        <w:t xml:space="preserv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2E35F8">
        <w:t>n</w:t>
      </w:r>
      <w:r w:rsidR="003D7344">
        <w:t xml:space="preserve"> diese </w:t>
      </w:r>
      <w:r>
        <w:t>mit "</w:t>
      </w:r>
      <w:r w:rsidRPr="00CB2E1E">
        <w:t>&lt;&lt;&lt;&lt;&lt;&lt;&lt; HEAD</w:t>
      </w:r>
      <w:r>
        <w:t>". Die Version des Quell</w:t>
      </w:r>
      <w:r w:rsidR="007A4C0B">
        <w:t>zweigs</w:t>
      </w:r>
      <w:r>
        <w:t xml:space="preserve">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EndPr/>
        <w:sdtContent>
          <w:r w:rsidR="00C76260">
            <w:fldChar w:fldCharType="begin"/>
          </w:r>
          <w:r w:rsidR="00A17F1D">
            <w:rPr>
              <w:lang w:val="en-US"/>
            </w:rPr>
            <w:instrText xml:space="preserve">CITATION Git19 \l 1033 </w:instrText>
          </w:r>
          <w:r w:rsidR="00C76260">
            <w:fldChar w:fldCharType="separate"/>
          </w:r>
          <w:r w:rsidR="00A17F1D">
            <w:rPr>
              <w:noProof/>
              <w:lang w:val="en-US"/>
            </w:rPr>
            <w:t>(15)</w:t>
          </w:r>
          <w:r w:rsidR="00C76260">
            <w:fldChar w:fldCharType="end"/>
          </w:r>
        </w:sdtContent>
      </w:sdt>
      <w:r w:rsidR="00C76260">
        <w:t>.</w:t>
      </w:r>
    </w:p>
    <w:p w14:paraId="57ECED8C" w14:textId="7072C1AB" w:rsid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73" w:name="_Toc36379931"/>
      <w:r>
        <w:lastRenderedPageBreak/>
        <w:t>Git mergetool</w:t>
      </w:r>
      <w:bookmarkEnd w:id="173"/>
    </w:p>
    <w:p w14:paraId="450AE521" w14:textId="3C537C53" w:rsidR="00137704" w:rsidRPr="00A96C62" w:rsidRDefault="00137704" w:rsidP="00137704">
      <w:r>
        <w:t>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w:t>
      </w:r>
      <w:r w:rsidR="002B7A36">
        <w:t>en</w:t>
      </w:r>
      <w:r>
        <w:t xml:space="preserve">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00471273">
        <w:rPr>
          <w:i/>
          <w:iCs/>
        </w:rPr>
        <w:t>merge</w:t>
      </w:r>
      <w:r w:rsidRPr="00624C3A">
        <w:rPr>
          <w:i/>
          <w:iCs/>
        </w:rPr>
        <w:t>-marker</w:t>
      </w:r>
      <w:r>
        <w:t xml:space="preserve">, welche den Konflikt </w:t>
      </w:r>
      <w:r w:rsidR="00F47D1A">
        <w:t>eingrenzen</w:t>
      </w:r>
      <w:r>
        <w:t xml:space="preserve">.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4108DF6E" w:rsidR="00137704" w:rsidRDefault="00137704" w:rsidP="00137704">
      <w:r>
        <w:rPr>
          <w:noProof/>
        </w:rPr>
        <mc:AlternateContent>
          <mc:Choice Requires="wps">
            <w:drawing>
              <wp:anchor distT="0" distB="0" distL="114300" distR="114300" simplePos="0" relativeHeight="251694080" behindDoc="0" locked="0" layoutInCell="1" allowOverlap="1" wp14:anchorId="188F402D" wp14:editId="0B7CB435">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2276C7BB" w:rsidR="00614053" w:rsidRPr="00EC4F73" w:rsidRDefault="00614053" w:rsidP="00137704">
                            <w:pPr>
                              <w:pStyle w:val="Beschriftung"/>
                              <w:rPr>
                                <w:noProof/>
                              </w:rPr>
                            </w:pPr>
                            <w:bookmarkStart w:id="174" w:name="_Ref32946027"/>
                            <w:bookmarkStart w:id="175" w:name="_Toc35849495"/>
                            <w:r>
                              <w:t xml:space="preserve">Abbildung </w:t>
                            </w:r>
                            <w:fldSimple w:instr=" SEQ Abbildung \* ARABIC ">
                              <w:r>
                                <w:rPr>
                                  <w:noProof/>
                                </w:rPr>
                                <w:t>34</w:t>
                              </w:r>
                            </w:fldSimple>
                            <w:bookmarkEnd w:id="174"/>
                            <w:r>
                              <w:t>: Ausführung des Git hinterlegten merge tool</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7" type="#_x0000_t202" style="position:absolute;left:0;text-align:left;margin-left:-.25pt;margin-top:199pt;width:4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CEYNyDMAIAAGcEAAAOAAAAAAAAAAAAAAAAAC4C&#10;AABkcnMvZTJvRG9jLnhtbFBLAQItABQABgAIAAAAIQBoj6Eh3wAAAAkBAAAPAAAAAAAAAAAAAAAA&#10;AIoEAABkcnMvZG93bnJldi54bWxQSwUGAAAAAAQABADzAAAAlgUAAAAA&#10;" stroked="f">
                <v:textbox style="mso-fit-shape-to-text:t" inset="0,0,0,0">
                  <w:txbxContent>
                    <w:p w14:paraId="5E1D43CD" w14:textId="2276C7BB" w:rsidR="00614053" w:rsidRPr="00EC4F73" w:rsidRDefault="00614053" w:rsidP="00137704">
                      <w:pPr>
                        <w:pStyle w:val="Beschriftung"/>
                        <w:rPr>
                          <w:noProof/>
                        </w:rPr>
                      </w:pPr>
                      <w:bookmarkStart w:id="176" w:name="_Ref32946027"/>
                      <w:bookmarkStart w:id="177" w:name="_Toc35849495"/>
                      <w:r>
                        <w:t xml:space="preserve">Abbildung </w:t>
                      </w:r>
                      <w:fldSimple w:instr=" SEQ Abbildung \* ARABIC ">
                        <w:r>
                          <w:rPr>
                            <w:noProof/>
                          </w:rPr>
                          <w:t>34</w:t>
                        </w:r>
                      </w:fldSimple>
                      <w:bookmarkEnd w:id="176"/>
                      <w:r>
                        <w:t>: Ausführung des Git hinterlegten merge tool</w:t>
                      </w:r>
                      <w:bookmarkEnd w:id="177"/>
                    </w:p>
                  </w:txbxContent>
                </v:textbox>
                <w10:wrap type="topAndBottom"/>
              </v:shape>
            </w:pict>
          </mc:Fallback>
        </mc:AlternateContent>
      </w:r>
      <w:r>
        <w:rPr>
          <w:noProof/>
        </w:rPr>
        <w:drawing>
          <wp:anchor distT="0" distB="0" distL="114300" distR="114300" simplePos="0" relativeHeight="251650048" behindDoc="0" locked="0" layoutInCell="1" allowOverlap="1" wp14:anchorId="21C6BA47" wp14:editId="4A1A06A2">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rsidR="008D5D22">
        <w:t xml:space="preserve">Abbildung </w:t>
      </w:r>
      <w:r w:rsidR="008D5D22">
        <w:rPr>
          <w:noProof/>
        </w:rPr>
        <w:t>34</w:t>
      </w:r>
      <w:r>
        <w:fldChar w:fldCharType="end"/>
      </w:r>
      <w:r>
        <w:t xml:space="preserve"> dargestellt, erkennt Git, dass kein Programm hinterlegt wurde. Allerdings besitzt </w:t>
      </w:r>
      <w:r w:rsidR="004B55D4">
        <w:t xml:space="preserve">Git </w:t>
      </w:r>
      <w:r>
        <w:t xml:space="preserve">mehrere Verweise auf Standardprogramme, welche </w:t>
      </w:r>
      <w:r w:rsidR="003E6D62">
        <w:t xml:space="preserve">aufgerufen werden, </w:t>
      </w:r>
      <w:r>
        <w:t xml:space="preserve">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16AC4F6B" w:rsidR="00137704" w:rsidRDefault="009140F0" w:rsidP="00137704">
      <w:r>
        <w:rPr>
          <w:noProof/>
        </w:rPr>
        <w:lastRenderedPageBreak/>
        <mc:AlternateContent>
          <mc:Choice Requires="wpg">
            <w:drawing>
              <wp:anchor distT="0" distB="0" distL="114300" distR="114300" simplePos="0" relativeHeight="251652096" behindDoc="0" locked="0" layoutInCell="1" allowOverlap="1" wp14:anchorId="7050A944" wp14:editId="637D433A">
                <wp:simplePos x="0" y="0"/>
                <wp:positionH relativeFrom="column">
                  <wp:posOffset>-15240</wp:posOffset>
                </wp:positionH>
                <wp:positionV relativeFrom="paragraph">
                  <wp:posOffset>747395</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659D036E" id="Gruppieren 138" o:spid="_x0000_s1026" style="position:absolute;margin-left:-1.2pt;margin-top:58.85pt;width:425.25pt;height:241.5pt;z-index:25165209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6"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7" o:title=""/>
                </v:shape>
                <w10:wrap type="topAndBottom"/>
              </v:group>
            </w:pict>
          </mc:Fallback>
        </mc:AlternateContent>
      </w:r>
      <w:r w:rsidR="00771DA3">
        <w:rPr>
          <w:noProof/>
        </w:rPr>
        <mc:AlternateContent>
          <mc:Choice Requires="wps">
            <w:drawing>
              <wp:anchor distT="0" distB="0" distL="114300" distR="114300" simplePos="0" relativeHeight="251781120" behindDoc="0" locked="0" layoutInCell="1" allowOverlap="1" wp14:anchorId="412AE949" wp14:editId="5788E1C2">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9970B1B" w:rsidR="00614053" w:rsidRPr="00C93C66" w:rsidRDefault="00614053" w:rsidP="00205B16">
                            <w:pPr>
                              <w:pStyle w:val="Beschriftung"/>
                              <w:rPr>
                                <w:noProof/>
                              </w:rPr>
                            </w:pPr>
                            <w:bookmarkStart w:id="178" w:name="_Ref34114409"/>
                            <w:bookmarkStart w:id="179" w:name="_Toc35849496"/>
                            <w:r>
                              <w:t xml:space="preserve">Abbildung </w:t>
                            </w:r>
                            <w:fldSimple w:instr=" SEQ Abbildung \* ARABIC ">
                              <w:r>
                                <w:rPr>
                                  <w:noProof/>
                                </w:rPr>
                                <w:t>35</w:t>
                              </w:r>
                            </w:fldSimple>
                            <w:bookmarkEnd w:id="178"/>
                            <w:r>
                              <w:t xml:space="preserve">: </w:t>
                            </w:r>
                            <w:r w:rsidRPr="00E24460">
                              <w:t>Gelöster Konflikt durch das Programm meld</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8" type="#_x0000_t202" style="position:absolute;left:0;text-align:left;margin-left:-.25pt;margin-top:299.6pt;width:425.25pt;height:33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" stroked="f">
                <v:textbox inset="0,0,0,0">
                  <w:txbxContent>
                    <w:p w14:paraId="4850B377" w14:textId="59970B1B" w:rsidR="00614053" w:rsidRPr="00C93C66" w:rsidRDefault="00614053" w:rsidP="00205B16">
                      <w:pPr>
                        <w:pStyle w:val="Beschriftung"/>
                        <w:rPr>
                          <w:noProof/>
                        </w:rPr>
                      </w:pPr>
                      <w:bookmarkStart w:id="180" w:name="_Ref34114409"/>
                      <w:bookmarkStart w:id="181" w:name="_Toc35849496"/>
                      <w:r>
                        <w:t xml:space="preserve">Abbildung </w:t>
                      </w:r>
                      <w:fldSimple w:instr=" SEQ Abbildung \* ARABIC ">
                        <w:r>
                          <w:rPr>
                            <w:noProof/>
                          </w:rPr>
                          <w:t>35</w:t>
                        </w:r>
                      </w:fldSimple>
                      <w:bookmarkEnd w:id="180"/>
                      <w:r>
                        <w:t xml:space="preserve">: </w:t>
                      </w:r>
                      <w:r w:rsidRPr="00E24460">
                        <w:t>Gelöster Konflikt durch das Programm meld</w:t>
                      </w:r>
                      <w:bookmarkEnd w:id="181"/>
                    </w:p>
                  </w:txbxContent>
                </v:textbox>
                <w10:wrap type="topAndBottom"/>
              </v:shape>
            </w:pict>
          </mc:Fallback>
        </mc:AlternateContent>
      </w:r>
      <w:r w:rsidR="00205B16">
        <w:rPr>
          <w:noProof/>
        </w:rPr>
        <mc:AlternateContent>
          <mc:Choice Requires="wps">
            <w:drawing>
              <wp:anchor distT="0" distB="0" distL="114300" distR="114300" simplePos="0" relativeHeight="251714560" behindDoc="0" locked="0" layoutInCell="1" allowOverlap="1" wp14:anchorId="2967A287" wp14:editId="3949B993">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614053" w:rsidRPr="00F76C03" w:rsidRDefault="00614053"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9" type="#_x0000_t202" style="position:absolute;left:0;text-align:left;margin-left:-.25pt;margin-top:311.6pt;width:425.25pt;height:2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AiZXG41AgAAagQAAA4AAAAAAAAAAAAA&#10;AAAALgIAAGRycy9lMm9Eb2MueG1sUEsBAi0AFAAGAAgAAAAhAHnfgSzfAAAACQEAAA8AAAAAAAAA&#10;AAAAAAAAjwQAAGRycy9kb3ducmV2LnhtbFBLBQYAAAAABAAEAPMAAACbBQAAAAA=&#10;" stroked="f">
                <v:textbox inset="0,0,0,0">
                  <w:txbxContent>
                    <w:p w14:paraId="3C1E4A3D" w14:textId="08380DF6" w:rsidR="00614053" w:rsidRPr="00F76C03" w:rsidRDefault="00614053"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8D5D22">
        <w:t xml:space="preserve">Abbildung </w:t>
      </w:r>
      <w:r w:rsidR="008D5D22">
        <w:rPr>
          <w:noProof/>
        </w:rPr>
        <w:t>35</w:t>
      </w:r>
      <w:r w:rsidR="00205B16">
        <w:fldChar w:fldCharType="end"/>
      </w:r>
      <w:r w:rsidR="00203710">
        <w:t xml:space="preserve"> </w:t>
      </w:r>
      <w:r w:rsidR="00137704">
        <w:t xml:space="preserve">sieht man die Konflikte der Dateien "main.cpp". Dabei steht links die Version </w:t>
      </w:r>
      <w:r w:rsidR="00797E7A">
        <w:t xml:space="preserve">des </w:t>
      </w:r>
      <w:r w:rsidR="00137704">
        <w:t>Zweig</w:t>
      </w:r>
      <w:r w:rsidR="00797E7A">
        <w:t>s</w:t>
      </w:r>
      <w:r w:rsidR="00137704">
        <w:t xml:space="preserve">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14:paraId="760B0D97" w14:textId="7BD538FC" w:rsidR="009140F0" w:rsidRDefault="00975144" w:rsidP="00137704">
      <w:r>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xml:space="preserve">. </w:t>
      </w:r>
      <w:r w:rsidR="00797E7A">
        <w:t>Der untere Teil der Abbildung zeigt die behobene Datei an.</w:t>
      </w:r>
    </w:p>
    <w:p w14:paraId="4D4DDA2F" w14:textId="5E39FBFF" w:rsidR="009140F0" w:rsidRDefault="009140F0" w:rsidP="00137704">
      <w:r>
        <w:t xml:space="preserve">Nachdem beide Konflikte gelöst sind,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w:t>
      </w:r>
      <w:r w:rsidR="00614053">
        <w:t>,</w:t>
      </w:r>
      <w:r>
        <w:t xml:space="preserve"> um im Notfall auf diese zurückgreifen zu können. Diese Dateien beinhalten beide Versionen, getrennt durch die zuvor eingeführten Konfliktmarker, beschrieben in Kapitel </w:t>
      </w:r>
      <w:r>
        <w:fldChar w:fldCharType="begin"/>
      </w:r>
      <w:r>
        <w:instrText xml:space="preserve"> REF _Ref32946179 \r \h </w:instrText>
      </w:r>
      <w:r>
        <w:fldChar w:fldCharType="separate"/>
      </w:r>
      <w:r>
        <w:t>4.6.4</w:t>
      </w:r>
      <w:r>
        <w:fldChar w:fldCharType="end"/>
      </w:r>
      <w:r>
        <w:t xml:space="preserve">. Die Projektarchiv Historie nach der Durchführung des Konflikts wird in </w:t>
      </w:r>
      <w:r>
        <w:fldChar w:fldCharType="begin"/>
      </w:r>
      <w:r>
        <w:instrText xml:space="preserve"> REF _Ref32946273 \h </w:instrText>
      </w:r>
      <w:r>
        <w:fldChar w:fldCharType="separate"/>
      </w:r>
      <w:r>
        <w:t xml:space="preserve">Abbildung </w:t>
      </w:r>
      <w:r>
        <w:rPr>
          <w:noProof/>
        </w:rPr>
        <w:t>36</w:t>
      </w:r>
      <w:r>
        <w:fldChar w:fldCharType="end"/>
      </w:r>
      <w:r>
        <w:t xml:space="preserve"> 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14:paraId="57754CF1" w14:textId="025CE3E8" w:rsidR="004C2610" w:rsidRDefault="009140F0" w:rsidP="003A5C10">
      <w:r>
        <w:rPr>
          <w:noProof/>
        </w:rPr>
        <w:lastRenderedPageBreak/>
        <mc:AlternateContent>
          <mc:Choice Requires="wps">
            <w:drawing>
              <wp:anchor distT="0" distB="0" distL="114300" distR="114300" simplePos="0" relativeHeight="251586560" behindDoc="0" locked="0" layoutInCell="1" allowOverlap="1" wp14:anchorId="652D980A" wp14:editId="5C611E08">
                <wp:simplePos x="0" y="0"/>
                <wp:positionH relativeFrom="column">
                  <wp:posOffset>-3175</wp:posOffset>
                </wp:positionH>
                <wp:positionV relativeFrom="paragraph">
                  <wp:posOffset>1924050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1FB46555" w:rsidR="00614053" w:rsidRPr="003F7697" w:rsidRDefault="00614053" w:rsidP="00203710">
                            <w:pPr>
                              <w:pStyle w:val="Beschriftung"/>
                              <w:rPr>
                                <w:noProof/>
                              </w:rPr>
                            </w:pPr>
                            <w:bookmarkStart w:id="182" w:name="_Ref32946273"/>
                            <w:bookmarkStart w:id="183" w:name="_Toc35849497"/>
                            <w:r>
                              <w:t xml:space="preserve">Abbildung </w:t>
                            </w:r>
                            <w:fldSimple w:instr=" SEQ Abbildung \* ARABIC ">
                              <w:r>
                                <w:rPr>
                                  <w:noProof/>
                                </w:rPr>
                                <w:t>36</w:t>
                              </w:r>
                            </w:fldSimple>
                            <w:bookmarkEnd w:id="182"/>
                            <w:r>
                              <w:t xml:space="preserve">: Weiterführung des Befehls </w:t>
                            </w:r>
                            <w:r w:rsidRPr="00203710">
                              <w:rPr>
                                <w:i/>
                                <w:iCs/>
                              </w:rPr>
                              <w:t>rebase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60" type="#_x0000_t202" style="position:absolute;left:0;text-align:left;margin-left:-.25pt;margin-top:151.5pt;width:303.55pt;height:31.5pt;z-index:25158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" stroked="f">
                <v:textbox inset="0,0,0,0">
                  <w:txbxContent>
                    <w:p w14:paraId="7B19FDD3" w14:textId="1FB46555" w:rsidR="00614053" w:rsidRPr="003F7697" w:rsidRDefault="00614053" w:rsidP="00203710">
                      <w:pPr>
                        <w:pStyle w:val="Beschriftung"/>
                        <w:rPr>
                          <w:noProof/>
                        </w:rPr>
                      </w:pPr>
                      <w:bookmarkStart w:id="184" w:name="_Ref32946273"/>
                      <w:bookmarkStart w:id="185" w:name="_Toc35849497"/>
                      <w:r>
                        <w:t xml:space="preserve">Abbildung </w:t>
                      </w:r>
                      <w:fldSimple w:instr=" SEQ Abbildung \* ARABIC ">
                        <w:r>
                          <w:rPr>
                            <w:noProof/>
                          </w:rPr>
                          <w:t>36</w:t>
                        </w:r>
                      </w:fldSimple>
                      <w:bookmarkEnd w:id="184"/>
                      <w:r>
                        <w:t xml:space="preserve">: Weiterführung des Befehls </w:t>
                      </w:r>
                      <w:r w:rsidRPr="00203710">
                        <w:rPr>
                          <w:i/>
                          <w:iCs/>
                        </w:rPr>
                        <w:t>rebase</w:t>
                      </w:r>
                      <w:bookmarkEnd w:id="185"/>
                    </w:p>
                  </w:txbxContent>
                </v:textbox>
                <w10:wrap type="topAndBottom"/>
              </v:shape>
            </w:pict>
          </mc:Fallback>
        </mc:AlternateContent>
      </w:r>
      <w:r>
        <w:rPr>
          <w:noProof/>
        </w:rPr>
        <w:drawing>
          <wp:anchor distT="0" distB="0" distL="114300" distR="114300" simplePos="0" relativeHeight="251687936" behindDoc="0" locked="0" layoutInCell="1" allowOverlap="1" wp14:anchorId="16ABB14C" wp14:editId="14CA0CC0">
            <wp:simplePos x="0" y="0"/>
            <wp:positionH relativeFrom="column">
              <wp:posOffset>584835</wp:posOffset>
            </wp:positionH>
            <wp:positionV relativeFrom="paragraph">
              <wp:posOffset>-5080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14:sizeRelH relativeFrom="margin">
              <wp14:pctWidth>0</wp14:pctWidth>
            </wp14:sizeRelH>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w:t>
      </w:r>
      <w:r>
        <w:rPr>
          <w:i/>
          <w:iCs/>
        </w:rPr>
        <w:t>r</w:t>
      </w:r>
      <w:r w:rsidR="00137704" w:rsidRPr="009140F0">
        <w:rPr>
          <w:i/>
          <w:iCs/>
        </w:rPr>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D5D22">
        <w:t xml:space="preserve">Abbildung </w:t>
      </w:r>
      <w:r w:rsidR="008D5D22">
        <w:rPr>
          <w:noProof/>
        </w:rPr>
        <w:t>37</w:t>
      </w:r>
      <w:r w:rsidR="008F215B">
        <w:fldChar w:fldCharType="end"/>
      </w:r>
      <w:r w:rsidR="008F215B">
        <w:t xml:space="preserve"> </w:t>
      </w:r>
      <w:r w:rsidR="00137704">
        <w:t>dargestellt.</w:t>
      </w:r>
      <w:r w:rsidR="008F215B">
        <w:t xml:space="preserve"> </w:t>
      </w:r>
    </w:p>
    <w:p w14:paraId="752B470D" w14:textId="31300076" w:rsidR="003A5C10" w:rsidRPr="003A5C10" w:rsidRDefault="009140F0" w:rsidP="003A5C10">
      <w:pPr>
        <w:spacing w:before="0" w:line="240" w:lineRule="auto"/>
        <w:jc w:val="left"/>
      </w:pPr>
      <w:r>
        <w:rPr>
          <w:noProof/>
        </w:rPr>
        <w:drawing>
          <wp:anchor distT="0" distB="0" distL="114300" distR="114300" simplePos="0" relativeHeight="251737088" behindDoc="0" locked="0" layoutInCell="1" allowOverlap="1" wp14:anchorId="63BF25C8" wp14:editId="2657CE2F">
            <wp:simplePos x="0" y="0"/>
            <wp:positionH relativeFrom="column">
              <wp:posOffset>440055</wp:posOffset>
            </wp:positionH>
            <wp:positionV relativeFrom="paragraph">
              <wp:posOffset>351155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Pr>
          <w:noProof/>
        </w:rPr>
        <mc:AlternateContent>
          <mc:Choice Requires="wps">
            <w:drawing>
              <wp:anchor distT="0" distB="0" distL="114300" distR="114300" simplePos="0" relativeHeight="251779072" behindDoc="0" locked="0" layoutInCell="1" allowOverlap="1" wp14:anchorId="2792452E" wp14:editId="118DAFE7">
                <wp:simplePos x="0" y="0"/>
                <wp:positionH relativeFrom="column">
                  <wp:posOffset>-3175</wp:posOffset>
                </wp:positionH>
                <wp:positionV relativeFrom="paragraph">
                  <wp:posOffset>1205865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50B65AE0" w:rsidR="00614053" w:rsidRPr="00300AA5" w:rsidRDefault="00614053" w:rsidP="008F215B">
                            <w:pPr>
                              <w:pStyle w:val="Beschriftung"/>
                              <w:rPr>
                                <w:noProof/>
                              </w:rPr>
                            </w:pPr>
                            <w:bookmarkStart w:id="186" w:name="_Ref32946433"/>
                            <w:bookmarkStart w:id="187" w:name="_Toc35849498"/>
                            <w:r>
                              <w:t xml:space="preserve">Abbildung </w:t>
                            </w:r>
                            <w:fldSimple w:instr=" SEQ Abbildung \* ARABIC ">
                              <w:r>
                                <w:rPr>
                                  <w:noProof/>
                                </w:rPr>
                                <w:t>37</w:t>
                              </w:r>
                            </w:fldSimple>
                            <w:bookmarkEnd w:id="186"/>
                            <w:r>
                              <w:t xml:space="preserve">: Zusammenführung zweier Zweige über das Kommando </w:t>
                            </w:r>
                            <w:r w:rsidRPr="0057550E">
                              <w:rPr>
                                <w:i/>
                                <w:iCs/>
                              </w:rPr>
                              <w:t>rebase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1" type="#_x0000_t202" style="position:absolute;margin-left:-.25pt;margin-top:94.95pt;width:396.75pt;height:.0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" stroked="f">
                <v:textbox style="mso-fit-shape-to-text:t" inset="0,0,0,0">
                  <w:txbxContent>
                    <w:p w14:paraId="3486289E" w14:textId="50B65AE0" w:rsidR="00614053" w:rsidRPr="00300AA5" w:rsidRDefault="00614053" w:rsidP="008F215B">
                      <w:pPr>
                        <w:pStyle w:val="Beschriftung"/>
                        <w:rPr>
                          <w:noProof/>
                        </w:rPr>
                      </w:pPr>
                      <w:bookmarkStart w:id="188" w:name="_Ref32946433"/>
                      <w:bookmarkStart w:id="189" w:name="_Toc35849498"/>
                      <w:r>
                        <w:t xml:space="preserve">Abbildung </w:t>
                      </w:r>
                      <w:fldSimple w:instr=" SEQ Abbildung \* ARABIC ">
                        <w:r>
                          <w:rPr>
                            <w:noProof/>
                          </w:rPr>
                          <w:t>37</w:t>
                        </w:r>
                      </w:fldSimple>
                      <w:bookmarkEnd w:id="188"/>
                      <w:r>
                        <w:t xml:space="preserve">: Zusammenführung zweier Zweige über das Kommando </w:t>
                      </w:r>
                      <w:r w:rsidRPr="0057550E">
                        <w:rPr>
                          <w:i/>
                          <w:iCs/>
                        </w:rPr>
                        <w:t>rebase</w:t>
                      </w:r>
                      <w:bookmarkEnd w:id="189"/>
                    </w:p>
                  </w:txbxContent>
                </v:textbox>
                <w10:wrap type="topAndBottom"/>
              </v:shape>
            </w:pict>
          </mc:Fallback>
        </mc:AlternateContent>
      </w:r>
    </w:p>
    <w:p w14:paraId="451B4BFF" w14:textId="5118EEBB" w:rsidR="009140F0" w:rsidRDefault="009140F0">
      <w:pPr>
        <w:spacing w:before="0" w:line="240" w:lineRule="auto"/>
        <w:jc w:val="left"/>
        <w:rPr>
          <w:b/>
          <w:kern w:val="28"/>
          <w:sz w:val="28"/>
        </w:rPr>
      </w:pPr>
      <w:bookmarkStart w:id="190" w:name="_Ref34550112"/>
      <w:r>
        <w:br w:type="page"/>
      </w:r>
    </w:p>
    <w:p w14:paraId="4A15A3CC" w14:textId="13733094" w:rsidR="008F6A83" w:rsidRDefault="008F6A83" w:rsidP="004C2610">
      <w:pPr>
        <w:pStyle w:val="berschrift2"/>
      </w:pPr>
      <w:bookmarkStart w:id="191" w:name="_Toc36379932"/>
      <w:r>
        <w:lastRenderedPageBreak/>
        <w:t>Synchronisierung von Archiven</w:t>
      </w:r>
      <w:bookmarkEnd w:id="190"/>
      <w:bookmarkEnd w:id="191"/>
    </w:p>
    <w:p w14:paraId="3B39B8AE" w14:textId="4FE56DDA" w:rsidR="009C5EA1" w:rsidRDefault="009C5EA1" w:rsidP="009C5EA1">
      <w:r>
        <w:t>Nun wird das Zusammenspiel mit anderen Entwicklern beleuchtet. Bisher wurde das Projektarchiv nur lokal v</w:t>
      </w:r>
      <w:r w:rsidR="009140F0">
        <w:t>erwendet</w:t>
      </w:r>
      <w:r>
        <w:t>.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8D5D22">
        <w:t xml:space="preserve">Abbildung </w:t>
      </w:r>
      <w:r w:rsidR="008D5D22">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689984" behindDoc="0" locked="0" layoutInCell="1" allowOverlap="1" wp14:anchorId="5F8FAD30" wp14:editId="62CF6DE9">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693BC046" w:rsidR="00614053" w:rsidRPr="006C2833" w:rsidRDefault="00614053" w:rsidP="009C5EA1">
                            <w:pPr>
                              <w:pStyle w:val="Beschriftung"/>
                              <w:rPr>
                                <w:noProof/>
                              </w:rPr>
                            </w:pPr>
                            <w:bookmarkStart w:id="192" w:name="_Ref33113670"/>
                            <w:bookmarkStart w:id="193" w:name="_Toc35849499"/>
                            <w:r>
                              <w:t xml:space="preserve">Abbildung </w:t>
                            </w:r>
                            <w:fldSimple w:instr=" SEQ Abbildung \* ARABIC ">
                              <w:r>
                                <w:rPr>
                                  <w:noProof/>
                                </w:rPr>
                                <w:t>38</w:t>
                              </w:r>
                            </w:fldSimple>
                            <w:bookmarkEnd w:id="192"/>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2" type="#_x0000_t202" style="position:absolute;left:0;text-align:left;margin-left:-.25pt;margin-top:200.95pt;width:425.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" stroked="f">
                <v:textbox style="mso-fit-shape-to-text:t" inset="0,0,0,0">
                  <w:txbxContent>
                    <w:p w14:paraId="010F2DB2" w14:textId="693BC046" w:rsidR="00614053" w:rsidRPr="006C2833" w:rsidRDefault="00614053" w:rsidP="009C5EA1">
                      <w:pPr>
                        <w:pStyle w:val="Beschriftung"/>
                        <w:rPr>
                          <w:noProof/>
                        </w:rPr>
                      </w:pPr>
                      <w:bookmarkStart w:id="194" w:name="_Ref33113670"/>
                      <w:bookmarkStart w:id="195" w:name="_Toc35849499"/>
                      <w:r>
                        <w:t xml:space="preserve">Abbildung </w:t>
                      </w:r>
                      <w:fldSimple w:instr=" SEQ Abbildung \* ARABIC ">
                        <w:r>
                          <w:rPr>
                            <w:noProof/>
                          </w:rPr>
                          <w:t>38</w:t>
                        </w:r>
                      </w:fldSimple>
                      <w:bookmarkEnd w:id="194"/>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5"/>
                    </w:p>
                  </w:txbxContent>
                </v:textbox>
                <w10:wrap type="topAndBottom"/>
              </v:shape>
            </w:pict>
          </mc:Fallback>
        </mc:AlternateContent>
      </w:r>
      <w:r>
        <w:rPr>
          <w:noProof/>
        </w:rPr>
        <w:drawing>
          <wp:anchor distT="0" distB="0" distL="114300" distR="114300" simplePos="0" relativeHeight="251683840" behindDoc="0" locked="0" layoutInCell="1" allowOverlap="1" wp14:anchorId="186C8AC3" wp14:editId="4AB8716A">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196" w:name="_Ref34550311"/>
      <w:bookmarkStart w:id="197" w:name="_Toc36379933"/>
      <w:r>
        <w:t>Git remote</w:t>
      </w:r>
      <w:bookmarkEnd w:id="196"/>
      <w:bookmarkEnd w:id="197"/>
    </w:p>
    <w:p w14:paraId="74571D25" w14:textId="4BBF7B4C"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w:t>
      </w:r>
      <w:r w:rsidR="00C20566">
        <w:t>einkommende</w:t>
      </w:r>
      <w:r w:rsidR="00C44071">
        <w:t xml:space="preserve"> </w:t>
      </w:r>
      <w:r>
        <w:t>Synchronisation Kommando</w:t>
      </w:r>
      <w:r w:rsidR="0034112D">
        <w:t>s</w:t>
      </w:r>
      <w:r>
        <w:t xml:space="preserve">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w:t>
      </w:r>
      <w:r w:rsidR="00C44071">
        <w:t>en</w:t>
      </w:r>
      <w:r>
        <w:t xml:space="preserve">. Dies wird zum Beispiel verwendet, um Änderungen von einem Hauptarchiv zu erhalten aber </w:t>
      </w:r>
      <w:r w:rsidR="008D5210">
        <w:t xml:space="preserve">eigene Entwicklungen einem eigenen Referenzarchiv hinzuzufügen. </w:t>
      </w:r>
      <w:r w:rsidR="00331DC5">
        <w:t>Dasselbe</w:t>
      </w:r>
      <w:r w:rsidR="008D5210">
        <w:t xml:space="preserve"> wird zum Beispiel bei sogenannten Forks verwendet.</w:t>
      </w:r>
      <w:r>
        <w:t xml:space="preserve"> Bei größeren Projekten können Untermodule ein eigenes Projektarchiv besitzen</w:t>
      </w:r>
      <w:sdt>
        <w:sdtPr>
          <w:id w:val="766039585"/>
          <w:citation/>
        </w:sdtPr>
        <w:sdtEndPr/>
        <w:sdtContent>
          <w:r w:rsidR="00966E1C">
            <w:fldChar w:fldCharType="begin"/>
          </w:r>
          <w:r w:rsidR="00A17F1D">
            <w:rPr>
              <w:lang w:val="en-US"/>
            </w:rPr>
            <w:instrText xml:space="preserve">CITATION Atl193 \l 1033 </w:instrText>
          </w:r>
          <w:r w:rsidR="00966E1C">
            <w:fldChar w:fldCharType="separate"/>
          </w:r>
          <w:r w:rsidR="00A17F1D">
            <w:rPr>
              <w:noProof/>
              <w:lang w:val="en-US"/>
            </w:rPr>
            <w:t xml:space="preserve"> (16)</w:t>
          </w:r>
          <w:r w:rsidR="00966E1C">
            <w:fldChar w:fldCharType="end"/>
          </w:r>
        </w:sdtContent>
      </w:sdt>
      <w:r w:rsidR="003D0079">
        <w:t>.</w:t>
      </w:r>
    </w:p>
    <w:p w14:paraId="4D061518" w14:textId="45A43CEF" w:rsidR="0057550E" w:rsidRDefault="005F7A16" w:rsidP="0057550E">
      <w:r>
        <w:rPr>
          <w:noProof/>
        </w:rPr>
        <w:lastRenderedPageBreak/>
        <w:drawing>
          <wp:anchor distT="0" distB="0" distL="114300" distR="114300" simplePos="0" relativeHeight="251759616" behindDoc="0" locked="0" layoutInCell="1" allowOverlap="1" wp14:anchorId="1FF8A7EA" wp14:editId="20E3CD52">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641856" behindDoc="0" locked="0" layoutInCell="1" allowOverlap="1" wp14:anchorId="770DD1BE" wp14:editId="5E488626">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44A545D" w:rsidR="00614053" w:rsidRPr="00983EBD" w:rsidRDefault="00614053" w:rsidP="0057550E">
                            <w:pPr>
                              <w:pStyle w:val="Beschriftung"/>
                              <w:rPr>
                                <w:noProof/>
                              </w:rPr>
                            </w:pPr>
                            <w:bookmarkStart w:id="198" w:name="_Ref32946541"/>
                            <w:bookmarkStart w:id="199" w:name="_Toc35849500"/>
                            <w:r>
                              <w:t xml:space="preserve">Abbildung </w:t>
                            </w:r>
                            <w:fldSimple w:instr=" SEQ Abbildung \* ARABIC ">
                              <w:r>
                                <w:rPr>
                                  <w:noProof/>
                                </w:rPr>
                                <w:t>39</w:t>
                              </w:r>
                            </w:fldSimple>
                            <w:bookmarkEnd w:id="198"/>
                            <w:r>
                              <w:t>: Hinzufügen eines Referenzarchivs</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3" type="#_x0000_t202" style="position:absolute;left:0;text-align:left;margin-left:-.25pt;margin-top:115.55pt;width:286.8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ukIa2DMCAABnBAAADgAAAAAAAAAAAAAA&#10;AAAuAgAAZHJzL2Uyb0RvYy54bWxQSwECLQAUAAYACAAAACEAWU4j9OAAAAAJAQAADwAAAAAAAAAA&#10;AAAAAACNBAAAZHJzL2Rvd25yZXYueG1sUEsFBgAAAAAEAAQA8wAAAJoFAAAAAA==&#10;" stroked="f">
                <v:textbox style="mso-fit-shape-to-text:t" inset="0,0,0,0">
                  <w:txbxContent>
                    <w:p w14:paraId="6A7BE601" w14:textId="744A545D" w:rsidR="00614053" w:rsidRPr="00983EBD" w:rsidRDefault="00614053" w:rsidP="0057550E">
                      <w:pPr>
                        <w:pStyle w:val="Beschriftung"/>
                        <w:rPr>
                          <w:noProof/>
                        </w:rPr>
                      </w:pPr>
                      <w:bookmarkStart w:id="200" w:name="_Ref32946541"/>
                      <w:bookmarkStart w:id="201" w:name="_Toc35849500"/>
                      <w:r>
                        <w:t xml:space="preserve">Abbildung </w:t>
                      </w:r>
                      <w:fldSimple w:instr=" SEQ Abbildung \* ARABIC ">
                        <w:r>
                          <w:rPr>
                            <w:noProof/>
                          </w:rPr>
                          <w:t>39</w:t>
                        </w:r>
                      </w:fldSimple>
                      <w:bookmarkEnd w:id="200"/>
                      <w:r>
                        <w:t>: Hinzufügen eines Referenzarchivs</w:t>
                      </w:r>
                      <w:bookmarkEnd w:id="201"/>
                    </w:p>
                  </w:txbxContent>
                </v:textbox>
                <w10:wrap type="topAndBottom"/>
              </v:shape>
            </w:pict>
          </mc:Fallback>
        </mc:AlternateContent>
      </w:r>
      <w:r w:rsidR="0057550E">
        <w:t>Im voranschreitenden Beispielprojekt wird ein neues</w:t>
      </w:r>
      <w:r w:rsidR="005E51DC">
        <w:t>,</w:t>
      </w:r>
      <w:r w:rsidR="0057550E">
        <w:t xml:space="preserve">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8D5D22">
        <w:t xml:space="preserve">Abbildung </w:t>
      </w:r>
      <w:r w:rsidR="008D5D22">
        <w:rPr>
          <w:noProof/>
        </w:rPr>
        <w:t>39</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02" w:name="_Toc36379934"/>
      <w:r>
        <w:t>Git push</w:t>
      </w:r>
      <w:bookmarkEnd w:id="202"/>
    </w:p>
    <w:p w14:paraId="597BD5EE" w14:textId="6815EF3A"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xml:space="preserve">, beziehungsweise </w:t>
      </w:r>
      <w:r w:rsidR="005C0F82">
        <w:t xml:space="preserve">auf </w:t>
      </w:r>
      <w:r>
        <w:t>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w:t>
      </w:r>
      <w:r w:rsidR="00192D8D">
        <w:t xml:space="preserve">der Anhang </w:t>
      </w:r>
      <w:r w:rsidR="00192D8D" w:rsidRPr="00192D8D">
        <w:rPr>
          <w:b/>
          <w:bCs/>
          <w:i/>
          <w:iCs/>
        </w:rPr>
        <w:t>-f</w:t>
      </w:r>
      <w:r w:rsidRPr="00192D8D">
        <w:rPr>
          <w:b/>
          <w:bCs/>
          <w:i/>
          <w:iCs/>
        </w:rPr>
        <w:t xml:space="preserve"> </w:t>
      </w:r>
      <w:r>
        <w:t xml:space="preserve">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664384" behindDoc="0" locked="0" layoutInCell="1" allowOverlap="1" wp14:anchorId="3C8D78E4" wp14:editId="1F4F44F6">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2A37F771" w:rsidR="00614053" w:rsidRPr="00EE7266" w:rsidRDefault="00614053" w:rsidP="00966E1C">
                            <w:pPr>
                              <w:pStyle w:val="Beschriftung"/>
                              <w:rPr>
                                <w:noProof/>
                              </w:rPr>
                            </w:pPr>
                            <w:bookmarkStart w:id="203" w:name="_Toc35849501"/>
                            <w:r>
                              <w:t xml:space="preserve">Abbildung </w:t>
                            </w:r>
                            <w:fldSimple w:instr=" SEQ Abbildung \* ARABIC ">
                              <w:r>
                                <w:rPr>
                                  <w:noProof/>
                                </w:rPr>
                                <w:t>40</w:t>
                              </w:r>
                            </w:fldSimple>
                            <w:r>
                              <w:t>: Lokalen Stand als Referenz setzen</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4" type="#_x0000_t202" style="position:absolute;left:0;text-align:left;margin-left:-.25pt;margin-top:218.85pt;width:28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GEvUw4xAgAAZwQAAA4AAAAAAAAAAAAAAAAA&#10;LgIAAGRycy9lMm9Eb2MueG1sUEsBAi0AFAAGAAgAAAAhABGngWLgAAAACQEAAA8AAAAAAAAAAAAA&#10;AAAAiwQAAGRycy9kb3ducmV2LnhtbFBLBQYAAAAABAAEAPMAAACYBQAAAAA=&#10;" stroked="f">
                <v:textbox style="mso-fit-shape-to-text:t" inset="0,0,0,0">
                  <w:txbxContent>
                    <w:p w14:paraId="0B6D2C5C" w14:textId="2A37F771" w:rsidR="00614053" w:rsidRPr="00EE7266" w:rsidRDefault="00614053" w:rsidP="00966E1C">
                      <w:pPr>
                        <w:pStyle w:val="Beschriftung"/>
                        <w:rPr>
                          <w:noProof/>
                        </w:rPr>
                      </w:pPr>
                      <w:bookmarkStart w:id="204" w:name="_Toc35849501"/>
                      <w:r>
                        <w:t xml:space="preserve">Abbildung </w:t>
                      </w:r>
                      <w:fldSimple w:instr=" SEQ Abbildung \* ARABIC ">
                        <w:r>
                          <w:rPr>
                            <w:noProof/>
                          </w:rPr>
                          <w:t>40</w:t>
                        </w:r>
                      </w:fldSimple>
                      <w:r>
                        <w:t>: Lokalen Stand als Referenz setzen</w:t>
                      </w:r>
                      <w:bookmarkEnd w:id="204"/>
                    </w:p>
                  </w:txbxContent>
                </v:textbox>
                <w10:wrap type="topAndBottom"/>
              </v:shape>
            </w:pict>
          </mc:Fallback>
        </mc:AlternateContent>
      </w:r>
      <w:r>
        <w:rPr>
          <w:noProof/>
        </w:rPr>
        <w:drawing>
          <wp:anchor distT="0" distB="0" distL="114300" distR="114300" simplePos="0" relativeHeight="251761664" behindDoc="0" locked="0" layoutInCell="1" allowOverlap="1" wp14:anchorId="44265609" wp14:editId="3F154D1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1BF59C1E" w:rsidR="00E27DC9" w:rsidRDefault="00966E1C" w:rsidP="00E27DC9">
      <w:r>
        <w:t>Da das Archiv nun auch für andere Entwickler zur Verfügung steht, finden nun auch unabhängig der lokalen Kopie Änderungen statt und das Projekt</w:t>
      </w:r>
      <w:r w:rsidR="00192D8D">
        <w:t>a</w:t>
      </w:r>
      <w:r>
        <w:t xml:space="preserve">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w:t>
      </w:r>
      <w:r w:rsidR="00446A7A">
        <w:t>nänderung einem Autor zuordnen</w:t>
      </w:r>
      <w:r>
        <w:t xml:space="preserve"> zu </w:t>
      </w:r>
      <w:r w:rsidR="00446A7A">
        <w:t>können</w:t>
      </w:r>
      <w:r>
        <w:t xml:space="preserve">, hilft das Kommando </w:t>
      </w:r>
      <w:r>
        <w:rPr>
          <w:i/>
          <w:iCs/>
        </w:rPr>
        <w:t xml:space="preserve">blame </w:t>
      </w:r>
      <w:r>
        <w:t xml:space="preserve">dabei, den </w:t>
      </w:r>
      <w:r w:rsidR="00A705E3">
        <w:t xml:space="preserve">jeweiligen </w:t>
      </w:r>
      <w:r>
        <w:t>Autor dieser Zeile</w:t>
      </w:r>
      <w:r w:rsidR="00C34D30">
        <w:t>n</w:t>
      </w:r>
      <w:r>
        <w:t xml:space="preserv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05" w:name="_Toc36379935"/>
      <w:r>
        <w:lastRenderedPageBreak/>
        <w:t>Git blame</w:t>
      </w:r>
      <w:bookmarkEnd w:id="205"/>
    </w:p>
    <w:p w14:paraId="6495582C" w14:textId="616C5B63" w:rsidR="00966E1C" w:rsidRDefault="00AE6F50" w:rsidP="00966E1C">
      <w:r>
        <w:rPr>
          <w:noProof/>
        </w:rPr>
        <w:drawing>
          <wp:anchor distT="0" distB="0" distL="114300" distR="114300" simplePos="0" relativeHeight="251763712" behindDoc="0" locked="0" layoutInCell="1" allowOverlap="1" wp14:anchorId="6E279B35" wp14:editId="2F3B15EB">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666432" behindDoc="0" locked="0" layoutInCell="1" allowOverlap="1" wp14:anchorId="3532B998" wp14:editId="08C4927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13E5544F" w:rsidR="00614053" w:rsidRPr="00A71021" w:rsidRDefault="00614053" w:rsidP="00966E1C">
                            <w:pPr>
                              <w:pStyle w:val="Beschriftung"/>
                            </w:pPr>
                            <w:bookmarkStart w:id="206" w:name="_Ref32946929"/>
                            <w:bookmarkStart w:id="207" w:name="_Toc35849502"/>
                            <w:r>
                              <w:t xml:space="preserve">Abbildung </w:t>
                            </w:r>
                            <w:fldSimple w:instr=" SEQ Abbildung \* ARABIC ">
                              <w:r>
                                <w:rPr>
                                  <w:noProof/>
                                </w:rPr>
                                <w:t>41</w:t>
                              </w:r>
                            </w:fldSimple>
                            <w:bookmarkEnd w:id="206"/>
                            <w:r>
                              <w:t xml:space="preserve">: Ansicht nach Ausführung des Befehls </w:t>
                            </w:r>
                            <w:r w:rsidRPr="00966E1C">
                              <w:rPr>
                                <w:i/>
                                <w:iCs/>
                              </w:rPr>
                              <w:t>blame</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5" type="#_x0000_t202" style="position:absolute;left:0;text-align:left;margin-left:-.25pt;margin-top:294.4pt;width:396.7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" stroked="f">
                <v:textbox inset="0,0,0,0">
                  <w:txbxContent>
                    <w:p w14:paraId="4772AC59" w14:textId="13E5544F" w:rsidR="00614053" w:rsidRPr="00A71021" w:rsidRDefault="00614053" w:rsidP="00966E1C">
                      <w:pPr>
                        <w:pStyle w:val="Beschriftung"/>
                      </w:pPr>
                      <w:bookmarkStart w:id="208" w:name="_Ref32946929"/>
                      <w:bookmarkStart w:id="209" w:name="_Toc35849502"/>
                      <w:r>
                        <w:t xml:space="preserve">Abbildung </w:t>
                      </w:r>
                      <w:fldSimple w:instr=" SEQ Abbildung \* ARABIC ">
                        <w:r>
                          <w:rPr>
                            <w:noProof/>
                          </w:rPr>
                          <w:t>41</w:t>
                        </w:r>
                      </w:fldSimple>
                      <w:bookmarkEnd w:id="208"/>
                      <w:r>
                        <w:t xml:space="preserve">: Ansicht nach Ausführung des Befehls </w:t>
                      </w:r>
                      <w:r w:rsidRPr="00966E1C">
                        <w:rPr>
                          <w:i/>
                          <w:iCs/>
                        </w:rPr>
                        <w:t>blame</w:t>
                      </w:r>
                      <w:bookmarkEnd w:id="209"/>
                    </w:p>
                  </w:txbxContent>
                </v:textbox>
                <w10:wrap type="topAndBottom"/>
              </v:shape>
            </w:pict>
          </mc:Fallback>
        </mc:AlternateContent>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r w:rsidR="0091392C">
        <w:t xml:space="preserve"> festgestellt</w:t>
      </w:r>
      <w:sdt>
        <w:sdtPr>
          <w:id w:val="-2023001744"/>
          <w:citation/>
        </w:sdtPr>
        <w:sdtEndPr/>
        <w:sdtContent>
          <w:r w:rsidR="00966E1C">
            <w:fldChar w:fldCharType="begin"/>
          </w:r>
          <w:r w:rsidR="00A17F1D">
            <w:rPr>
              <w:lang w:val="en-US"/>
            </w:rPr>
            <w:instrText xml:space="preserve">CITATION Atl196 \l 1033 </w:instrText>
          </w:r>
          <w:r w:rsidR="00966E1C">
            <w:fldChar w:fldCharType="separate"/>
          </w:r>
          <w:r w:rsidR="00A17F1D">
            <w:rPr>
              <w:noProof/>
              <w:lang w:val="en-US"/>
            </w:rPr>
            <w:t xml:space="preserve"> (17)</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8D5D22">
        <w:t xml:space="preserve">Abbildung </w:t>
      </w:r>
      <w:r w:rsidR="008D5D22">
        <w:rPr>
          <w:noProof/>
        </w:rPr>
        <w:t>41</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10" w:name="_Toc36379936"/>
      <w:r>
        <w:t>Git fetch</w:t>
      </w:r>
      <w:bookmarkEnd w:id="210"/>
    </w:p>
    <w:p w14:paraId="64BD81BD" w14:textId="18552434"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11" w:name="_Ref34550281"/>
      <w:bookmarkStart w:id="212" w:name="_Toc36379937"/>
      <w:r>
        <w:lastRenderedPageBreak/>
        <w:t>Git pull</w:t>
      </w:r>
      <w:bookmarkEnd w:id="211"/>
      <w:bookmarkEnd w:id="212"/>
    </w:p>
    <w:p w14:paraId="60494946" w14:textId="2B3BA559"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003E2426">
        <w:t>,</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eine frische Arbeitskopie </w:t>
      </w:r>
      <w:r w:rsidR="003E2426">
        <w:t>existiert</w:t>
      </w:r>
      <w:r w:rsidRPr="00524841">
        <w:t xml:space="preserve">, beziehungsweise, alle Änderungen </w:t>
      </w:r>
      <w:r>
        <w:t>zuvor einem Commit hinzugefügt</w:t>
      </w:r>
      <w:r w:rsidRPr="00524841">
        <w:t xml:space="preserve"> </w:t>
      </w:r>
      <w:r w:rsidR="003E2426">
        <w:t>wurden</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End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synchronisiert werden. Dies ist der Zusammenführung vorzuziehen, da mit dieser Variante keine zusätzlichen Commits benötigt werden, sobald sich der Referenzzweig ändert</w:t>
      </w:r>
      <w:r w:rsidR="006F4F21">
        <w:t>. Allerdings ändern sich die Metadaten der lokalen Commits, was nicht weiter schlimm sein sollte</w:t>
      </w:r>
      <w:r w:rsidR="005C4BB4">
        <w:t>, da diese nur lokal vorhanden sind</w:t>
      </w:r>
      <w:r w:rsidR="006F4F21">
        <w:t xml:space="preserve"> </w:t>
      </w:r>
      <w:sdt>
        <w:sdtPr>
          <w:id w:val="19291577"/>
          <w:citation/>
        </w:sdtPr>
        <w:sdtEndPr/>
        <w:sdtContent>
          <w:r>
            <w:fldChar w:fldCharType="begin"/>
          </w:r>
          <w:r w:rsidR="00A17F1D">
            <w:rPr>
              <w:lang w:val="en-US"/>
            </w:rPr>
            <w:instrText xml:space="preserve">CITATION Atl20 \l 1033 </w:instrText>
          </w:r>
          <w:r>
            <w:fldChar w:fldCharType="separate"/>
          </w:r>
          <w:r w:rsidR="00A17F1D">
            <w:rPr>
              <w:noProof/>
              <w:lang w:val="en-US"/>
            </w:rPr>
            <w:t>(18)</w:t>
          </w:r>
          <w:r>
            <w:fldChar w:fldCharType="end"/>
          </w:r>
        </w:sdtContent>
      </w:sdt>
      <w:r>
        <w:t>.</w:t>
      </w:r>
    </w:p>
    <w:p w14:paraId="768CFC2F" w14:textId="5CE3F502" w:rsidR="006B168D" w:rsidRDefault="006B168D" w:rsidP="006B168D">
      <w:r>
        <w:rPr>
          <w:noProof/>
        </w:rPr>
        <mc:AlternateContent>
          <mc:Choice Requires="wps">
            <w:drawing>
              <wp:anchor distT="0" distB="0" distL="114300" distR="114300" simplePos="0" relativeHeight="251669504" behindDoc="0" locked="0" layoutInCell="1" allowOverlap="1" wp14:anchorId="569F6D10" wp14:editId="7832CA1F">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54BB8E2F" w:rsidR="00614053" w:rsidRPr="005C7D97" w:rsidRDefault="00614053" w:rsidP="006B168D">
                            <w:pPr>
                              <w:pStyle w:val="Beschriftung"/>
                              <w:rPr>
                                <w:noProof/>
                              </w:rPr>
                            </w:pPr>
                            <w:bookmarkStart w:id="213" w:name="_Ref32947071"/>
                            <w:bookmarkStart w:id="214" w:name="_Toc35849503"/>
                            <w:r>
                              <w:t xml:space="preserve">Abbildung </w:t>
                            </w:r>
                            <w:fldSimple w:instr=" SEQ Abbildung \* ARABIC ">
                              <w:r>
                                <w:rPr>
                                  <w:noProof/>
                                </w:rPr>
                                <w:t>42</w:t>
                              </w:r>
                            </w:fldSimple>
                            <w:bookmarkEnd w:id="213"/>
                            <w:r>
                              <w:t>: Synchronisierung mit dem Referenzarchiv (</w:t>
                            </w:r>
                            <w:r w:rsidRPr="006B168D">
                              <w:rPr>
                                <w:i/>
                                <w:iCs/>
                              </w:rPr>
                              <w:t>fetch</w:t>
                            </w:r>
                            <w:r>
                              <w: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6" type="#_x0000_t202" style="position:absolute;left:0;text-align:left;margin-left:-.25pt;margin-top:159.9pt;width:3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" stroked="f">
                <v:textbox style="mso-fit-shape-to-text:t" inset="0,0,0,0">
                  <w:txbxContent>
                    <w:p w14:paraId="6E0956A7" w14:textId="54BB8E2F" w:rsidR="00614053" w:rsidRPr="005C7D97" w:rsidRDefault="00614053" w:rsidP="006B168D">
                      <w:pPr>
                        <w:pStyle w:val="Beschriftung"/>
                        <w:rPr>
                          <w:noProof/>
                        </w:rPr>
                      </w:pPr>
                      <w:bookmarkStart w:id="215" w:name="_Ref32947071"/>
                      <w:bookmarkStart w:id="216" w:name="_Toc35849503"/>
                      <w:r>
                        <w:t xml:space="preserve">Abbildung </w:t>
                      </w:r>
                      <w:fldSimple w:instr=" SEQ Abbildung \* ARABIC ">
                        <w:r>
                          <w:rPr>
                            <w:noProof/>
                          </w:rPr>
                          <w:t>42</w:t>
                        </w:r>
                      </w:fldSimple>
                      <w:bookmarkEnd w:id="215"/>
                      <w:r>
                        <w:t>: Synchronisierung mit dem Referenzarchiv (</w:t>
                      </w:r>
                      <w:r w:rsidRPr="006B168D">
                        <w:rPr>
                          <w:i/>
                          <w:iCs/>
                        </w:rPr>
                        <w:t>fetch</w:t>
                      </w:r>
                      <w:r>
                        <w:t>)</w:t>
                      </w:r>
                      <w:bookmarkEnd w:id="216"/>
                    </w:p>
                  </w:txbxContent>
                </v:textbox>
                <w10:wrap type="topAndBottom"/>
              </v:shape>
            </w:pict>
          </mc:Fallback>
        </mc:AlternateContent>
      </w:r>
      <w:r>
        <w:rPr>
          <w:noProof/>
        </w:rPr>
        <w:drawing>
          <wp:anchor distT="0" distB="0" distL="114300" distR="114300" simplePos="0" relativeHeight="251716608" behindDoc="0" locked="0" layoutInCell="1" allowOverlap="1" wp14:anchorId="3F52D1F3" wp14:editId="4F80F5A1">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3">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w:t>
      </w:r>
      <w:r w:rsidR="00631CC3">
        <w:t>nun auch lokal gesichtet werden</w:t>
      </w:r>
      <w:r>
        <w:t xml:space="preserve">. In </w:t>
      </w:r>
      <w:r>
        <w:fldChar w:fldCharType="begin"/>
      </w:r>
      <w:r>
        <w:instrText xml:space="preserve"> REF _Ref32947071 \h </w:instrText>
      </w:r>
      <w:r>
        <w:fldChar w:fldCharType="separate"/>
      </w:r>
      <w:r w:rsidR="008D5D22">
        <w:t xml:space="preserve">Abbildung </w:t>
      </w:r>
      <w:r w:rsidR="008D5D22">
        <w:rPr>
          <w:noProof/>
        </w:rPr>
        <w:t>42</w:t>
      </w:r>
      <w:r>
        <w:fldChar w:fldCharType="end"/>
      </w:r>
      <w:r>
        <w:t xml:space="preserve"> sieht man einen neuen Zweig "origin/try" welcher diesen globalen Commit beinhaltet. Das Wort "origin" steht hierbei für Zeiger des Referenzarchivs.</w:t>
      </w:r>
    </w:p>
    <w:p w14:paraId="03D3DBAB" w14:textId="77777777" w:rsidR="009D69BB" w:rsidRDefault="006B168D" w:rsidP="009D69BB">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 xml:space="preserve">verwendet. </w:t>
      </w:r>
    </w:p>
    <w:p w14:paraId="52C2791D" w14:textId="77777777" w:rsidR="009D69BB" w:rsidRDefault="009D69BB" w:rsidP="009D69BB"/>
    <w:p w14:paraId="78DFE753" w14:textId="65A410C1" w:rsidR="006B168D" w:rsidRDefault="006B168D" w:rsidP="006B168D">
      <w:r>
        <w:lastRenderedPageBreak/>
        <w:t>Mit dem Kommando:</w:t>
      </w:r>
      <w:r w:rsidR="009D69BB">
        <w:t xml:space="preserve"> </w:t>
      </w:r>
      <w:r>
        <w:rPr>
          <w:b/>
          <w:bCs/>
          <w:i/>
          <w:iCs/>
        </w:rPr>
        <w:t>git fetch . try:master</w:t>
      </w:r>
      <w:r w:rsidR="00197F25">
        <w:rPr>
          <w:noProof/>
        </w:rPr>
        <mc:AlternateContent>
          <mc:Choice Requires="wps">
            <w:drawing>
              <wp:anchor distT="0" distB="0" distL="114300" distR="114300" simplePos="0" relativeHeight="251685888" behindDoc="0" locked="0" layoutInCell="1" allowOverlap="1" wp14:anchorId="15E98E84" wp14:editId="215C10C2">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6BCE797C" w:rsidR="00614053" w:rsidRPr="001016ED" w:rsidRDefault="00614053" w:rsidP="00197F25">
                            <w:pPr>
                              <w:pStyle w:val="Beschriftung"/>
                              <w:rPr>
                                <w:noProof/>
                              </w:rPr>
                            </w:pPr>
                            <w:bookmarkStart w:id="217" w:name="_Toc35849504"/>
                            <w:r>
                              <w:t xml:space="preserve">Abbildung </w:t>
                            </w:r>
                            <w:fldSimple w:instr=" SEQ Abbildung \* ARABIC ">
                              <w:r>
                                <w:rPr>
                                  <w:noProof/>
                                </w:rPr>
                                <w:t>43</w:t>
                              </w:r>
                            </w:fldSimple>
                            <w:r>
                              <w:t xml:space="preserve">: Integrierung von Änderungen über den Befehl </w:t>
                            </w:r>
                            <w:r w:rsidRPr="00197F25">
                              <w:rPr>
                                <w:i/>
                                <w:iCs/>
                              </w:rPr>
                              <w:t>fetch</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7" type="#_x0000_t202" style="position:absolute;left:0;text-align:left;margin-left:-.25pt;margin-top:116.8pt;width:365.2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aoMQIAAGc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LVi5qgxAgAAZwQAAA4AAAAAAAAAAAAAAAAA&#10;LgIAAGRycy9lMm9Eb2MueG1sUEsBAi0AFAAGAAgAAAAhAOHtGr7gAAAACQEAAA8AAAAAAAAAAAAA&#10;AAAAiwQAAGRycy9kb3ducmV2LnhtbFBLBQYAAAAABAAEAPMAAACYBQAAAAA=&#10;" stroked="f">
                <v:textbox style="mso-fit-shape-to-text:t" inset="0,0,0,0">
                  <w:txbxContent>
                    <w:p w14:paraId="0DFD500F" w14:textId="6BCE797C" w:rsidR="00614053" w:rsidRPr="001016ED" w:rsidRDefault="00614053" w:rsidP="00197F25">
                      <w:pPr>
                        <w:pStyle w:val="Beschriftung"/>
                        <w:rPr>
                          <w:noProof/>
                        </w:rPr>
                      </w:pPr>
                      <w:bookmarkStart w:id="218" w:name="_Toc35849504"/>
                      <w:r>
                        <w:t xml:space="preserve">Abbildung </w:t>
                      </w:r>
                      <w:fldSimple w:instr=" SEQ Abbildung \* ARABIC ">
                        <w:r>
                          <w:rPr>
                            <w:noProof/>
                          </w:rPr>
                          <w:t>43</w:t>
                        </w:r>
                      </w:fldSimple>
                      <w:r>
                        <w:t xml:space="preserve">: Integrierung von Änderungen über den Befehl </w:t>
                      </w:r>
                      <w:r w:rsidRPr="00197F25">
                        <w:rPr>
                          <w:i/>
                          <w:iCs/>
                        </w:rPr>
                        <w:t>fetch</w:t>
                      </w:r>
                      <w:bookmarkEnd w:id="218"/>
                    </w:p>
                  </w:txbxContent>
                </v:textbox>
                <w10:wrap type="topAndBottom"/>
              </v:shape>
            </w:pict>
          </mc:Fallback>
        </mc:AlternateContent>
      </w:r>
      <w:r w:rsidR="00197F25">
        <w:rPr>
          <w:noProof/>
        </w:rPr>
        <w:drawing>
          <wp:anchor distT="0" distB="0" distL="114300" distR="114300" simplePos="0" relativeHeight="251718656" behindDoc="0" locked="0" layoutInCell="1" allowOverlap="1" wp14:anchorId="5CBB969F" wp14:editId="63FBB233">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4">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BB">
        <w:t xml:space="preserve"> </w:t>
      </w:r>
      <w:r>
        <w:t xml:space="preserve">werden alle Commits von </w:t>
      </w:r>
      <w:r w:rsidRPr="006F22AA">
        <w:rPr>
          <w:i/>
          <w:iCs/>
        </w:rPr>
        <w:t>try</w:t>
      </w:r>
      <w:r>
        <w:t xml:space="preserve">, welche nicht auf </w:t>
      </w:r>
      <w:r w:rsidRPr="006F22AA">
        <w:rPr>
          <w:i/>
          <w:iCs/>
        </w:rPr>
        <w:t>master</w:t>
      </w:r>
      <w:r>
        <w:t xml:space="preserve"> sind, </w:t>
      </w:r>
      <w:r>
        <w:rPr>
          <w:i/>
          <w:iCs/>
        </w:rPr>
        <w:t xml:space="preserve">master </w:t>
      </w:r>
      <w:r>
        <w:t xml:space="preserve">hinzugefügt. Der Punkt steht hierbei für das lokale Archiv, beziehungsweise woher er die Änderungen bezieht. Dies funktioniert, da der Entwickler den Zweig </w:t>
      </w:r>
      <w:r>
        <w:rPr>
          <w:i/>
          <w:iCs/>
        </w:rPr>
        <w:t xml:space="preserve">try </w:t>
      </w:r>
      <w:r>
        <w:t xml:space="preserve">durch das Kommando </w:t>
      </w:r>
      <w:r>
        <w:rPr>
          <w:i/>
          <w:iCs/>
        </w:rPr>
        <w:t>checkout</w:t>
      </w:r>
      <w:r>
        <w:t xml:space="preserve"> auch lokal besitzt</w:t>
      </w:r>
      <w:r w:rsidR="00AD3192">
        <w:t>:</w:t>
      </w:r>
    </w:p>
    <w:p w14:paraId="40BA4939" w14:textId="77777777"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19" w:name="_Toc36379938"/>
      <w:r>
        <w:t>Git request-pull</w:t>
      </w:r>
      <w:bookmarkEnd w:id="219"/>
    </w:p>
    <w:p w14:paraId="6EF03CA7" w14:textId="3DE4B4A8"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w:t>
      </w:r>
      <w:r w:rsidR="0071293A">
        <w:t>abgleichen</w:t>
      </w:r>
      <w:r>
        <w:t xml:space="preserve">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A17F1D">
            <w:rPr>
              <w:noProof/>
              <w:lang w:val="en-US"/>
            </w:rPr>
            <w:t>(19)</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14:paraId="535B39F8" w14:textId="4B835688" w:rsidR="00CA6958" w:rsidRDefault="00B7607C" w:rsidP="007F7D7C">
      <w:r>
        <w:rPr>
          <w:noProof/>
        </w:rPr>
        <w:lastRenderedPageBreak/>
        <w:drawing>
          <wp:anchor distT="0" distB="0" distL="114300" distR="114300" simplePos="0" relativeHeight="251765760" behindDoc="0" locked="0" layoutInCell="1" allowOverlap="1" wp14:anchorId="05EA7A07" wp14:editId="49F0328E">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1720704" behindDoc="0" locked="0" layoutInCell="1" allowOverlap="1" wp14:anchorId="23F43909" wp14:editId="1ED05E3C">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2194DA6A" w:rsidR="00614053" w:rsidRPr="001F1740" w:rsidRDefault="00614053" w:rsidP="00CA6958">
                            <w:pPr>
                              <w:pStyle w:val="Beschriftung"/>
                              <w:rPr>
                                <w:noProof/>
                              </w:rPr>
                            </w:pPr>
                            <w:bookmarkStart w:id="220" w:name="_Toc35849505"/>
                            <w:r>
                              <w:t xml:space="preserve">Abbildung </w:t>
                            </w:r>
                            <w:fldSimple w:instr=" SEQ Abbildung \* ARABIC ">
                              <w:r>
                                <w:rPr>
                                  <w:noProof/>
                                </w:rPr>
                                <w:t>44</w:t>
                              </w:r>
                            </w:fldSimple>
                            <w:r>
                              <w:t xml:space="preserve">: Ausgabe des Kommandos </w:t>
                            </w:r>
                            <w:r w:rsidRPr="00CA6958">
                              <w:rPr>
                                <w:i/>
                                <w:iCs/>
                              </w:rPr>
                              <w:t>request-pull</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8" type="#_x0000_t202" style="position:absolute;left:0;text-align:left;margin-left:-.25pt;margin-top:253.1pt;width:274.5pt;height:2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zUNQ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" stroked="f">
                <v:textbox inset="0,0,0,0">
                  <w:txbxContent>
                    <w:p w14:paraId="587544A5" w14:textId="2194DA6A" w:rsidR="00614053" w:rsidRPr="001F1740" w:rsidRDefault="00614053" w:rsidP="00CA6958">
                      <w:pPr>
                        <w:pStyle w:val="Beschriftung"/>
                        <w:rPr>
                          <w:noProof/>
                        </w:rPr>
                      </w:pPr>
                      <w:bookmarkStart w:id="221" w:name="_Toc35849505"/>
                      <w:r>
                        <w:t xml:space="preserve">Abbildung </w:t>
                      </w:r>
                      <w:fldSimple w:instr=" SEQ Abbildung \* ARABIC ">
                        <w:r>
                          <w:rPr>
                            <w:noProof/>
                          </w:rPr>
                          <w:t>44</w:t>
                        </w:r>
                      </w:fldSimple>
                      <w:r>
                        <w:t xml:space="preserve">: Ausgabe des Kommandos </w:t>
                      </w:r>
                      <w:r w:rsidRPr="00CA6958">
                        <w:rPr>
                          <w:i/>
                          <w:iCs/>
                        </w:rPr>
                        <w:t>request-pull</w:t>
                      </w:r>
                      <w:bookmarkEnd w:id="221"/>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rsidR="008D5D22">
        <w:t xml:space="preserve">Abbildung </w:t>
      </w:r>
      <w:r w:rsidR="008D5D22">
        <w:rPr>
          <w:noProof/>
        </w:rPr>
        <w:t>45</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1767808" behindDoc="1" locked="0" layoutInCell="1" allowOverlap="1" wp14:anchorId="59C5138C" wp14:editId="3ABBE5CF">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724800" behindDoc="0" locked="0" layoutInCell="1" allowOverlap="1" wp14:anchorId="6DFD3A53" wp14:editId="556C1103">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0639F18" w:rsidR="00614053" w:rsidRPr="00AE2D22" w:rsidRDefault="00614053" w:rsidP="00CA6958">
                            <w:pPr>
                              <w:pStyle w:val="Beschriftung"/>
                              <w:rPr>
                                <w:noProof/>
                              </w:rPr>
                            </w:pPr>
                            <w:bookmarkStart w:id="222" w:name="_Ref32947585"/>
                            <w:bookmarkStart w:id="223" w:name="_Toc35849506"/>
                            <w:r>
                              <w:t xml:space="preserve">Abbildung </w:t>
                            </w:r>
                            <w:fldSimple w:instr=" SEQ Abbildung \* ARABIC ">
                              <w:r>
                                <w:rPr>
                                  <w:noProof/>
                                </w:rPr>
                                <w:t>45</w:t>
                              </w:r>
                            </w:fldSimple>
                            <w:bookmarkEnd w:id="222"/>
                            <w:r>
                              <w:t xml:space="preserve">: Integrierung von Änderungen über den Befehl </w:t>
                            </w:r>
                            <w:r w:rsidRPr="00CA6958">
                              <w:rPr>
                                <w:i/>
                                <w:iCs/>
                              </w:rPr>
                              <w:t>pull</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9" type="#_x0000_t202" style="position:absolute;left:0;text-align:left;margin-left:-.25pt;margin-top:24.05pt;width:332.25pt;height:3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PaWhZ43AgAAagQAAA4AAAAAAAAAAAAA&#10;AAAALgIAAGRycy9lMm9Eb2MueG1sUEsBAi0AFAAGAAgAAAAhAPz/IvLdAAAACAEAAA8AAAAAAAAA&#10;AAAAAAAAkQQAAGRycy9kb3ducmV2LnhtbFBLBQYAAAAABAAEAPMAAACbBQAAAAA=&#10;" stroked="f">
                <v:textbox inset="0,0,0,0">
                  <w:txbxContent>
                    <w:p w14:paraId="533963AB" w14:textId="70639F18" w:rsidR="00614053" w:rsidRPr="00AE2D22" w:rsidRDefault="00614053" w:rsidP="00CA6958">
                      <w:pPr>
                        <w:pStyle w:val="Beschriftung"/>
                        <w:rPr>
                          <w:noProof/>
                        </w:rPr>
                      </w:pPr>
                      <w:bookmarkStart w:id="224" w:name="_Ref32947585"/>
                      <w:bookmarkStart w:id="225" w:name="_Toc35849506"/>
                      <w:r>
                        <w:t xml:space="preserve">Abbildung </w:t>
                      </w:r>
                      <w:fldSimple w:instr=" SEQ Abbildung \* ARABIC ">
                        <w:r>
                          <w:rPr>
                            <w:noProof/>
                          </w:rPr>
                          <w:t>45</w:t>
                        </w:r>
                      </w:fldSimple>
                      <w:bookmarkEnd w:id="224"/>
                      <w:r>
                        <w:t xml:space="preserve">: Integrierung von Änderungen über den Befehl </w:t>
                      </w:r>
                      <w:r w:rsidRPr="00CA6958">
                        <w:rPr>
                          <w:i/>
                          <w:iCs/>
                        </w:rPr>
                        <w:t>pull</w:t>
                      </w:r>
                      <w:bookmarkEnd w:id="225"/>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696128" behindDoc="0" locked="0" layoutInCell="1" allowOverlap="1" wp14:anchorId="4E4F3DCE" wp14:editId="2DD57FA0">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0EB8A084" w:rsidR="00614053" w:rsidRPr="00663A82" w:rsidRDefault="00614053" w:rsidP="00CA6958">
                            <w:pPr>
                              <w:pStyle w:val="Beschriftung"/>
                              <w:rPr>
                                <w:noProof/>
                              </w:rPr>
                            </w:pPr>
                            <w:bookmarkStart w:id="226" w:name="_Toc35849507"/>
                            <w:r>
                              <w:t xml:space="preserve">Abbildung </w:t>
                            </w:r>
                            <w:fldSimple w:instr=" SEQ Abbildung \* ARABIC ">
                              <w:r>
                                <w:rPr>
                                  <w:noProof/>
                                </w:rPr>
                                <w:t>46</w:t>
                              </w:r>
                            </w:fldSimple>
                            <w:r>
                              <w:t xml:space="preserve">: Fast-forward Zusammenführung anstelle des Befehls </w:t>
                            </w:r>
                            <w:r w:rsidRPr="00CA6958">
                              <w:rPr>
                                <w:i/>
                                <w:iCs/>
                              </w:rPr>
                              <w:t>pull</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70" type="#_x0000_t202" style="position:absolute;left:0;text-align:left;margin-left:-.3pt;margin-top:143.25pt;width:386.2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DFMgIAAGcEAAAOAAAAZHJzL2Uyb0RvYy54bWysVFFv2yAQfp+0/4B4X5y0S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Of00nl1/nFHCMXZz&#10;PUs1itejzof4RYAhyaioR+kyo+z4EGKfOqSkmwJoVa+V1mmTAivtyZGhzG2jojgX/y1L25RrIZ3q&#10;CyZPkfD1OJIVu12X+ZhO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wIQDFMgIAAGcEAAAOAAAAAAAAAAAAAAAA&#10;AC4CAABkcnMvZTJvRG9jLnhtbFBLAQItABQABgAIAAAAIQDOrkNE4AAAAAkBAAAPAAAAAAAAAAAA&#10;AAAAAIwEAABkcnMvZG93bnJldi54bWxQSwUGAAAAAAQABADzAAAAmQUAAAAA&#10;" stroked="f">
                <v:textbox style="mso-fit-shape-to-text:t" inset="0,0,0,0">
                  <w:txbxContent>
                    <w:p w14:paraId="3FC6305E" w14:textId="0EB8A084" w:rsidR="00614053" w:rsidRPr="00663A82" w:rsidRDefault="00614053" w:rsidP="00CA6958">
                      <w:pPr>
                        <w:pStyle w:val="Beschriftung"/>
                        <w:rPr>
                          <w:noProof/>
                        </w:rPr>
                      </w:pPr>
                      <w:bookmarkStart w:id="227" w:name="_Toc35849507"/>
                      <w:r>
                        <w:t xml:space="preserve">Abbildung </w:t>
                      </w:r>
                      <w:fldSimple w:instr=" SEQ Abbildung \* ARABIC ">
                        <w:r>
                          <w:rPr>
                            <w:noProof/>
                          </w:rPr>
                          <w:t>46</w:t>
                        </w:r>
                      </w:fldSimple>
                      <w:r>
                        <w:t xml:space="preserve">: Fast-forward Zusammenführung anstelle des Befehls </w:t>
                      </w:r>
                      <w:r w:rsidRPr="00CA6958">
                        <w:rPr>
                          <w:i/>
                          <w:iCs/>
                        </w:rPr>
                        <w:t>pull</w:t>
                      </w:r>
                      <w:bookmarkEnd w:id="227"/>
                    </w:p>
                  </w:txbxContent>
                </v:textbox>
                <w10:wrap type="topAndBottom"/>
              </v:shape>
            </w:pict>
          </mc:Fallback>
        </mc:AlternateContent>
      </w:r>
      <w:r>
        <w:rPr>
          <w:noProof/>
        </w:rPr>
        <w:drawing>
          <wp:anchor distT="0" distB="0" distL="114300" distR="114300" simplePos="0" relativeHeight="251722752" behindDoc="0" locked="0" layoutInCell="1" allowOverlap="1" wp14:anchorId="7A38F1BE" wp14:editId="728DE74D">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14:paraId="2C84DD95" w14:textId="3509911B"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w:t>
      </w:r>
      <w:r w:rsidR="00D81B4C">
        <w:t>er</w:t>
      </w:r>
      <w:r>
        <w:t xml:space="preserve"> referenzieren können</w:t>
      </w:r>
      <w:r w:rsidR="00A2567C">
        <w:t>,</w:t>
      </w:r>
      <w:r>
        <w:t xml:space="preserve"> bietet Git eine Möglichkeit, spezielle Commits über das Kommando </w:t>
      </w:r>
      <w:r>
        <w:rPr>
          <w:i/>
          <w:iCs/>
        </w:rPr>
        <w:t>tag</w:t>
      </w:r>
      <w:r>
        <w:t xml:space="preserve"> mit Etiketten zu versehen.</w:t>
      </w:r>
    </w:p>
    <w:p w14:paraId="003576E6" w14:textId="77777777" w:rsidR="008F6A83" w:rsidRDefault="008F6A83" w:rsidP="008F6A83">
      <w:pPr>
        <w:pStyle w:val="berschrift2"/>
      </w:pPr>
      <w:bookmarkStart w:id="228" w:name="_Toc36379939"/>
      <w:r>
        <w:t>Veröffentlichungen kennzeichnen</w:t>
      </w:r>
      <w:bookmarkEnd w:id="228"/>
    </w:p>
    <w:p w14:paraId="1E1EF9E6" w14:textId="607858D7" w:rsidR="00DA6FE3" w:rsidRPr="00DA6FE3" w:rsidRDefault="00DA6FE3" w:rsidP="00DA6FE3">
      <w:r>
        <w:t xml:space="preserve">Für eine schnelle Wartung und Wiederherstellung produktiv </w:t>
      </w:r>
      <w:r w:rsidR="008647AF">
        <w:t>angewendeter</w:t>
      </w:r>
      <w:r>
        <w:t xml:space="preserve"> </w:t>
      </w:r>
      <w:r w:rsidR="00FE5E80">
        <w:t>Versionen</w:t>
      </w:r>
      <w:r>
        <w:t>, muss eine Referenz auf diese Stände leicht und schnell zu finden sein.</w:t>
      </w:r>
    </w:p>
    <w:p w14:paraId="2565A3B5" w14:textId="77777777" w:rsidR="008F6A83" w:rsidRDefault="008F6A83" w:rsidP="008F6A83">
      <w:pPr>
        <w:pStyle w:val="berschrift3"/>
      </w:pPr>
      <w:bookmarkStart w:id="229" w:name="_Toc36379940"/>
      <w:r>
        <w:t>Git tag</w:t>
      </w:r>
      <w:bookmarkEnd w:id="229"/>
    </w:p>
    <w:p w14:paraId="47460CA1" w14:textId="43ACCC82"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w:t>
      </w:r>
      <w:r w:rsidR="002E1D22">
        <w:t>das Etikett</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w:t>
      </w:r>
      <w:r w:rsidR="009B3DDB">
        <w:t>m</w:t>
      </w:r>
      <w:r>
        <w:t xml:space="preserve"> Referenz</w:t>
      </w:r>
      <w:r w:rsidR="009B3DDB">
        <w:t>archiv</w:t>
      </w:r>
      <w:r>
        <w:t xml:space="preserve"> und ist </w:t>
      </w:r>
      <w:r w:rsidR="009B3DDB">
        <w:t>damit</w:t>
      </w:r>
      <w:r>
        <w:t xml:space="preserve">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EndPr/>
        <w:sdtContent>
          <w:r>
            <w:fldChar w:fldCharType="begin"/>
          </w:r>
          <w:r w:rsidR="00A17F1D">
            <w:rPr>
              <w:lang w:val="en-US"/>
            </w:rPr>
            <w:instrText xml:space="preserve">CITATION atl19 \l 1033 </w:instrText>
          </w:r>
          <w:r>
            <w:fldChar w:fldCharType="separate"/>
          </w:r>
          <w:r w:rsidR="00A17F1D">
            <w:rPr>
              <w:noProof/>
              <w:lang w:val="en-US"/>
            </w:rPr>
            <w:t xml:space="preserve"> (20)</w:t>
          </w:r>
          <w:r>
            <w:fldChar w:fldCharType="end"/>
          </w:r>
        </w:sdtContent>
      </w:sdt>
      <w:r>
        <w:t>.</w:t>
      </w:r>
    </w:p>
    <w:p w14:paraId="655F46F7" w14:textId="0FAF40B8" w:rsidR="00CA6958" w:rsidRPr="00CA6958" w:rsidRDefault="00623E0C" w:rsidP="00CA6958">
      <w:r>
        <w:rPr>
          <w:noProof/>
        </w:rPr>
        <w:drawing>
          <wp:anchor distT="0" distB="0" distL="114300" distR="114300" simplePos="0" relativeHeight="251769856" behindDoc="0" locked="0" layoutInCell="1" allowOverlap="1" wp14:anchorId="654873A0" wp14:editId="48EF6E6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700224" behindDoc="0" locked="0" layoutInCell="1" allowOverlap="1" wp14:anchorId="726AFD78" wp14:editId="246C5CBC">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3B08A213" w:rsidR="00614053" w:rsidRPr="00C7367B" w:rsidRDefault="00614053" w:rsidP="00015BC5">
                            <w:pPr>
                              <w:pStyle w:val="Beschriftung"/>
                              <w:rPr>
                                <w:noProof/>
                              </w:rPr>
                            </w:pPr>
                            <w:bookmarkStart w:id="230" w:name="_Ref33868997"/>
                            <w:bookmarkStart w:id="231" w:name="_Toc35849508"/>
                            <w:r>
                              <w:t xml:space="preserve">Abbildung </w:t>
                            </w:r>
                            <w:fldSimple w:instr=" SEQ Abbildung \* ARABIC ">
                              <w:r>
                                <w:rPr>
                                  <w:noProof/>
                                </w:rPr>
                                <w:t>47</w:t>
                              </w:r>
                            </w:fldSimple>
                            <w:bookmarkEnd w:id="230"/>
                            <w:r>
                              <w:t>: Erstellen eines Etiketts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1" type="#_x0000_t202" style="position:absolute;left:0;text-align:left;margin-left:-.25pt;margin-top:164.7pt;width:329.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" stroked="f">
                <v:textbox style="mso-fit-shape-to-text:t" inset="0,0,0,0">
                  <w:txbxContent>
                    <w:p w14:paraId="29B4A53C" w14:textId="3B08A213" w:rsidR="00614053" w:rsidRPr="00C7367B" w:rsidRDefault="00614053" w:rsidP="00015BC5">
                      <w:pPr>
                        <w:pStyle w:val="Beschriftung"/>
                        <w:rPr>
                          <w:noProof/>
                        </w:rPr>
                      </w:pPr>
                      <w:bookmarkStart w:id="232" w:name="_Ref33868997"/>
                      <w:bookmarkStart w:id="233" w:name="_Toc35849508"/>
                      <w:r>
                        <w:t xml:space="preserve">Abbildung </w:t>
                      </w:r>
                      <w:fldSimple w:instr=" SEQ Abbildung \* ARABIC ">
                        <w:r>
                          <w:rPr>
                            <w:noProof/>
                          </w:rPr>
                          <w:t>47</w:t>
                        </w:r>
                      </w:fldSimple>
                      <w:bookmarkEnd w:id="232"/>
                      <w:r>
                        <w:t>: Erstellen eines Etiketts</w:t>
                      </w:r>
                      <w:bookmarkEnd w:id="233"/>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8D5D22">
        <w:t xml:space="preserve">Abbildung </w:t>
      </w:r>
      <w:r w:rsidR="008D5D22">
        <w:rPr>
          <w:noProof/>
        </w:rPr>
        <w:t>47</w:t>
      </w:r>
      <w:r w:rsidR="004D6EBA">
        <w:fldChar w:fldCharType="end"/>
      </w:r>
      <w:r w:rsidR="00CA6958">
        <w:t xml:space="preserve">. Diese Informationen können danach mit </w:t>
      </w:r>
      <w:r w:rsidR="00CA6958">
        <w:rPr>
          <w:i/>
          <w:iCs/>
        </w:rPr>
        <w:t xml:space="preserve">show </w:t>
      </w:r>
      <w:r w:rsidR="00CA6958">
        <w:t xml:space="preserve">ausgelesen werden. </w:t>
      </w:r>
    </w:p>
    <w:p w14:paraId="133260B4" w14:textId="274DABED" w:rsidR="008F6A83" w:rsidRDefault="008F6A83" w:rsidP="008F6A83">
      <w:pPr>
        <w:pStyle w:val="berschrift3"/>
      </w:pPr>
      <w:bookmarkStart w:id="234" w:name="_Toc36379941"/>
      <w:r>
        <w:lastRenderedPageBreak/>
        <w:t>Git show</w:t>
      </w:r>
      <w:bookmarkEnd w:id="234"/>
    </w:p>
    <w:p w14:paraId="0EB48D3F" w14:textId="3E1C8ECB" w:rsidR="00015BC5" w:rsidRDefault="00623E0C" w:rsidP="00015BC5">
      <w:r>
        <w:rPr>
          <w:noProof/>
        </w:rPr>
        <w:drawing>
          <wp:anchor distT="0" distB="0" distL="114300" distR="114300" simplePos="0" relativeHeight="251771904" behindDoc="0" locked="0" layoutInCell="1" allowOverlap="1" wp14:anchorId="11AA020C" wp14:editId="6C2E6BEA">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704320" behindDoc="0" locked="0" layoutInCell="1" allowOverlap="1" wp14:anchorId="14AAFBDB" wp14:editId="4BEEE51F">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4555D93" w:rsidR="00614053" w:rsidRPr="00B70A83" w:rsidRDefault="00614053" w:rsidP="00015BC5">
                            <w:pPr>
                              <w:pStyle w:val="Beschriftung"/>
                            </w:pPr>
                            <w:bookmarkStart w:id="235" w:name="_Ref32947842"/>
                            <w:bookmarkStart w:id="236" w:name="_Toc35849509"/>
                            <w:r>
                              <w:t xml:space="preserve">Abbildung </w:t>
                            </w:r>
                            <w:fldSimple w:instr=" SEQ Abbildung \* ARABIC ">
                              <w:r>
                                <w:rPr>
                                  <w:noProof/>
                                </w:rPr>
                                <w:t>48</w:t>
                              </w:r>
                            </w:fldSimple>
                            <w:bookmarkEnd w:id="235"/>
                            <w:r>
                              <w:t xml:space="preserve">: Ausgabe eines Etiketts über das Kommando </w:t>
                            </w:r>
                            <w:r w:rsidRPr="00015BC5">
                              <w:rPr>
                                <w:i/>
                                <w:iCs/>
                              </w:rPr>
                              <w:t>show</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2" type="#_x0000_t202" style="position:absolute;left:0;text-align:left;margin-left:-.2pt;margin-top:217pt;width:373.55pt;height:25.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yCxGTcCAABqBAAADgAAAAAAAAAA&#10;AAAAAAAuAgAAZHJzL2Uyb0RvYy54bWxQSwECLQAUAAYACAAAACEAPsJH2N8AAAAJAQAADwAAAAAA&#10;AAAAAAAAAACRBAAAZHJzL2Rvd25yZXYueG1sUEsFBgAAAAAEAAQA8wAAAJ0FAAAAAA==&#10;" stroked="f">
                <v:textbox inset="0,0,0,0">
                  <w:txbxContent>
                    <w:p w14:paraId="67432B48" w14:textId="74555D93" w:rsidR="00614053" w:rsidRPr="00B70A83" w:rsidRDefault="00614053" w:rsidP="00015BC5">
                      <w:pPr>
                        <w:pStyle w:val="Beschriftung"/>
                      </w:pPr>
                      <w:bookmarkStart w:id="237" w:name="_Ref32947842"/>
                      <w:bookmarkStart w:id="238" w:name="_Toc35849509"/>
                      <w:r>
                        <w:t xml:space="preserve">Abbildung </w:t>
                      </w:r>
                      <w:fldSimple w:instr=" SEQ Abbildung \* ARABIC ">
                        <w:r>
                          <w:rPr>
                            <w:noProof/>
                          </w:rPr>
                          <w:t>48</w:t>
                        </w:r>
                      </w:fldSimple>
                      <w:bookmarkEnd w:id="237"/>
                      <w:r>
                        <w:t xml:space="preserve">: Ausgabe eines Etiketts über das Kommando </w:t>
                      </w:r>
                      <w:r w:rsidRPr="00015BC5">
                        <w:rPr>
                          <w:i/>
                          <w:iCs/>
                        </w:rPr>
                        <w:t>show</w:t>
                      </w:r>
                      <w:bookmarkEnd w:id="238"/>
                    </w:p>
                  </w:txbxContent>
                </v:textbox>
                <w10:wrap type="topAndBottom"/>
              </v:shape>
            </w:pict>
          </mc:Fallback>
        </mc:AlternateContent>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rsidR="008D5D22">
        <w:t xml:space="preserve">Abbildung </w:t>
      </w:r>
      <w:r w:rsidR="008D5D22">
        <w:rPr>
          <w:noProof/>
        </w:rPr>
        <w:t>48</w:t>
      </w:r>
      <w:r w:rsidR="00015BC5">
        <w:fldChar w:fldCharType="end"/>
      </w:r>
      <w:r w:rsidR="00015BC5">
        <w:t xml:space="preserve">, wird neben der Information zur Etikette auch der Commit angezeigt, auf welchen die Etikette verweist </w:t>
      </w:r>
      <w:sdt>
        <w:sdtPr>
          <w:id w:val="-792364835"/>
          <w:citation/>
        </w:sdtPr>
        <w:sdtEndPr/>
        <w:sdtContent>
          <w:r w:rsidR="00015BC5">
            <w:fldChar w:fldCharType="begin"/>
          </w:r>
          <w:r w:rsidR="00A17F1D">
            <w:rPr>
              <w:lang w:val="en-US"/>
            </w:rPr>
            <w:instrText xml:space="preserve">CITATION git191 \l 1033 </w:instrText>
          </w:r>
          <w:r w:rsidR="00015BC5">
            <w:fldChar w:fldCharType="separate"/>
          </w:r>
          <w:r w:rsidR="00A17F1D">
            <w:rPr>
              <w:noProof/>
              <w:lang w:val="en-US"/>
            </w:rPr>
            <w:t>(21)</w:t>
          </w:r>
          <w:r w:rsidR="00015BC5">
            <w:fldChar w:fldCharType="end"/>
          </w:r>
        </w:sdtContent>
      </w:sdt>
      <w:r w:rsidR="00015BC5">
        <w:t>.</w:t>
      </w:r>
    </w:p>
    <w:p w14:paraId="3F9B51AD" w14:textId="74323C98" w:rsidR="008F6A83" w:rsidRDefault="008F6A83" w:rsidP="008F6A83">
      <w:pPr>
        <w:pStyle w:val="berschrift2"/>
      </w:pPr>
      <w:bookmarkStart w:id="239" w:name="_Toc36379942"/>
      <w:r>
        <w:t>Erstellung einer Änderungsdatei</w:t>
      </w:r>
      <w:bookmarkEnd w:id="239"/>
    </w:p>
    <w:p w14:paraId="44991EA2" w14:textId="7802D36C" w:rsidR="00E86D95" w:rsidRPr="00E86D95" w:rsidRDefault="00E86D95" w:rsidP="00E86D95">
      <w:r>
        <w:rPr>
          <w:noProof/>
        </w:rPr>
        <mc:AlternateContent>
          <mc:Choice Requires="wps">
            <w:drawing>
              <wp:anchor distT="0" distB="0" distL="114300" distR="114300" simplePos="0" relativeHeight="251706368" behindDoc="0" locked="0" layoutInCell="1" allowOverlap="1" wp14:anchorId="078A1EDC" wp14:editId="26D8AC82">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16C3D16" w:rsidR="00614053" w:rsidRPr="00332FCC" w:rsidRDefault="00614053" w:rsidP="00015BC5">
                            <w:pPr>
                              <w:pStyle w:val="Beschriftung"/>
                              <w:rPr>
                                <w:noProof/>
                              </w:rPr>
                            </w:pPr>
                            <w:bookmarkStart w:id="240" w:name="_Ref32947901"/>
                            <w:bookmarkStart w:id="241" w:name="_Toc35849510"/>
                            <w:r>
                              <w:t xml:space="preserve">Abbildung </w:t>
                            </w:r>
                            <w:fldSimple w:instr=" SEQ Abbildung \* ARABIC ">
                              <w:r>
                                <w:rPr>
                                  <w:noProof/>
                                </w:rPr>
                                <w:t>49</w:t>
                              </w:r>
                            </w:fldSimple>
                            <w:bookmarkEnd w:id="240"/>
                            <w:r>
                              <w:t xml:space="preserve">: Erstellung einer Änderungsdatei mit dem Befehl </w:t>
                            </w:r>
                            <w:r w:rsidRPr="00015BC5">
                              <w:rPr>
                                <w:i/>
                                <w:iCs/>
                              </w:rPr>
                              <w:t>diff</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3" type="#_x0000_t202" style="position:absolute;left:0;text-align:left;margin-left:-.25pt;margin-top:99.55pt;width:336.75pt;height:2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YvmIDcCAABqBAAADgAAAAAAAAAA&#10;AAAAAAAuAgAAZHJzL2Uyb0RvYy54bWxQSwECLQAUAAYACAAAACEAdK8b8d8AAAAJAQAADwAAAAAA&#10;AAAAAAAAAACRBAAAZHJzL2Rvd25yZXYueG1sUEsFBgAAAAAEAAQA8wAAAJ0FAAAAAA==&#10;" stroked="f">
                <v:textbox inset="0,0,0,0">
                  <w:txbxContent>
                    <w:p w14:paraId="3825D7E4" w14:textId="716C3D16" w:rsidR="00614053" w:rsidRPr="00332FCC" w:rsidRDefault="00614053" w:rsidP="00015BC5">
                      <w:pPr>
                        <w:pStyle w:val="Beschriftung"/>
                        <w:rPr>
                          <w:noProof/>
                        </w:rPr>
                      </w:pPr>
                      <w:bookmarkStart w:id="242" w:name="_Ref32947901"/>
                      <w:bookmarkStart w:id="243" w:name="_Toc35849510"/>
                      <w:r>
                        <w:t xml:space="preserve">Abbildung </w:t>
                      </w:r>
                      <w:fldSimple w:instr=" SEQ Abbildung \* ARABIC ">
                        <w:r>
                          <w:rPr>
                            <w:noProof/>
                          </w:rPr>
                          <w:t>49</w:t>
                        </w:r>
                      </w:fldSimple>
                      <w:bookmarkEnd w:id="242"/>
                      <w:r>
                        <w:t xml:space="preserve">: Erstellung einer Änderungsdatei mit dem Befehl </w:t>
                      </w:r>
                      <w:r w:rsidRPr="00015BC5">
                        <w:rPr>
                          <w:i/>
                          <w:iCs/>
                        </w:rPr>
                        <w:t>diff</w:t>
                      </w:r>
                      <w:bookmarkEnd w:id="243"/>
                    </w:p>
                  </w:txbxContent>
                </v:textbox>
                <w10:wrap type="topAndBottom"/>
              </v:shape>
            </w:pict>
          </mc:Fallback>
        </mc:AlternateContent>
      </w:r>
      <w:r>
        <w:rPr>
          <w:noProof/>
        </w:rPr>
        <w:drawing>
          <wp:anchor distT="0" distB="0" distL="114300" distR="114300" simplePos="0" relativeHeight="251726848" behindDoc="0" locked="0" layoutInCell="1" allowOverlap="1" wp14:anchorId="079E6860" wp14:editId="615EAD53">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0">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erstellt.</w:t>
      </w:r>
    </w:p>
    <w:p w14:paraId="4138FCF3" w14:textId="439A6823" w:rsidR="00E86D95" w:rsidRPr="00E86D95" w:rsidRDefault="00E86D95" w:rsidP="00E86D95">
      <w:r>
        <w:t>Hier</w:t>
      </w:r>
      <w:r w:rsidR="00A3151D">
        <w:t>bei</w:t>
      </w:r>
      <w:r>
        <w:t xml:space="preserve">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44" w:name="_Toc36379943"/>
      <w:r>
        <w:t>Git diff</w:t>
      </w:r>
      <w:bookmarkEnd w:id="244"/>
    </w:p>
    <w:p w14:paraId="18D8B510" w14:textId="4A622EB0"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EndPr/>
        <w:sdtContent>
          <w:r>
            <w:fldChar w:fldCharType="begin"/>
          </w:r>
          <w:r w:rsidR="00A17F1D">
            <w:rPr>
              <w:lang w:val="en-US"/>
            </w:rPr>
            <w:instrText xml:space="preserve">CITATION Atl195 \l 1033 </w:instrText>
          </w:r>
          <w:r>
            <w:fldChar w:fldCharType="separate"/>
          </w:r>
          <w:r w:rsidR="00A17F1D">
            <w:rPr>
              <w:noProof/>
              <w:lang w:val="en-US"/>
            </w:rPr>
            <w:t>(22)</w:t>
          </w:r>
          <w:r>
            <w:fldChar w:fldCharType="end"/>
          </w:r>
        </w:sdtContent>
      </w:sdt>
      <w:r>
        <w:t>.</w:t>
      </w:r>
    </w:p>
    <w:p w14:paraId="4CA6EAB2" w14:textId="3AFE48DB" w:rsidR="00F50FF6" w:rsidRDefault="00F50FF6" w:rsidP="00F50FF6">
      <w:r>
        <w:rPr>
          <w:noProof/>
        </w:rPr>
        <w:lastRenderedPageBreak/>
        <mc:AlternateContent>
          <mc:Choice Requires="wps">
            <w:drawing>
              <wp:anchor distT="0" distB="0" distL="114300" distR="114300" simplePos="0" relativeHeight="251710464" behindDoc="0" locked="0" layoutInCell="1" allowOverlap="1" wp14:anchorId="02623195" wp14:editId="082C288A">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E3D944B" w:rsidR="00614053" w:rsidRPr="00A76878" w:rsidRDefault="00614053" w:rsidP="00F50FF6">
                            <w:pPr>
                              <w:pStyle w:val="Beschriftung"/>
                              <w:rPr>
                                <w:noProof/>
                              </w:rPr>
                            </w:pPr>
                            <w:bookmarkStart w:id="245" w:name="_Ref32948008"/>
                            <w:bookmarkStart w:id="246" w:name="_Toc35849511"/>
                            <w:r>
                              <w:t xml:space="preserve">Abbildung </w:t>
                            </w:r>
                            <w:fldSimple w:instr=" SEQ Abbildung \* ARABIC ">
                              <w:r>
                                <w:rPr>
                                  <w:noProof/>
                                </w:rPr>
                                <w:t>50</w:t>
                              </w:r>
                            </w:fldSimple>
                            <w:bookmarkEnd w:id="245"/>
                            <w:r>
                              <w:t>: Anwendung einer Änderungsdatei auf die Arbeitsmappe</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4" type="#_x0000_t202" style="position:absolute;left:0;text-align:left;margin-left:-.25pt;margin-top:205.1pt;width:355.9pt;height:30.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k6NAIAAGoEAAAOAAAAZHJzL2Uyb0RvYy54bWysVFFv2yAQfp+0/4B4X5ykTdVY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ETU5OjQCAABqBAAADgAAAAAAAAAAAAAA&#10;AAAuAgAAZHJzL2Uyb0RvYy54bWxQSwECLQAUAAYACAAAACEAk/uIw98AAAAJAQAADwAAAAAAAAAA&#10;AAAAAACOBAAAZHJzL2Rvd25yZXYueG1sUEsFBgAAAAAEAAQA8wAAAJoFAAAAAA==&#10;" stroked="f">
                <v:textbox inset="0,0,0,0">
                  <w:txbxContent>
                    <w:p w14:paraId="62D98516" w14:textId="0E3D944B" w:rsidR="00614053" w:rsidRPr="00A76878" w:rsidRDefault="00614053" w:rsidP="00F50FF6">
                      <w:pPr>
                        <w:pStyle w:val="Beschriftung"/>
                        <w:rPr>
                          <w:noProof/>
                        </w:rPr>
                      </w:pPr>
                      <w:bookmarkStart w:id="247" w:name="_Ref32948008"/>
                      <w:bookmarkStart w:id="248" w:name="_Toc35849511"/>
                      <w:r>
                        <w:t xml:space="preserve">Abbildung </w:t>
                      </w:r>
                      <w:fldSimple w:instr=" SEQ Abbildung \* ARABIC ">
                        <w:r>
                          <w:rPr>
                            <w:noProof/>
                          </w:rPr>
                          <w:t>50</w:t>
                        </w:r>
                      </w:fldSimple>
                      <w:bookmarkEnd w:id="247"/>
                      <w:r>
                        <w:t>: Anwendung einer Änderungsdatei auf die Arbeitsmappe</w:t>
                      </w:r>
                      <w:bookmarkEnd w:id="248"/>
                    </w:p>
                  </w:txbxContent>
                </v:textbox>
                <w10:wrap type="topAndBottom"/>
              </v:shape>
            </w:pict>
          </mc:Fallback>
        </mc:AlternateContent>
      </w:r>
      <w:r>
        <w:rPr>
          <w:noProof/>
        </w:rPr>
        <w:drawing>
          <wp:anchor distT="0" distB="0" distL="114300" distR="114300" simplePos="0" relativeHeight="251728896" behindDoc="0" locked="0" layoutInCell="1" allowOverlap="1" wp14:anchorId="16B429E8" wp14:editId="211BF261">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rsidR="008D5D22">
        <w:t xml:space="preserve">Abbildung </w:t>
      </w:r>
      <w:r w:rsidR="008D5D22">
        <w:rPr>
          <w:noProof/>
        </w:rPr>
        <w:t>50</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49" w:name="_Ref32950019"/>
      <w:bookmarkStart w:id="250" w:name="_Toc36379944"/>
      <w:r>
        <w:t>Git patch</w:t>
      </w:r>
      <w:bookmarkEnd w:id="249"/>
      <w:bookmarkEnd w:id="250"/>
    </w:p>
    <w:p w14:paraId="653FEB73" w14:textId="51A830D2" w:rsidR="00E031BB" w:rsidRDefault="00DD72BC" w:rsidP="00E031BB">
      <w:r>
        <w:rPr>
          <w:noProof/>
        </w:rPr>
        <w:drawing>
          <wp:anchor distT="0" distB="0" distL="114300" distR="114300" simplePos="0" relativeHeight="251773952" behindDoc="0" locked="0" layoutInCell="1" allowOverlap="1" wp14:anchorId="22960E24" wp14:editId="482E2836">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625472" behindDoc="0" locked="0" layoutInCell="1" allowOverlap="1" wp14:anchorId="76E4507A" wp14:editId="2DC98991">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33F8B59C" w:rsidR="00614053" w:rsidRPr="00A63A0A" w:rsidRDefault="00614053" w:rsidP="00E031BB">
                            <w:pPr>
                              <w:pStyle w:val="Beschriftung"/>
                              <w:rPr>
                                <w:noProof/>
                              </w:rPr>
                            </w:pPr>
                            <w:bookmarkStart w:id="251" w:name="_Toc35849512"/>
                            <w:r>
                              <w:t xml:space="preserve">Abbildung </w:t>
                            </w:r>
                            <w:fldSimple w:instr=" SEQ Abbildung \* ARABIC ">
                              <w:r>
                                <w:rPr>
                                  <w:noProof/>
                                </w:rPr>
                                <w:t>51</w:t>
                              </w:r>
                            </w:fldSimple>
                            <w:r>
                              <w:t xml:space="preserve">: Kopfzeile einer Änderungsdatei über den Befehl </w:t>
                            </w:r>
                            <w:r w:rsidRPr="00E031BB">
                              <w:rPr>
                                <w:i/>
                                <w:iCs/>
                              </w:rPr>
                              <w:t>patch</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5" type="#_x0000_t202" style="position:absolute;left:0;text-align:left;margin-left:-.3pt;margin-top:269.35pt;width:362.25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DeLad9MgIAAGkEAAAOAAAAAAAAAAAAAAAA&#10;AC4CAABkcnMvZTJvRG9jLnhtbFBLAQItABQABgAIAAAAIQCK8UI/4AAAAAkBAAAPAAAAAAAAAAAA&#10;AAAAAIwEAABkcnMvZG93bnJldi54bWxQSwUGAAAAAAQABADzAAAAmQUAAAAA&#10;" stroked="f">
                <v:textbox style="mso-fit-shape-to-text:t" inset="0,0,0,0">
                  <w:txbxContent>
                    <w:p w14:paraId="4784F864" w14:textId="33F8B59C" w:rsidR="00614053" w:rsidRPr="00A63A0A" w:rsidRDefault="00614053" w:rsidP="00E031BB">
                      <w:pPr>
                        <w:pStyle w:val="Beschriftung"/>
                        <w:rPr>
                          <w:noProof/>
                        </w:rPr>
                      </w:pPr>
                      <w:bookmarkStart w:id="252" w:name="_Toc35849512"/>
                      <w:r>
                        <w:t xml:space="preserve">Abbildung </w:t>
                      </w:r>
                      <w:fldSimple w:instr=" SEQ Abbildung \* ARABIC ">
                        <w:r>
                          <w:rPr>
                            <w:noProof/>
                          </w:rPr>
                          <w:t>51</w:t>
                        </w:r>
                      </w:fldSimple>
                      <w:r>
                        <w:t xml:space="preserve">: Kopfzeile einer Änderungsdatei über den Befehl </w:t>
                      </w:r>
                      <w:r w:rsidRPr="00E031BB">
                        <w:rPr>
                          <w:i/>
                          <w:iCs/>
                        </w:rPr>
                        <w:t>patch</w:t>
                      </w:r>
                      <w:bookmarkEnd w:id="252"/>
                    </w:p>
                  </w:txbxContent>
                </v:textbox>
                <w10:wrap type="topAndBottom"/>
              </v:shape>
            </w:pict>
          </mc:Fallback>
        </mc:AlternateContent>
      </w:r>
      <w:r w:rsidR="00E031BB" w:rsidRPr="003F367D">
        <w:t xml:space="preserve">Über das </w:t>
      </w:r>
      <w:r w:rsidR="00E031BB" w:rsidRPr="003F367D">
        <w:rPr>
          <w:i/>
          <w:iCs/>
        </w:rPr>
        <w:t xml:space="preserve">patch </w:t>
      </w:r>
      <w:r w:rsidR="00E031BB" w:rsidRPr="003F367D">
        <w:t xml:space="preserve">Kommando werden ähnlich zu einem </w:t>
      </w:r>
      <w:r w:rsidR="00E031BB" w:rsidRPr="003F367D">
        <w:rPr>
          <w:i/>
          <w:iCs/>
        </w:rPr>
        <w:t xml:space="preserve">pull-request </w:t>
      </w:r>
      <w:r w:rsidR="00E031BB" w:rsidRPr="003F367D">
        <w:t>von Host</w:t>
      </w:r>
      <w:r w:rsidR="00E031BB">
        <w:t>-Anbieter</w:t>
      </w:r>
      <w:r w:rsidR="00E031BB" w:rsidRPr="003F367D">
        <w:t xml:space="preserve"> schnell</w:t>
      </w:r>
      <w:r w:rsidR="00E031BB">
        <w:t xml:space="preserve"> größere Änderungen übertragen und integriert. Um einen </w:t>
      </w:r>
      <w:r w:rsidR="00E031BB">
        <w:rPr>
          <w:i/>
          <w:iCs/>
        </w:rPr>
        <w:t xml:space="preserve">patch </w:t>
      </w:r>
      <w:r w:rsidR="00E031BB">
        <w:t xml:space="preserve">zu erstellen wird ursprünglich </w:t>
      </w:r>
      <w:r w:rsidR="00E031BB">
        <w:rPr>
          <w:b/>
          <w:bCs/>
          <w:i/>
          <w:iCs/>
        </w:rPr>
        <w:t xml:space="preserve">git format-patch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r w:rsidR="00E031BB">
        <w:rPr>
          <w:i/>
          <w:iCs/>
        </w:rPr>
        <w:t xml:space="preserve">patch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r w:rsidR="00E031BB">
        <w:rPr>
          <w:i/>
          <w:iCs/>
        </w:rPr>
        <w:t xml:space="preserve">patch </w:t>
      </w:r>
      <w:r w:rsidR="00E031BB">
        <w:t xml:space="preserve">zu verpacken, welcher nicht auf dem aktiven Zweig ist, muss lediglich dieser Zweig </w:t>
      </w:r>
      <w:r w:rsidR="00E031BB">
        <w:rPr>
          <w:i/>
          <w:iCs/>
        </w:rPr>
        <w:t>format-patch</w:t>
      </w:r>
      <w:r w:rsidR="00E031BB">
        <w:t xml:space="preserve"> übergeben werden. Soll eine einzige "</w:t>
      </w:r>
      <w:r w:rsidR="00E031BB">
        <w:rPr>
          <w:i/>
          <w:iCs/>
        </w:rPr>
        <w:t xml:space="preserve">.patch" </w:t>
      </w:r>
      <w:r w:rsidR="00E031BB">
        <w:t xml:space="preserve">Datei erstellt werden, anstatt eine Datei für jeden Commit wird </w:t>
      </w:r>
      <w:r w:rsidR="00E031BB">
        <w:rPr>
          <w:b/>
          <w:bCs/>
          <w:i/>
          <w:iCs/>
        </w:rPr>
        <w:t xml:space="preserve">--stdout </w:t>
      </w:r>
      <w:r w:rsidR="00E031BB">
        <w:t xml:space="preserve">dem Befehl angehangen. Die </w:t>
      </w:r>
      <w:r w:rsidR="00E031BB">
        <w:rPr>
          <w:i/>
          <w:iCs/>
        </w:rPr>
        <w:t xml:space="preserve">patch </w:t>
      </w:r>
      <w:r w:rsidR="00E031BB" w:rsidRPr="002E10FF">
        <w:t>Datei</w:t>
      </w:r>
      <w:r w:rsidR="00E031BB">
        <w:rPr>
          <w:i/>
          <w:iCs/>
        </w:rPr>
        <w:t xml:space="preserve"> </w:t>
      </w:r>
      <w:r w:rsidR="00E031BB">
        <w:t>erhält je nach Git</w:t>
      </w:r>
      <w:r w:rsidR="00E031BB">
        <w:rPr>
          <w:i/>
          <w:iCs/>
        </w:rPr>
        <w:t xml:space="preserve"> </w:t>
      </w:r>
      <w:r w:rsidR="00E031BB">
        <w:t>Konfiguration einen vordefinierten Header, welcher ursprünglich die Verschickung per Mail direkt möglich machte:</w:t>
      </w:r>
    </w:p>
    <w:p w14:paraId="603888EC" w14:textId="7C699A58" w:rsidR="00E031BB" w:rsidRDefault="00E031BB" w:rsidP="00E031BB">
      <w:r>
        <w:t xml:space="preserve">Der Empfänger </w:t>
      </w:r>
      <w:r w:rsidR="00850973">
        <w:t>hat nun die Möglichkeit</w:t>
      </w:r>
      <w:r>
        <w:t xml:space="preserve"> die empfangen Dateien über </w:t>
      </w:r>
      <w:r>
        <w:rPr>
          <w:b/>
          <w:bCs/>
          <w:i/>
          <w:iCs/>
        </w:rPr>
        <w:t>git am &lt;</w:t>
      </w:r>
      <w:r w:rsidR="006155B1">
        <w:rPr>
          <w:b/>
          <w:bCs/>
          <w:i/>
          <w:iCs/>
        </w:rPr>
        <w:t>Änderungsd</w:t>
      </w:r>
      <w:r>
        <w:rPr>
          <w:b/>
          <w:bCs/>
          <w:i/>
          <w:iCs/>
        </w:rPr>
        <w:t xml:space="preserve">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EndPr/>
        <w:sdtContent>
          <w:r w:rsidR="00613A43">
            <w:fldChar w:fldCharType="begin"/>
          </w:r>
          <w:r w:rsidR="00452AE1">
            <w:rPr>
              <w:lang w:val="en-US"/>
            </w:rPr>
            <w:instrText xml:space="preserve">CITATION Rya19 \l 1033 </w:instrText>
          </w:r>
          <w:r w:rsidR="00613A43">
            <w:fldChar w:fldCharType="separate"/>
          </w:r>
          <w:r w:rsidR="00452AE1">
            <w:rPr>
              <w:noProof/>
              <w:lang w:val="en-US"/>
            </w:rPr>
            <w:t>(23)</w:t>
          </w:r>
          <w:r w:rsidR="00613A43">
            <w:fldChar w:fldCharType="end"/>
          </w:r>
        </w:sdtContent>
      </w:sdt>
      <w:r w:rsidR="00613A43">
        <w:t>.</w:t>
      </w:r>
    </w:p>
    <w:p w14:paraId="73E9A005" w14:textId="63320001" w:rsidR="00613A43" w:rsidRDefault="00613A43" w:rsidP="00E031BB">
      <w:r>
        <w:rPr>
          <w:noProof/>
        </w:rPr>
        <w:lastRenderedPageBreak/>
        <mc:AlternateContent>
          <mc:Choice Requires="wps">
            <w:drawing>
              <wp:anchor distT="0" distB="0" distL="114300" distR="114300" simplePos="0" relativeHeight="251633664" behindDoc="0" locked="0" layoutInCell="1" allowOverlap="1" wp14:anchorId="6F2EF649" wp14:editId="27AF535F">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2F091D91" w:rsidR="00614053" w:rsidRPr="00613A43" w:rsidRDefault="00614053" w:rsidP="00613A43">
                            <w:pPr>
                              <w:pStyle w:val="Beschriftung"/>
                              <w:rPr>
                                <w:i/>
                                <w:iCs/>
                                <w:noProof/>
                              </w:rPr>
                            </w:pPr>
                            <w:bookmarkStart w:id="253" w:name="_Toc35849513"/>
                            <w:r>
                              <w:t xml:space="preserve">Abbildung </w:t>
                            </w:r>
                            <w:fldSimple w:instr=" SEQ Abbildung \* ARABIC ">
                              <w:r>
                                <w:rPr>
                                  <w:noProof/>
                                </w:rPr>
                                <w:t>52</w:t>
                              </w:r>
                            </w:fldSimple>
                            <w:r>
                              <w:t xml:space="preserve">: Erstellung einer Änderungsdatei mit </w:t>
                            </w:r>
                            <w:r w:rsidRPr="00613A43">
                              <w:rPr>
                                <w:i/>
                                <w:iCs/>
                              </w:rPr>
                              <w:t>format-patch</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6" type="#_x0000_t202" style="position:absolute;left:0;text-align:left;margin-left:-.25pt;margin-top:74.15pt;width:317.25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ApvmszMQIAAGkEAAAOAAAAAAAAAAAAAAAAAC4C&#10;AABkcnMvZTJvRG9jLnhtbFBLAQItABQABgAIAAAAIQDvbnAq3gAAAAkBAAAPAAAAAAAAAAAAAAAA&#10;AIsEAABkcnMvZG93bnJldi54bWxQSwUGAAAAAAQABADzAAAAlgUAAAAA&#10;" stroked="f">
                <v:textbox style="mso-fit-shape-to-text:t" inset="0,0,0,0">
                  <w:txbxContent>
                    <w:p w14:paraId="7197EC19" w14:textId="2F091D91" w:rsidR="00614053" w:rsidRPr="00613A43" w:rsidRDefault="00614053" w:rsidP="00613A43">
                      <w:pPr>
                        <w:pStyle w:val="Beschriftung"/>
                        <w:rPr>
                          <w:i/>
                          <w:iCs/>
                          <w:noProof/>
                        </w:rPr>
                      </w:pPr>
                      <w:bookmarkStart w:id="254" w:name="_Toc35849513"/>
                      <w:r>
                        <w:t xml:space="preserve">Abbildung </w:t>
                      </w:r>
                      <w:fldSimple w:instr=" SEQ Abbildung \* ARABIC ">
                        <w:r>
                          <w:rPr>
                            <w:noProof/>
                          </w:rPr>
                          <w:t>52</w:t>
                        </w:r>
                      </w:fldSimple>
                      <w:r>
                        <w:t xml:space="preserve">: Erstellung einer Änderungsdatei mit </w:t>
                      </w:r>
                      <w:r w:rsidRPr="00613A43">
                        <w:rPr>
                          <w:i/>
                          <w:iCs/>
                        </w:rPr>
                        <w:t>format-patch</w:t>
                      </w:r>
                      <w:bookmarkEnd w:id="254"/>
                    </w:p>
                  </w:txbxContent>
                </v:textbox>
                <w10:wrap type="topAndBottom"/>
              </v:shape>
            </w:pict>
          </mc:Fallback>
        </mc:AlternateContent>
      </w:r>
      <w:r>
        <w:rPr>
          <w:noProof/>
        </w:rPr>
        <w:drawing>
          <wp:anchor distT="0" distB="0" distL="114300" distR="114300" simplePos="0" relativeHeight="251730944" behindDoc="0" locked="0" layoutInCell="1" allowOverlap="1" wp14:anchorId="7EE72455" wp14:editId="0C1E393C">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12C64998" w:rsidR="00613A43" w:rsidRDefault="00613A43" w:rsidP="00E031BB">
      <w:r>
        <w:rPr>
          <w:noProof/>
        </w:rPr>
        <mc:AlternateContent>
          <mc:Choice Requires="wps">
            <w:drawing>
              <wp:anchor distT="0" distB="0" distL="114300" distR="114300" simplePos="0" relativeHeight="251654144" behindDoc="0" locked="0" layoutInCell="1" allowOverlap="1" wp14:anchorId="68AF7995" wp14:editId="7E865E7A">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10513668" w:rsidR="00614053" w:rsidRPr="00B91458" w:rsidRDefault="00614053" w:rsidP="00613A43">
                            <w:pPr>
                              <w:pStyle w:val="Beschriftung"/>
                              <w:rPr>
                                <w:noProof/>
                              </w:rPr>
                            </w:pPr>
                            <w:bookmarkStart w:id="255" w:name="_Ref32948438"/>
                            <w:bookmarkStart w:id="256" w:name="_Toc35849514"/>
                            <w:r>
                              <w:t xml:space="preserve">Abbildung </w:t>
                            </w:r>
                            <w:fldSimple w:instr=" SEQ Abbildung \* ARABIC ">
                              <w:r>
                                <w:rPr>
                                  <w:noProof/>
                                </w:rPr>
                                <w:t>53</w:t>
                              </w:r>
                            </w:fldSimple>
                            <w:bookmarkEnd w:id="255"/>
                            <w:r>
                              <w:t>: Automatische Anwendung einer Änderungsdatei</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7" type="#_x0000_t202" style="position:absolute;left:0;text-align:left;margin-left:-.25pt;margin-top:299.65pt;width:358.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yKMA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" stroked="f">
                <v:textbox style="mso-fit-shape-to-text:t" inset="0,0,0,0">
                  <w:txbxContent>
                    <w:p w14:paraId="5A396F32" w14:textId="10513668" w:rsidR="00614053" w:rsidRPr="00B91458" w:rsidRDefault="00614053" w:rsidP="00613A43">
                      <w:pPr>
                        <w:pStyle w:val="Beschriftung"/>
                        <w:rPr>
                          <w:noProof/>
                        </w:rPr>
                      </w:pPr>
                      <w:bookmarkStart w:id="257" w:name="_Ref32948438"/>
                      <w:bookmarkStart w:id="258" w:name="_Toc35849514"/>
                      <w:r>
                        <w:t xml:space="preserve">Abbildung </w:t>
                      </w:r>
                      <w:fldSimple w:instr=" SEQ Abbildung \* ARABIC ">
                        <w:r>
                          <w:rPr>
                            <w:noProof/>
                          </w:rPr>
                          <w:t>53</w:t>
                        </w:r>
                      </w:fldSimple>
                      <w:bookmarkEnd w:id="257"/>
                      <w:r>
                        <w:t>: Automatische Anwendung einer Änderungsdatei</w:t>
                      </w:r>
                      <w:bookmarkEnd w:id="258"/>
                    </w:p>
                  </w:txbxContent>
                </v:textbox>
                <w10:wrap type="topAndBottom"/>
              </v:shape>
            </w:pict>
          </mc:Fallback>
        </mc:AlternateContent>
      </w:r>
      <w:r>
        <w:rPr>
          <w:noProof/>
        </w:rPr>
        <w:drawing>
          <wp:anchor distT="0" distB="0" distL="114300" distR="114300" simplePos="0" relativeHeight="251732992" behindDoc="0" locked="0" layoutInCell="1" allowOverlap="1" wp14:anchorId="3948C1A6" wp14:editId="03E36A8E">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4">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w:t>
      </w:r>
      <w:r w:rsidR="0061023B">
        <w:t xml:space="preserve">damit </w:t>
      </w:r>
      <w:r w:rsidR="00E031BB">
        <w:t xml:space="preserve">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rsidR="008D5D22">
        <w:t xml:space="preserve">Abbildung </w:t>
      </w:r>
      <w:r w:rsidR="008D5D22">
        <w:rPr>
          <w:noProof/>
        </w:rPr>
        <w:t>53</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59" w:name="_Ref34550141"/>
      <w:bookmarkStart w:id="260" w:name="_Toc36379945"/>
      <w:r>
        <w:t>Revidieren von Commits</w:t>
      </w:r>
      <w:bookmarkEnd w:id="259"/>
      <w:bookmarkEnd w:id="260"/>
    </w:p>
    <w:p w14:paraId="1C5B12B1" w14:textId="7033BE75"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 xml:space="preserve">verwendet werden. Bei Korrektur zuvor erfolgter Commits ist erhöhte Achtsamkeit von Nöten, da dadurch </w:t>
      </w:r>
      <w:r w:rsidR="008E4628">
        <w:t xml:space="preserve">möglicherweise </w:t>
      </w:r>
      <w:r>
        <w:t>globale Referenzen verloren gehen</w:t>
      </w:r>
      <w:r w:rsidR="008E4628">
        <w:t xml:space="preserve">, sollten die Commits synchronisiert sein, </w:t>
      </w:r>
      <w:r>
        <w:t xml:space="preserve">und Entwickler </w:t>
      </w:r>
      <w:r w:rsidR="008E4628">
        <w:t xml:space="preserve">somit </w:t>
      </w:r>
      <w:r>
        <w:t>an nicht mehr existierenden Referenzen weiterarbeiten. Diese Problematik ist nur sehr schwer zu beheben.</w:t>
      </w:r>
    </w:p>
    <w:p w14:paraId="6CE8C6EC" w14:textId="77777777" w:rsidR="008F6A83" w:rsidRDefault="008F6A83" w:rsidP="008F6A83">
      <w:pPr>
        <w:pStyle w:val="berschrift3"/>
      </w:pPr>
      <w:bookmarkStart w:id="261" w:name="_Toc36379946"/>
      <w:r>
        <w:t>Git revert</w:t>
      </w:r>
      <w:bookmarkEnd w:id="261"/>
    </w:p>
    <w:p w14:paraId="39243589" w14:textId="3B18DEA3"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w:t>
      </w:r>
      <w:r w:rsidR="0050700A">
        <w:t xml:space="preserve">ie Prüfsumme </w:t>
      </w:r>
      <w:r>
        <w:t xml:space="preserve">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w:t>
      </w:r>
      <w:r>
        <w:lastRenderedPageBreak/>
        <w:t xml:space="preserve">angewandt, welche zuvor über den Befehl </w:t>
      </w:r>
      <w:r>
        <w:rPr>
          <w:b/>
          <w:bCs/>
          <w:i/>
          <w:iCs/>
        </w:rPr>
        <w:t>git push</w:t>
      </w:r>
      <w:r>
        <w:t xml:space="preserve"> mit dem </w:t>
      </w:r>
      <w:r w:rsidRPr="00457FFE">
        <w:t>Referenzarchiv</w:t>
      </w:r>
      <w:r>
        <w:rPr>
          <w:i/>
          <w:iCs/>
        </w:rPr>
        <w:t xml:space="preserve"> </w:t>
      </w:r>
      <w:r>
        <w:t xml:space="preserve">synchronisiert 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End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D268E87" w14:textId="5E30B331" w:rsidR="00D9408F" w:rsidRDefault="008D0AD6" w:rsidP="00D9408F">
      <w:r>
        <w:rPr>
          <w:noProof/>
        </w:rPr>
        <mc:AlternateContent>
          <mc:Choice Requires="wps">
            <w:drawing>
              <wp:anchor distT="0" distB="0" distL="114300" distR="114300" simplePos="0" relativeHeight="251660288" behindDoc="0" locked="0" layoutInCell="1" allowOverlap="1" wp14:anchorId="3F41EC29" wp14:editId="467B835B">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66A932C3" w:rsidR="00614053" w:rsidRPr="00A22C4B" w:rsidRDefault="00614053" w:rsidP="008D0AD6">
                            <w:pPr>
                              <w:pStyle w:val="Beschriftung"/>
                              <w:rPr>
                                <w:noProof/>
                              </w:rPr>
                            </w:pPr>
                            <w:bookmarkStart w:id="262" w:name="_Ref32948604"/>
                            <w:bookmarkStart w:id="263" w:name="_Toc35849515"/>
                            <w:r>
                              <w:t xml:space="preserve">Abbildung </w:t>
                            </w:r>
                            <w:fldSimple w:instr=" SEQ Abbildung \* ARABIC ">
                              <w:r>
                                <w:rPr>
                                  <w:noProof/>
                                </w:rPr>
                                <w:t>54</w:t>
                              </w:r>
                            </w:fldSimple>
                            <w:bookmarkEnd w:id="262"/>
                            <w:r>
                              <w:t>: Historie vor Revidierung eines Commits</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8" type="#_x0000_t202" style="position:absolute;left:0;text-align:left;margin-left:-.25pt;margin-top:116.75pt;width:3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37zD7MwIAAGkEAAAOAAAAAAAAAAAAAAAA&#10;AC4CAABkcnMvZTJvRG9jLnhtbFBLAQItABQABgAIAAAAIQAxJLK43wAAAAkBAAAPAAAAAAAAAAAA&#10;AAAAAI0EAABkcnMvZG93bnJldi54bWxQSwUGAAAAAAQABADzAAAAmQUAAAAA&#10;" stroked="f">
                <v:textbox style="mso-fit-shape-to-text:t" inset="0,0,0,0">
                  <w:txbxContent>
                    <w:p w14:paraId="0826F909" w14:textId="66A932C3" w:rsidR="00614053" w:rsidRPr="00A22C4B" w:rsidRDefault="00614053" w:rsidP="008D0AD6">
                      <w:pPr>
                        <w:pStyle w:val="Beschriftung"/>
                        <w:rPr>
                          <w:noProof/>
                        </w:rPr>
                      </w:pPr>
                      <w:bookmarkStart w:id="264" w:name="_Ref32948604"/>
                      <w:bookmarkStart w:id="265" w:name="_Toc35849515"/>
                      <w:r>
                        <w:t xml:space="preserve">Abbildung </w:t>
                      </w:r>
                      <w:fldSimple w:instr=" SEQ Abbildung \* ARABIC ">
                        <w:r>
                          <w:rPr>
                            <w:noProof/>
                          </w:rPr>
                          <w:t>54</w:t>
                        </w:r>
                      </w:fldSimple>
                      <w:bookmarkEnd w:id="264"/>
                      <w:r>
                        <w:t>: Historie vor Revidierung eines Commits</w:t>
                      </w:r>
                      <w:bookmarkEnd w:id="265"/>
                    </w:p>
                  </w:txbxContent>
                </v:textbox>
                <w10:wrap type="topAndBottom"/>
              </v:shape>
            </w:pict>
          </mc:Fallback>
        </mc:AlternateContent>
      </w:r>
      <w:r>
        <w:rPr>
          <w:noProof/>
        </w:rPr>
        <w:drawing>
          <wp:anchor distT="0" distB="0" distL="114300" distR="114300" simplePos="0" relativeHeight="251735040" behindDoc="0" locked="0" layoutInCell="1" allowOverlap="1" wp14:anchorId="2AADC7E5" wp14:editId="0B6B15A0">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5">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8D5D22">
        <w:t xml:space="preserve">Abbildung </w:t>
      </w:r>
      <w:r w:rsidR="008D5D22">
        <w:rPr>
          <w:noProof/>
        </w:rPr>
        <w:t>54</w:t>
      </w:r>
      <w:r>
        <w:fldChar w:fldCharType="end"/>
      </w:r>
      <w:r>
        <w:t xml:space="preserve"> </w:t>
      </w:r>
      <w:r w:rsidR="00D9408F">
        <w:t>aus:</w:t>
      </w:r>
    </w:p>
    <w:p w14:paraId="0B36AF02" w14:textId="787AD023" w:rsidR="00D9408F" w:rsidRPr="00147A8E" w:rsidRDefault="008D0AD6" w:rsidP="00D9408F">
      <w:r>
        <w:rPr>
          <w:noProof/>
        </w:rPr>
        <mc:AlternateContent>
          <mc:Choice Requires="wps">
            <w:drawing>
              <wp:anchor distT="0" distB="0" distL="114300" distR="114300" simplePos="0" relativeHeight="251741184" behindDoc="0" locked="0" layoutInCell="1" allowOverlap="1" wp14:anchorId="4222CBC3" wp14:editId="26294D41">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E08B297" w:rsidR="00614053" w:rsidRPr="00A43464" w:rsidRDefault="00614053" w:rsidP="008D0AD6">
                            <w:pPr>
                              <w:pStyle w:val="Beschriftung"/>
                              <w:rPr>
                                <w:noProof/>
                              </w:rPr>
                            </w:pPr>
                            <w:bookmarkStart w:id="266" w:name="_Ref32948651"/>
                            <w:bookmarkStart w:id="267" w:name="_Toc35849516"/>
                            <w:r>
                              <w:t xml:space="preserve">Abbildung </w:t>
                            </w:r>
                            <w:fldSimple w:instr=" SEQ Abbildung \* ARABIC ">
                              <w:r>
                                <w:rPr>
                                  <w:noProof/>
                                </w:rPr>
                                <w:t>55</w:t>
                              </w:r>
                            </w:fldSimple>
                            <w:bookmarkEnd w:id="266"/>
                            <w:r>
                              <w:t>: Historie nach Revidierung eines Commits</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9" type="#_x0000_t202" style="position:absolute;left:0;text-align:left;margin-left:-.25pt;margin-top:210.3pt;width:309.7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eL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s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Dq62eLMgIAAGkEAAAOAAAAAAAAAAAAAAAA&#10;AC4CAABkcnMvZTJvRG9jLnhtbFBLAQItABQABgAIAAAAIQCsIX0R4AAAAAkBAAAPAAAAAAAAAAAA&#10;AAAAAIwEAABkcnMvZG93bnJldi54bWxQSwUGAAAAAAQABADzAAAAmQUAAAAA&#10;" stroked="f">
                <v:textbox style="mso-fit-shape-to-text:t" inset="0,0,0,0">
                  <w:txbxContent>
                    <w:p w14:paraId="78DC09A9" w14:textId="7E08B297" w:rsidR="00614053" w:rsidRPr="00A43464" w:rsidRDefault="00614053" w:rsidP="008D0AD6">
                      <w:pPr>
                        <w:pStyle w:val="Beschriftung"/>
                        <w:rPr>
                          <w:noProof/>
                        </w:rPr>
                      </w:pPr>
                      <w:bookmarkStart w:id="268" w:name="_Ref32948651"/>
                      <w:bookmarkStart w:id="269" w:name="_Toc35849516"/>
                      <w:r>
                        <w:t xml:space="preserve">Abbildung </w:t>
                      </w:r>
                      <w:fldSimple w:instr=" SEQ Abbildung \* ARABIC ">
                        <w:r>
                          <w:rPr>
                            <w:noProof/>
                          </w:rPr>
                          <w:t>55</w:t>
                        </w:r>
                      </w:fldSimple>
                      <w:bookmarkEnd w:id="268"/>
                      <w:r>
                        <w:t>: Historie nach Revidierung eines Commits</w:t>
                      </w:r>
                      <w:bookmarkEnd w:id="269"/>
                    </w:p>
                  </w:txbxContent>
                </v:textbox>
                <w10:wrap type="topAndBottom"/>
              </v:shape>
            </w:pict>
          </mc:Fallback>
        </mc:AlternateContent>
      </w:r>
      <w:r>
        <w:rPr>
          <w:noProof/>
        </w:rPr>
        <w:drawing>
          <wp:anchor distT="0" distB="0" distL="114300" distR="114300" simplePos="0" relativeHeight="251739136" behindDoc="0" locked="0" layoutInCell="1" allowOverlap="1" wp14:anchorId="48158B5C" wp14:editId="19857DF3">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6">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rsidR="008D5D22">
        <w:t xml:space="preserve">Abbildung </w:t>
      </w:r>
      <w:r w:rsidR="008D5D22">
        <w:rPr>
          <w:noProof/>
        </w:rPr>
        <w:t>55</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rsidR="00490FD3">
        <w:t>benötigt,</w:t>
      </w:r>
      <w:r w:rsidR="001A47E3">
        <w:t xml:space="preserve"> um den Commit zu verwerfen.</w:t>
      </w:r>
    </w:p>
    <w:p w14:paraId="19A8524F" w14:textId="77777777" w:rsidR="008F6A83" w:rsidRDefault="008F6A83" w:rsidP="008F6A83">
      <w:pPr>
        <w:pStyle w:val="berschrift3"/>
      </w:pPr>
      <w:bookmarkStart w:id="270" w:name="_Toc36379947"/>
      <w:r>
        <w:t>Git reset</w:t>
      </w:r>
      <w:bookmarkEnd w:id="270"/>
    </w:p>
    <w:p w14:paraId="696A5D2A" w14:textId="2517DE00" w:rsidR="00184B1F" w:rsidRPr="0097154F" w:rsidRDefault="00184B1F" w:rsidP="00184B1F">
      <w:r>
        <w:t>Falls man mehrere Änderungen lokal durchgeführt hat, welche sich als fehlerhaft herausstellten, kann ein Zurücksetzen de</w:t>
      </w:r>
      <w:r w:rsidR="000E6663">
        <w:t>s</w:t>
      </w:r>
      <w:r>
        <w:t xml:space="preserve"> lokalen Arbeits</w:t>
      </w:r>
      <w:r w:rsidR="000E6663">
        <w:t>verzeichnisses</w:t>
      </w:r>
      <w:r>
        <w:t xml:space="preserve"> Abhilfe schaffen. Dies geschieht mit </w:t>
      </w:r>
      <w:r>
        <w:rPr>
          <w:b/>
          <w:bCs/>
          <w:i/>
          <w:iCs/>
        </w:rPr>
        <w:t xml:space="preserve">git reset --hard &lt;Prüfsumme&gt;. </w:t>
      </w:r>
      <w:r>
        <w:t xml:space="preserve">Dadurch werden alle durchgeführten Änderungen bis zu dem übergebenen Commit verworfen. Ohne das Schlüsselwort </w:t>
      </w:r>
      <w:r>
        <w:rPr>
          <w:b/>
          <w:bCs/>
          <w:i/>
          <w:iCs/>
        </w:rPr>
        <w:t>--</w:t>
      </w:r>
      <w:r w:rsidRPr="00457FFE">
        <w:rPr>
          <w:b/>
          <w:bCs/>
          <w:i/>
          <w:iCs/>
        </w:rPr>
        <w:t>hard</w:t>
      </w:r>
      <w:r>
        <w:t xml:space="preserve">, finden sich die Änderungen, welche die verworfenen Commits beinhalten in der </w:t>
      </w:r>
      <w:r>
        <w:lastRenderedPageBreak/>
        <w:t xml:space="preserve">Arbeitskopie wieder. </w:t>
      </w:r>
      <w:r w:rsidRPr="00457FFE">
        <w:t>Falls</w:t>
      </w:r>
      <w:r>
        <w:t xml:space="preserve"> kein Commit mit übergeben wird, wird die Arbeitskopie </w:t>
      </w:r>
      <w:r w:rsidR="00636E15">
        <w:t xml:space="preserve">auf den letzten Commit des </w:t>
      </w:r>
      <w:r w:rsidR="001F1241">
        <w:t xml:space="preserve">aktiven </w:t>
      </w:r>
      <w:r w:rsidR="00636E15">
        <w:t xml:space="preserve">Zweiges </w:t>
      </w:r>
      <w:r>
        <w:t xml:space="preserve">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End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0850480" w14:textId="17539073" w:rsidR="00184B1F" w:rsidRDefault="006025DD" w:rsidP="00184B1F">
      <w:r>
        <w:rPr>
          <w:noProof/>
        </w:rPr>
        <mc:AlternateContent>
          <mc:Choice Requires="wps">
            <w:drawing>
              <wp:anchor distT="0" distB="0" distL="114300" distR="114300" simplePos="0" relativeHeight="251698176" behindDoc="0" locked="0" layoutInCell="1" allowOverlap="1" wp14:anchorId="1E5C8C0E" wp14:editId="313D83C2">
                <wp:simplePos x="0" y="0"/>
                <wp:positionH relativeFrom="column">
                  <wp:posOffset>-1270</wp:posOffset>
                </wp:positionH>
                <wp:positionV relativeFrom="paragraph">
                  <wp:posOffset>2254801</wp:posOffset>
                </wp:positionV>
                <wp:extent cx="4591050" cy="405130"/>
                <wp:effectExtent l="0" t="0" r="0" b="0"/>
                <wp:wrapTopAndBottom/>
                <wp:docPr id="108" name="Textfeld 108"/>
                <wp:cNvGraphicFramePr/>
                <a:graphic xmlns:a="http://schemas.openxmlformats.org/drawingml/2006/main">
                  <a:graphicData uri="http://schemas.microsoft.com/office/word/2010/wordprocessingShape">
                    <wps:wsp>
                      <wps:cNvSpPr txBox="1"/>
                      <wps:spPr>
                        <a:xfrm>
                          <a:off x="0" y="0"/>
                          <a:ext cx="4591050" cy="405130"/>
                        </a:xfrm>
                        <a:prstGeom prst="rect">
                          <a:avLst/>
                        </a:prstGeom>
                        <a:solidFill>
                          <a:prstClr val="white"/>
                        </a:solidFill>
                        <a:ln>
                          <a:noFill/>
                        </a:ln>
                      </wps:spPr>
                      <wps:txbx>
                        <w:txbxContent>
                          <w:p w14:paraId="32F8A34D" w14:textId="127A1281" w:rsidR="00614053" w:rsidRPr="00891DFC" w:rsidRDefault="00614053" w:rsidP="00184B1F">
                            <w:pPr>
                              <w:pStyle w:val="Beschriftung"/>
                              <w:rPr>
                                <w:noProof/>
                              </w:rPr>
                            </w:pPr>
                            <w:bookmarkStart w:id="271" w:name="_Ref32948737"/>
                            <w:bookmarkStart w:id="272" w:name="_Toc35849517"/>
                            <w:r>
                              <w:t xml:space="preserve">Abbildung </w:t>
                            </w:r>
                            <w:fldSimple w:instr=" SEQ Abbildung \* ARABIC ">
                              <w:r>
                                <w:rPr>
                                  <w:noProof/>
                                </w:rPr>
                                <w:t>56</w:t>
                              </w:r>
                            </w:fldSimple>
                            <w:bookmarkEnd w:id="271"/>
                            <w:r>
                              <w:t xml:space="preserve">: Zurücksetzung der Historie durch das Kommando </w:t>
                            </w:r>
                            <w:r w:rsidRPr="00184B1F">
                              <w:rPr>
                                <w:i/>
                                <w:iCs/>
                              </w:rPr>
                              <w:t>reset</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8C0E" id="Textfeld 108" o:spid="_x0000_s1080" type="#_x0000_t202" style="position:absolute;left:0;text-align:left;margin-left:-.1pt;margin-top:177.55pt;width:361.5pt;height:3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" stroked="f">
                <v:textbox inset="0,0,0,0">
                  <w:txbxContent>
                    <w:p w14:paraId="32F8A34D" w14:textId="127A1281" w:rsidR="00614053" w:rsidRPr="00891DFC" w:rsidRDefault="00614053" w:rsidP="00184B1F">
                      <w:pPr>
                        <w:pStyle w:val="Beschriftung"/>
                        <w:rPr>
                          <w:noProof/>
                        </w:rPr>
                      </w:pPr>
                      <w:bookmarkStart w:id="273" w:name="_Ref32948737"/>
                      <w:bookmarkStart w:id="274" w:name="_Toc35849517"/>
                      <w:r>
                        <w:t xml:space="preserve">Abbildung </w:t>
                      </w:r>
                      <w:fldSimple w:instr=" SEQ Abbildung \* ARABIC ">
                        <w:r>
                          <w:rPr>
                            <w:noProof/>
                          </w:rPr>
                          <w:t>56</w:t>
                        </w:r>
                      </w:fldSimple>
                      <w:bookmarkEnd w:id="273"/>
                      <w:r>
                        <w:t xml:space="preserve">: Zurücksetzung der Historie durch das Kommando </w:t>
                      </w:r>
                      <w:r w:rsidRPr="00184B1F">
                        <w:rPr>
                          <w:i/>
                          <w:iCs/>
                        </w:rPr>
                        <w:t>reset</w:t>
                      </w:r>
                      <w:bookmarkEnd w:id="274"/>
                    </w:p>
                  </w:txbxContent>
                </v:textbox>
                <w10:wrap type="topAndBottom"/>
              </v:shape>
            </w:pict>
          </mc:Fallback>
        </mc:AlternateContent>
      </w:r>
      <w:r>
        <w:rPr>
          <w:noProof/>
        </w:rPr>
        <w:drawing>
          <wp:anchor distT="0" distB="0" distL="114300" distR="114300" simplePos="0" relativeHeight="251743232" behindDoc="0" locked="0" layoutInCell="1" allowOverlap="1" wp14:anchorId="43F23E64" wp14:editId="1FF470F6">
            <wp:simplePos x="0" y="0"/>
            <wp:positionH relativeFrom="column">
              <wp:posOffset>826399</wp:posOffset>
            </wp:positionH>
            <wp:positionV relativeFrom="paragraph">
              <wp:posOffset>1736916</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7">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4B1F">
        <w:t xml:space="preserve">Fall der Commit nicht synchronisiert wurde, ist es einfacher den Commit zu entfernen über das </w:t>
      </w:r>
      <w:r w:rsidR="00184B1F" w:rsidRPr="00DE5E23">
        <w:rPr>
          <w:i/>
          <w:iCs/>
        </w:rPr>
        <w:t>reset</w:t>
      </w:r>
      <w:r w:rsidR="00184B1F">
        <w:t xml:space="preserve"> Kommando</w:t>
      </w:r>
      <w:r w:rsidR="00F071EC">
        <w:t xml:space="preserve">, anstatt ein </w:t>
      </w:r>
      <w:r w:rsidR="00F071EC" w:rsidRPr="00F071EC">
        <w:rPr>
          <w:i/>
          <w:iCs/>
        </w:rPr>
        <w:t>revert</w:t>
      </w:r>
      <w:r w:rsidR="00F071EC">
        <w:t xml:space="preserve"> durchzuführen</w:t>
      </w:r>
      <w:r w:rsidR="00184B1F">
        <w:t xml:space="preserve">. In </w:t>
      </w:r>
      <w:r w:rsidR="00184B1F">
        <w:fldChar w:fldCharType="begin"/>
      </w:r>
      <w:r w:rsidR="00184B1F">
        <w:instrText xml:space="preserve"> REF _Ref32948737 \h </w:instrText>
      </w:r>
      <w:r w:rsidR="00184B1F">
        <w:fldChar w:fldCharType="separate"/>
      </w:r>
      <w:r w:rsidR="008D5D22">
        <w:t xml:space="preserve">Abbildung </w:t>
      </w:r>
      <w:r w:rsidR="008D5D22">
        <w:rPr>
          <w:noProof/>
        </w:rPr>
        <w:t>56</w:t>
      </w:r>
      <w:r w:rsidR="00184B1F">
        <w:fldChar w:fldCharType="end"/>
      </w:r>
      <w:r w:rsidR="00F91C28">
        <w:t xml:space="preserve"> </w:t>
      </w:r>
      <w:r w:rsidR="00184B1F">
        <w:t>zu sehen</w:t>
      </w:r>
      <w:r w:rsidR="00AA6116">
        <w:t>,</w:t>
      </w:r>
      <w:r w:rsidR="00184B1F">
        <w:t xml:space="preserve"> wird zuerst ein </w:t>
      </w:r>
      <w:r w:rsidR="00184B1F">
        <w:rPr>
          <w:i/>
          <w:iCs/>
        </w:rPr>
        <w:t xml:space="preserve">reset </w:t>
      </w:r>
      <w:r w:rsidR="00184B1F">
        <w:t xml:space="preserve">ohne das Schlüsselwort </w:t>
      </w:r>
      <w:r w:rsidR="00184B1F">
        <w:rPr>
          <w:b/>
          <w:bCs/>
          <w:i/>
          <w:iCs/>
        </w:rPr>
        <w:t xml:space="preserve">--hard </w:t>
      </w:r>
      <w:r w:rsidR="00184B1F">
        <w:t>verwendet. Dadurch befindet sich die modifizierte Datei, welche den ungewünschte Commit beinhaltet</w:t>
      </w:r>
      <w:r w:rsidR="005D5FB5">
        <w:t>,</w:t>
      </w:r>
      <w:r w:rsidR="00184B1F">
        <w:t xml:space="preserve"> im Arbeitsverzeichnis. Ein zweites Mal wird der Befehl mit diesem Schlüsselwort verwendet. Die Arbeitskopie ist nach erfolgtem Befehl auf dem Stand des übergebenen Commits</w:t>
      </w:r>
      <w:r w:rsidR="007F5B4F">
        <w:t xml:space="preserve"> und die Änderungen sind verworfen</w:t>
      </w:r>
      <w:r>
        <w:t>:</w:t>
      </w:r>
    </w:p>
    <w:p w14:paraId="7A0A8015" w14:textId="00826ED0"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w:t>
      </w:r>
      <w:r w:rsidR="0035239F">
        <w:t>Dieser</w:t>
      </w:r>
      <w:r>
        <w:t xml:space="preserve">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275" w:name="_Toc36379948"/>
      <w:r>
        <w:t>Git reflog</w:t>
      </w:r>
      <w:bookmarkEnd w:id="275"/>
    </w:p>
    <w:p w14:paraId="678616B7" w14:textId="4CDAEB5A"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rsidR="000A0DD6">
        <w:t>verwendet</w:t>
      </w:r>
      <w:r>
        <w:t xml:space="preserve">,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w:t>
      </w:r>
      <w:r w:rsidR="0065255B">
        <w:t>en</w:t>
      </w:r>
      <w:r>
        <w:t xml:space="preserve"> verworfenen Commit im </w:t>
      </w:r>
      <w:r>
        <w:rPr>
          <w:i/>
          <w:iCs/>
        </w:rPr>
        <w:t xml:space="preserve">reflog </w:t>
      </w:r>
      <w:r>
        <w:t>zu finden. Allerdings werden Commits</w:t>
      </w:r>
      <w:r w:rsidR="00702868">
        <w:t xml:space="preserve"> ohne Referenzierung</w:t>
      </w:r>
      <w:r>
        <w:t xml:space="preserve"> nach einer festgelegten Zeit verworfen. Somit ist die Rückverfolgung von </w:t>
      </w:r>
      <w:r>
        <w:rPr>
          <w:i/>
          <w:iCs/>
        </w:rPr>
        <w:t xml:space="preserve">reflog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A17F1D">
            <w:rPr>
              <w:noProof/>
              <w:lang w:val="en-US"/>
            </w:rPr>
            <w:t>(25)</w:t>
          </w:r>
          <w:r>
            <w:fldChar w:fldCharType="end"/>
          </w:r>
        </w:sdtContent>
      </w:sdt>
      <w:r>
        <w:t>.</w:t>
      </w:r>
    </w:p>
    <w:p w14:paraId="67486288" w14:textId="601E6A40" w:rsidR="0022112D" w:rsidRDefault="0022112D" w:rsidP="0022112D">
      <w:pPr>
        <w:spacing w:before="0" w:line="240" w:lineRule="auto"/>
        <w:jc w:val="left"/>
      </w:pPr>
      <w:r>
        <w:br w:type="page"/>
      </w:r>
    </w:p>
    <w:p w14:paraId="1E224B84" w14:textId="54C26D9F" w:rsidR="00184B1F" w:rsidRPr="00184B1F" w:rsidRDefault="00184B1F" w:rsidP="00184B1F">
      <w:r>
        <w:rPr>
          <w:noProof/>
        </w:rPr>
        <w:lastRenderedPageBreak/>
        <mc:AlternateContent>
          <mc:Choice Requires="wps">
            <w:drawing>
              <wp:anchor distT="0" distB="0" distL="114300" distR="114300" simplePos="0" relativeHeight="251712512" behindDoc="0" locked="0" layoutInCell="1" allowOverlap="1" wp14:anchorId="0B8D5109" wp14:editId="7F9E4BC7">
                <wp:simplePos x="0" y="0"/>
                <wp:positionH relativeFrom="column">
                  <wp:posOffset>-3175</wp:posOffset>
                </wp:positionH>
                <wp:positionV relativeFrom="paragraph">
                  <wp:posOffset>1839547</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0552A54" w:rsidR="00614053" w:rsidRPr="00CD452D" w:rsidRDefault="00614053" w:rsidP="00184B1F">
                            <w:pPr>
                              <w:pStyle w:val="Beschriftung"/>
                              <w:rPr>
                                <w:noProof/>
                              </w:rPr>
                            </w:pPr>
                            <w:bookmarkStart w:id="276" w:name="_Ref32948869"/>
                            <w:bookmarkStart w:id="277" w:name="_Toc35849518"/>
                            <w:r>
                              <w:t xml:space="preserve">Abbildung </w:t>
                            </w:r>
                            <w:fldSimple w:instr=" SEQ Abbildung \* ARABIC ">
                              <w:r>
                                <w:rPr>
                                  <w:noProof/>
                                </w:rPr>
                                <w:t>57</w:t>
                              </w:r>
                            </w:fldSimple>
                            <w:bookmarkEnd w:id="276"/>
                            <w:r>
                              <w:t>: Ansicht des Reflogs</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1" type="#_x0000_t202" style="position:absolute;left:0;text-align:left;margin-left:-.25pt;margin-top:144.85pt;width:390.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" stroked="f">
                <v:textbox style="mso-fit-shape-to-text:t" inset="0,0,0,0">
                  <w:txbxContent>
                    <w:p w14:paraId="4285A38A" w14:textId="00552A54" w:rsidR="00614053" w:rsidRPr="00CD452D" w:rsidRDefault="00614053" w:rsidP="00184B1F">
                      <w:pPr>
                        <w:pStyle w:val="Beschriftung"/>
                        <w:rPr>
                          <w:noProof/>
                        </w:rPr>
                      </w:pPr>
                      <w:bookmarkStart w:id="278" w:name="_Ref32948869"/>
                      <w:bookmarkStart w:id="279" w:name="_Toc35849518"/>
                      <w:r>
                        <w:t xml:space="preserve">Abbildung </w:t>
                      </w:r>
                      <w:fldSimple w:instr=" SEQ Abbildung \* ARABIC ">
                        <w:r>
                          <w:rPr>
                            <w:noProof/>
                          </w:rPr>
                          <w:t>57</w:t>
                        </w:r>
                      </w:fldSimple>
                      <w:bookmarkEnd w:id="278"/>
                      <w:r>
                        <w:t>: Ansicht des Reflogs</w:t>
                      </w:r>
                      <w:bookmarkEnd w:id="279"/>
                    </w:p>
                  </w:txbxContent>
                </v:textbox>
                <w10:wrap type="topAndBottom"/>
              </v:shape>
            </w:pict>
          </mc:Fallback>
        </mc:AlternateContent>
      </w:r>
      <w:r>
        <w:rPr>
          <w:noProof/>
        </w:rPr>
        <w:drawing>
          <wp:anchor distT="0" distB="0" distL="114300" distR="114300" simplePos="0" relativeHeight="251745280" behindDoc="0" locked="0" layoutInCell="1" allowOverlap="1" wp14:anchorId="59F2EFE3" wp14:editId="76CE1D42">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8">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rsidR="008D5D22">
        <w:t xml:space="preserve">Abbildung </w:t>
      </w:r>
      <w:r w:rsidR="008D5D22">
        <w:rPr>
          <w:noProof/>
        </w:rPr>
        <w:t>57</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14:paraId="24B7C30C" w14:textId="77777777" w:rsidR="008F6A83" w:rsidRDefault="008F6A83" w:rsidP="008F6A83">
      <w:pPr>
        <w:pStyle w:val="berschrift2"/>
      </w:pPr>
      <w:bookmarkStart w:id="280" w:name="_Toc36379949"/>
      <w:r>
        <w:t>Selektiv Änderungen durchführen</w:t>
      </w:r>
      <w:bookmarkEnd w:id="280"/>
    </w:p>
    <w:p w14:paraId="38C270C3" w14:textId="279E12C6"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w:t>
      </w:r>
      <w:r w:rsidR="0073283B">
        <w:t>Zuletzt</w:t>
      </w:r>
      <w:r>
        <w:t xml:space="preserve">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281" w:name="_Ref34550332"/>
      <w:bookmarkStart w:id="282" w:name="_Toc36379950"/>
      <w:r>
        <w:t>Git cherry-pick</w:t>
      </w:r>
      <w:bookmarkEnd w:id="281"/>
      <w:bookmarkEnd w:id="282"/>
    </w:p>
    <w:p w14:paraId="635BD711" w14:textId="3B6DD93A" w:rsidR="007D12E7" w:rsidRDefault="00C267FC" w:rsidP="008006D3">
      <w:r>
        <w:rPr>
          <w:noProof/>
        </w:rPr>
        <w:drawing>
          <wp:anchor distT="0" distB="0" distL="114300" distR="114300" simplePos="0" relativeHeight="251588608" behindDoc="0" locked="0" layoutInCell="1" allowOverlap="1" wp14:anchorId="3C2404EC" wp14:editId="5C455281">
            <wp:simplePos x="0" y="0"/>
            <wp:positionH relativeFrom="column">
              <wp:posOffset>1169370</wp:posOffset>
            </wp:positionH>
            <wp:positionV relativeFrom="paragraph">
              <wp:posOffset>2633716</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5232" behindDoc="0" locked="0" layoutInCell="1" allowOverlap="1" wp14:anchorId="6CCD11F0" wp14:editId="6A7AFD7F">
                <wp:simplePos x="0" y="0"/>
                <wp:positionH relativeFrom="column">
                  <wp:posOffset>-3175</wp:posOffset>
                </wp:positionH>
                <wp:positionV relativeFrom="paragraph">
                  <wp:posOffset>4074280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35D239F6" w:rsidR="00614053" w:rsidRPr="003E2460" w:rsidRDefault="00614053" w:rsidP="007D12E7">
                            <w:pPr>
                              <w:pStyle w:val="Beschriftung"/>
                              <w:rPr>
                                <w:noProof/>
                              </w:rPr>
                            </w:pPr>
                            <w:bookmarkStart w:id="283" w:name="_Ref35854597"/>
                            <w:bookmarkStart w:id="284" w:name="_Toc35849519"/>
                            <w:r>
                              <w:t xml:space="preserve">Abbildung </w:t>
                            </w:r>
                            <w:fldSimple w:instr=" SEQ Abbildung \* ARABIC ">
                              <w:r>
                                <w:rPr>
                                  <w:noProof/>
                                </w:rPr>
                                <w:t>58</w:t>
                              </w:r>
                            </w:fldSimple>
                            <w:bookmarkEnd w:id="283"/>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2" type="#_x0000_t202" style="position:absolute;left:0;text-align:left;margin-left:-.25pt;margin-top:320.8pt;width:240.35pt;height:30.7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" stroked="f">
                <v:textbox inset="0,0,0,0">
                  <w:txbxContent>
                    <w:p w14:paraId="70D691D3" w14:textId="35D239F6" w:rsidR="00614053" w:rsidRPr="003E2460" w:rsidRDefault="00614053" w:rsidP="007D12E7">
                      <w:pPr>
                        <w:pStyle w:val="Beschriftung"/>
                        <w:rPr>
                          <w:noProof/>
                        </w:rPr>
                      </w:pPr>
                      <w:bookmarkStart w:id="285" w:name="_Ref35854597"/>
                      <w:bookmarkStart w:id="286" w:name="_Toc35849519"/>
                      <w:r>
                        <w:t xml:space="preserve">Abbildung </w:t>
                      </w:r>
                      <w:fldSimple w:instr=" SEQ Abbildung \* ARABIC ">
                        <w:r>
                          <w:rPr>
                            <w:noProof/>
                          </w:rPr>
                          <w:t>58</w:t>
                        </w:r>
                      </w:fldSimple>
                      <w:bookmarkEnd w:id="285"/>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6"/>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w:t>
      </w:r>
      <w:r w:rsidR="005469F5">
        <w:t xml:space="preserve">weitere </w:t>
      </w:r>
      <w:r w:rsidR="008006D3">
        <w:t xml:space="preserve">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EndPr/>
        <w:sdtContent>
          <w:r w:rsidR="008006D3">
            <w:fldChar w:fldCharType="begin"/>
          </w:r>
          <w:r w:rsidR="00452AE1">
            <w:rPr>
              <w:lang w:val="en-US"/>
            </w:rPr>
            <w:instrText xml:space="preserve">CITATION Ral19 \l 1033 </w:instrText>
          </w:r>
          <w:r w:rsidR="008006D3">
            <w:fldChar w:fldCharType="separate"/>
          </w:r>
          <w:r w:rsidR="00452AE1">
            <w:rPr>
              <w:noProof/>
              <w:lang w:val="en-US"/>
            </w:rPr>
            <w:t>(26)</w:t>
          </w:r>
          <w:r w:rsidR="008006D3">
            <w:fldChar w:fldCharType="end"/>
          </w:r>
        </w:sdtContent>
      </w:sdt>
      <w:r w:rsidR="008006D3">
        <w:t xml:space="preserve">. </w:t>
      </w:r>
      <w:r w:rsidR="007D12E7">
        <w:t xml:space="preserve">Bildlich sieht </w:t>
      </w:r>
      <w:r>
        <w:t xml:space="preserve">eine Integration über das </w:t>
      </w:r>
      <w:r w:rsidR="00C40AE4">
        <w:t>Kommando</w:t>
      </w:r>
      <w:r w:rsidR="007D12E7">
        <w:t xml:space="preserve"> </w:t>
      </w:r>
      <w:r w:rsidR="007D12E7" w:rsidRPr="007D12E7">
        <w:rPr>
          <w:i/>
          <w:iCs/>
        </w:rPr>
        <w:t>cherry-pick</w:t>
      </w:r>
      <w:r w:rsidR="007D12E7">
        <w:t xml:space="preserve"> wie folgt aus:</w:t>
      </w:r>
    </w:p>
    <w:p w14:paraId="555683F0" w14:textId="7F3B3969" w:rsidR="008006D3" w:rsidRPr="008006D3" w:rsidRDefault="00C267FC" w:rsidP="008006D3">
      <w:r>
        <w:lastRenderedPageBreak/>
        <w:t xml:space="preserve">In </w:t>
      </w:r>
      <w:r>
        <w:fldChar w:fldCharType="begin"/>
      </w:r>
      <w:r>
        <w:instrText xml:space="preserve"> REF _Ref35854597 \h </w:instrText>
      </w:r>
      <w:r>
        <w:fldChar w:fldCharType="separate"/>
      </w:r>
      <w:r>
        <w:t xml:space="preserve">Abbildung </w:t>
      </w:r>
      <w:r>
        <w:rPr>
          <w:noProof/>
        </w:rPr>
        <w:t>58</w:t>
      </w:r>
      <w:r>
        <w:fldChar w:fldCharType="end"/>
      </w:r>
      <w:r w:rsidR="007D12E7">
        <w:t xml:space="preserve"> wurde der Commit "</w:t>
      </w:r>
      <w:r w:rsidR="00481326">
        <w:t xml:space="preserve"> </w:t>
      </w:r>
      <w:r w:rsidR="007D12E7" w:rsidRPr="007D12E7">
        <w:rPr>
          <w:i/>
          <w:iCs/>
        </w:rPr>
        <w:t>g</w:t>
      </w:r>
      <w:r w:rsidR="00481326">
        <w:rPr>
          <w:i/>
          <w:iCs/>
        </w:rPr>
        <w:t xml:space="preserve"> </w:t>
      </w:r>
      <w:r w:rsidR="007D12E7">
        <w:t xml:space="preserve">" dem Zweig </w:t>
      </w:r>
      <w:r w:rsidR="007D12E7" w:rsidRPr="007D12E7">
        <w:rPr>
          <w:i/>
          <w:iCs/>
        </w:rPr>
        <w:t>master</w:t>
      </w:r>
      <w:r w:rsidR="007D12E7">
        <w:t xml:space="preserve"> hinzugefügt. Dieser ist dort allerdings nicht unter dem Verweis "</w:t>
      </w:r>
      <w:r w:rsidR="00481326">
        <w:t xml:space="preserve"> </w:t>
      </w:r>
      <w:r w:rsidR="007D12E7" w:rsidRPr="007D12E7">
        <w:rPr>
          <w:i/>
          <w:iCs/>
        </w:rPr>
        <w:t>g</w:t>
      </w:r>
      <w:r w:rsidR="00481326">
        <w:rPr>
          <w:i/>
          <w:iCs/>
        </w:rPr>
        <w:t xml:space="preserve"> </w:t>
      </w:r>
      <w:r w:rsidR="007D12E7">
        <w:t>" gespeichert. Es wird ein neuer Commit "</w:t>
      </w:r>
      <w:r w:rsidR="00481326">
        <w:t xml:space="preserve"> </w:t>
      </w:r>
      <w:r w:rsidR="007D12E7" w:rsidRPr="007D12E7">
        <w:rPr>
          <w:i/>
          <w:iCs/>
        </w:rPr>
        <w:t>g'</w:t>
      </w:r>
      <w:r w:rsidR="00481326">
        <w:rPr>
          <w:i/>
          <w:iCs/>
        </w:rPr>
        <w:t xml:space="preserve"> </w:t>
      </w:r>
      <w:r w:rsidR="007D12E7">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87" w:name="_Ref32944751"/>
      <w:bookmarkStart w:id="288" w:name="_Ref32944766"/>
      <w:bookmarkStart w:id="289" w:name="_Toc36379951"/>
      <w:r>
        <w:t>Git cherry</w:t>
      </w:r>
      <w:bookmarkEnd w:id="287"/>
      <w:bookmarkEnd w:id="288"/>
      <w:bookmarkEnd w:id="289"/>
    </w:p>
    <w:p w14:paraId="56B5EEC0" w14:textId="76138F96"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verwendet werden. Das Kommando überprüft die eingeführten Änderungen jedes Commits</w:t>
      </w:r>
      <w:r w:rsidR="0073283B">
        <w:t>,</w:t>
      </w:r>
      <w:r>
        <w:t xml:space="preserve">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A17F1D">
            <w:rPr>
              <w:noProof/>
              <w:lang w:val="en-US"/>
            </w:rPr>
            <w:t>(27)</w:t>
          </w:r>
          <w:r>
            <w:rPr>
              <w:i/>
              <w:iCs/>
            </w:rPr>
            <w:fldChar w:fldCharType="end"/>
          </w:r>
        </w:sdtContent>
      </w:sdt>
      <w:r>
        <w:rPr>
          <w:i/>
          <w:iCs/>
        </w:rPr>
        <w:t>.</w:t>
      </w:r>
    </w:p>
    <w:p w14:paraId="1C951897" w14:textId="115F1769" w:rsidR="008006D3" w:rsidRPr="00500FBA" w:rsidRDefault="0073283B" w:rsidP="008006D3">
      <w:r>
        <w:rPr>
          <w:noProof/>
        </w:rPr>
        <w:drawing>
          <wp:anchor distT="0" distB="0" distL="114300" distR="114300" simplePos="0" relativeHeight="251747328" behindDoc="0" locked="0" layoutInCell="1" allowOverlap="1" wp14:anchorId="1FDFE4B3" wp14:editId="0B5BDACA">
            <wp:simplePos x="0" y="0"/>
            <wp:positionH relativeFrom="column">
              <wp:posOffset>549910</wp:posOffset>
            </wp:positionH>
            <wp:positionV relativeFrom="paragraph">
              <wp:posOffset>1231265</wp:posOffset>
            </wp:positionV>
            <wp:extent cx="3915410" cy="482600"/>
            <wp:effectExtent l="0" t="0" r="8890"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r="4918"/>
                    <a:stretch/>
                  </pic:blipFill>
                  <pic:spPr bwMode="auto">
                    <a:xfrm>
                      <a:off x="0" y="0"/>
                      <a:ext cx="391541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1DFC">
        <w:rPr>
          <w:noProof/>
        </w:rPr>
        <mc:AlternateContent>
          <mc:Choice Requires="wps">
            <w:drawing>
              <wp:anchor distT="0" distB="0" distL="114300" distR="114300" simplePos="0" relativeHeight="251749376" behindDoc="0" locked="0" layoutInCell="1" allowOverlap="1" wp14:anchorId="3F16C4FE" wp14:editId="5DE52F34">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5D763147" w:rsidR="00614053" w:rsidRPr="005A3162" w:rsidRDefault="00614053" w:rsidP="00500FBA">
                            <w:pPr>
                              <w:pStyle w:val="Beschriftung"/>
                            </w:pPr>
                            <w:bookmarkStart w:id="290" w:name="_Ref32949049"/>
                            <w:bookmarkStart w:id="291" w:name="_Toc35849520"/>
                            <w:r>
                              <w:t xml:space="preserve">Abbildung </w:t>
                            </w:r>
                            <w:fldSimple w:instr=" SEQ Abbildung \* ARABIC ">
                              <w:r>
                                <w:rPr>
                                  <w:noProof/>
                                </w:rPr>
                                <w:t>59</w:t>
                              </w:r>
                            </w:fldSimple>
                            <w:bookmarkEnd w:id="290"/>
                            <w:r>
                              <w:t>: Der Commit "Added function foo()" exist</w:t>
                            </w:r>
                            <w:r w:rsidR="00C40AE4">
                              <w:t>i</w:t>
                            </w:r>
                            <w:r>
                              <w:t>ert in beiden Zweigen</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3" type="#_x0000_t202" style="position:absolute;left:0;text-align:left;margin-left:-.25pt;margin-top:134.95pt;width:397.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FlMQIAAGk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NEN0WUxAgAAaQQAAA4AAAAAAAAAAAAAAAAA&#10;LgIAAGRycy9lMm9Eb2MueG1sUEsBAi0AFAAGAAgAAAAhAIx8hmngAAAACQEAAA8AAAAAAAAAAAAA&#10;AAAAiwQAAGRycy9kb3ducmV2LnhtbFBLBQYAAAAABAAEAPMAAACYBQAAAAA=&#10;" stroked="f">
                <v:textbox style="mso-fit-shape-to-text:t" inset="0,0,0,0">
                  <w:txbxContent>
                    <w:p w14:paraId="4A9DFF68" w14:textId="5D763147" w:rsidR="00614053" w:rsidRPr="005A3162" w:rsidRDefault="00614053" w:rsidP="00500FBA">
                      <w:pPr>
                        <w:pStyle w:val="Beschriftung"/>
                      </w:pPr>
                      <w:bookmarkStart w:id="292" w:name="_Ref32949049"/>
                      <w:bookmarkStart w:id="293" w:name="_Toc35849520"/>
                      <w:r>
                        <w:t xml:space="preserve">Abbildung </w:t>
                      </w:r>
                      <w:fldSimple w:instr=" SEQ Abbildung \* ARABIC ">
                        <w:r>
                          <w:rPr>
                            <w:noProof/>
                          </w:rPr>
                          <w:t>59</w:t>
                        </w:r>
                      </w:fldSimple>
                      <w:bookmarkEnd w:id="292"/>
                      <w:r>
                        <w:t>: Der Commit "Added function foo()" exist</w:t>
                      </w:r>
                      <w:r w:rsidR="00C40AE4">
                        <w:t>i</w:t>
                      </w:r>
                      <w:r>
                        <w:t>ert in beiden Zweigen</w:t>
                      </w:r>
                      <w:bookmarkEnd w:id="293"/>
                    </w:p>
                  </w:txbxContent>
                </v:textbox>
                <w10:wrap type="topAndBottom"/>
              </v:shape>
            </w:pict>
          </mc:Fallback>
        </mc:AlternateContent>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8D5D22">
        <w:t xml:space="preserve">Abbildung </w:t>
      </w:r>
      <w:r w:rsidR="008D5D22">
        <w:rPr>
          <w:noProof/>
        </w:rPr>
        <w:t>59</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14:paraId="1EDD0E5B" w14:textId="14A2449D" w:rsidR="008006D3" w:rsidRPr="008006D3" w:rsidRDefault="0073283B" w:rsidP="008006D3">
      <w:r>
        <w:rPr>
          <w:noProof/>
        </w:rPr>
        <w:drawing>
          <wp:anchor distT="0" distB="0" distL="114300" distR="114300" simplePos="0" relativeHeight="251751424" behindDoc="0" locked="0" layoutInCell="1" allowOverlap="1" wp14:anchorId="142B4466" wp14:editId="3C50C418">
            <wp:simplePos x="0" y="0"/>
            <wp:positionH relativeFrom="column">
              <wp:posOffset>491670</wp:posOffset>
            </wp:positionH>
            <wp:positionV relativeFrom="paragraph">
              <wp:posOffset>1841392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5E1DFC">
        <w:rPr>
          <w:noProof/>
        </w:rPr>
        <mc:AlternateContent>
          <mc:Choice Requires="wps">
            <w:drawing>
              <wp:anchor distT="0" distB="0" distL="114300" distR="114300" simplePos="0" relativeHeight="251753472" behindDoc="0" locked="0" layoutInCell="1" allowOverlap="1" wp14:anchorId="46F35C36" wp14:editId="017F9D45">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15F3AD35" w:rsidR="00614053" w:rsidRPr="0031770D" w:rsidRDefault="00614053" w:rsidP="00500FBA">
                            <w:pPr>
                              <w:pStyle w:val="Beschriftung"/>
                              <w:rPr>
                                <w:noProof/>
                              </w:rPr>
                            </w:pPr>
                            <w:bookmarkStart w:id="294" w:name="_Toc35849521"/>
                            <w:r>
                              <w:t xml:space="preserve">Abbildung </w:t>
                            </w:r>
                            <w:fldSimple w:instr=" SEQ Abbildung \* ARABIC ">
                              <w:r>
                                <w:rPr>
                                  <w:noProof/>
                                </w:rPr>
                                <w:t>60</w:t>
                              </w:r>
                            </w:fldSimple>
                            <w:r>
                              <w:t xml:space="preserve">: Ausgabe des Kommandos </w:t>
                            </w:r>
                            <w:r w:rsidRPr="00500FBA">
                              <w:rPr>
                                <w:i/>
                                <w:iCs/>
                              </w:rPr>
                              <w:t>cherry</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4" type="#_x0000_t202" style="position:absolute;left:0;text-align:left;margin-left:-.25pt;margin-top:177.85pt;width:347.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HSgVl0xAgAAaQQAAA4AAAAAAAAAAAAAAAAA&#10;LgIAAGRycy9lMm9Eb2MueG1sUEsBAi0AFAAGAAgAAAAhAJ+cp03gAAAACQEAAA8AAAAAAAAAAAAA&#10;AAAAiwQAAGRycy9kb3ducmV2LnhtbFBLBQYAAAAABAAEAPMAAACYBQAAAAA=&#10;" stroked="f">
                <v:textbox style="mso-fit-shape-to-text:t" inset="0,0,0,0">
                  <w:txbxContent>
                    <w:p w14:paraId="2896B732" w14:textId="15F3AD35" w:rsidR="00614053" w:rsidRPr="0031770D" w:rsidRDefault="00614053" w:rsidP="00500FBA">
                      <w:pPr>
                        <w:pStyle w:val="Beschriftung"/>
                        <w:rPr>
                          <w:noProof/>
                        </w:rPr>
                      </w:pPr>
                      <w:bookmarkStart w:id="295" w:name="_Toc35849521"/>
                      <w:r>
                        <w:t xml:space="preserve">Abbildung </w:t>
                      </w:r>
                      <w:fldSimple w:instr=" SEQ Abbildung \* ARABIC ">
                        <w:r>
                          <w:rPr>
                            <w:noProof/>
                          </w:rPr>
                          <w:t>60</w:t>
                        </w:r>
                      </w:fldSimple>
                      <w:r>
                        <w:t xml:space="preserve">: Ausgabe des Kommandos </w:t>
                      </w:r>
                      <w:r w:rsidRPr="00500FBA">
                        <w:rPr>
                          <w:i/>
                          <w:iCs/>
                        </w:rPr>
                        <w:t>cherry</w:t>
                      </w:r>
                      <w:bookmarkEnd w:id="295"/>
                    </w:p>
                  </w:txbxContent>
                </v:textbox>
                <w10:wrap type="topAndBottom"/>
              </v:shape>
            </w:pict>
          </mc:Fallback>
        </mc:AlternateContent>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14:paraId="217C8710" w14:textId="77777777" w:rsidR="008F6A83" w:rsidRDefault="008F6A83" w:rsidP="008F6A83">
      <w:pPr>
        <w:pStyle w:val="berschrift1"/>
      </w:pPr>
      <w:bookmarkStart w:id="296" w:name="_Ref33862326"/>
      <w:bookmarkStart w:id="297" w:name="_Toc36379952"/>
      <w:r>
        <w:lastRenderedPageBreak/>
        <w:t>Verbreitete Arbeitsabläufe</w:t>
      </w:r>
      <w:bookmarkEnd w:id="296"/>
      <w:bookmarkEnd w:id="297"/>
    </w:p>
    <w:p w14:paraId="415627A9" w14:textId="35D32C25" w:rsidR="005B2541" w:rsidRPr="005B2541" w:rsidRDefault="005B2541" w:rsidP="005B2541">
      <w:r>
        <w:t>I</w:t>
      </w:r>
      <w:r w:rsidR="002D3EFC">
        <w:t>m</w:t>
      </w:r>
      <w:r>
        <w:t xml:space="preserve"> Folgenden werden mehrere </w:t>
      </w:r>
      <w:r w:rsidR="00827D09">
        <w:t>Vorgehensweisen behandelt,</w:t>
      </w:r>
      <w:r>
        <w:t xml:space="preserve"> </w:t>
      </w:r>
      <w:r w:rsidR="00A8234F">
        <w:t>welche</w:t>
      </w:r>
      <w:r>
        <w:t xml:space="preserve"> </w:t>
      </w:r>
      <w:r w:rsidR="00A8234F">
        <w:t>die Eingliederung von</w:t>
      </w:r>
      <w:r>
        <w:t xml:space="preserve"> Entwicklungszweig</w:t>
      </w:r>
      <w:r w:rsidR="00A8234F">
        <w:t>en und den Ablauf von Zusammenführungen vorschreiben</w:t>
      </w:r>
      <w:r>
        <w:t xml:space="preserve">.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E9C24C9" w:rsidR="008F6A83" w:rsidRDefault="008F6A83" w:rsidP="008F6A83">
      <w:pPr>
        <w:pStyle w:val="berschrift2"/>
      </w:pPr>
      <w:bookmarkStart w:id="298" w:name="_Ref32943366"/>
      <w:bookmarkStart w:id="299" w:name="_Toc36379953"/>
      <w:r>
        <w:t>Branching Workflow (Git</w:t>
      </w:r>
      <w:r w:rsidR="00C40AE4">
        <w:t>F</w:t>
      </w:r>
      <w:r>
        <w:t>low)</w:t>
      </w:r>
      <w:bookmarkEnd w:id="298"/>
      <w:bookmarkEnd w:id="299"/>
    </w:p>
    <w:p w14:paraId="22D84A0F" w14:textId="606ADDFC" w:rsidR="00873A74" w:rsidRDefault="005B2541" w:rsidP="005B2541">
      <w:r>
        <w:t>Im Allgemeinen wird GitFlow als die Richtlinie für ein gut durchdachtes und schlank strukturiertes Projektarchi</w:t>
      </w:r>
      <w:r w:rsidR="00144357">
        <w:t>v</w:t>
      </w:r>
      <w:r>
        <w:t xml:space="preserve"> angesehen. Hierbei wird der generelle Fokus auf die Separierung der Tätigkeiten in feste Zweige gelegt. So besitzt ein Projekt grundsätzlich </w:t>
      </w:r>
      <w:r w:rsidR="00C13FC4">
        <w:t>fünf</w:t>
      </w:r>
      <w:r>
        <w:t xml:space="preserve">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DE5C72">
        <w:rPr>
          <w:i/>
          <w:iCs/>
        </w:rPr>
        <w:t xml:space="preserve">branch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Zweig, verwendet werden sollen. Somit sollten fertige Funktion</w:t>
      </w:r>
      <w:r w:rsidR="003D5279">
        <w:t>en</w:t>
      </w:r>
      <w:r>
        <w:t xml:space="preserve"> von dem Hauptentwicklungszweig auf den Zweig für Veröffentlichung überführt werden. Die Definition des </w:t>
      </w:r>
      <w:r>
        <w:rPr>
          <w:i/>
          <w:iCs/>
        </w:rPr>
        <w:t>release</w:t>
      </w:r>
      <w:r>
        <w:t xml:space="preserve"> Zweiges lässt auch noch weitere Änderungen und Vorbereitungen </w:t>
      </w:r>
      <w:r w:rsidR="00340E66">
        <w:t xml:space="preserve">zu </w:t>
      </w:r>
      <w:r>
        <w:t xml:space="preserve">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8D5D22">
        <w:t xml:space="preserve">Abbildung </w:t>
      </w:r>
      <w:r w:rsidR="008D5D22">
        <w:rPr>
          <w:noProof/>
        </w:rPr>
        <w:t>61</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594752" behindDoc="0" locked="0" layoutInCell="1" allowOverlap="1" wp14:anchorId="214D12A6" wp14:editId="17C11DA9">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40129CE2" w:rsidR="00614053" w:rsidRPr="000A4832" w:rsidRDefault="00614053" w:rsidP="005B2541">
                            <w:pPr>
                              <w:pStyle w:val="Beschriftung"/>
                              <w:rPr>
                                <w:noProof/>
                              </w:rPr>
                            </w:pPr>
                            <w:bookmarkStart w:id="300" w:name="_Ref32949311"/>
                            <w:bookmarkStart w:id="301" w:name="_Toc35849522"/>
                            <w:r>
                              <w:t xml:space="preserve">Abbildung </w:t>
                            </w:r>
                            <w:fldSimple w:instr=" SEQ Abbildung \* ARABIC ">
                              <w:r>
                                <w:rPr>
                                  <w:noProof/>
                                </w:rPr>
                                <w:t>61</w:t>
                              </w:r>
                            </w:fldSimple>
                            <w:bookmarkEnd w:id="300"/>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5" type="#_x0000_t202" style="position:absolute;left:0;text-align:left;margin-left:-.25pt;margin-top:159.95pt;width:424.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ukMQ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K+arpDECAABpBAAADgAAAAAAAAAAAAAAAAAu&#10;AgAAZHJzL2Uyb0RvYy54bWxQSwECLQAUAAYACAAAACEA1TOoPd8AAAAJAQAADwAAAAAAAAAAAAAA&#10;AACLBAAAZHJzL2Rvd25yZXYueG1sUEsFBgAAAAAEAAQA8wAAAJcFAAAAAA==&#10;" stroked="f">
                <v:textbox style="mso-fit-shape-to-text:t" inset="0,0,0,0">
                  <w:txbxContent>
                    <w:p w14:paraId="1FB0048B" w14:textId="40129CE2" w:rsidR="00614053" w:rsidRPr="000A4832" w:rsidRDefault="00614053" w:rsidP="005B2541">
                      <w:pPr>
                        <w:pStyle w:val="Beschriftung"/>
                        <w:rPr>
                          <w:noProof/>
                        </w:rPr>
                      </w:pPr>
                      <w:bookmarkStart w:id="302" w:name="_Ref32949311"/>
                      <w:bookmarkStart w:id="303" w:name="_Toc35849522"/>
                      <w:r>
                        <w:t xml:space="preserve">Abbildung </w:t>
                      </w:r>
                      <w:fldSimple w:instr=" SEQ Abbildung \* ARABIC ">
                        <w:r>
                          <w:rPr>
                            <w:noProof/>
                          </w:rPr>
                          <w:t>61</w:t>
                        </w:r>
                      </w:fldSimple>
                      <w:bookmarkEnd w:id="302"/>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3"/>
                    </w:p>
                  </w:txbxContent>
                </v:textbox>
                <w10:wrap type="topAndBottom"/>
              </v:shape>
            </w:pict>
          </mc:Fallback>
        </mc:AlternateContent>
      </w:r>
      <w:r>
        <w:rPr>
          <w:noProof/>
        </w:rPr>
        <w:drawing>
          <wp:inline distT="0" distB="0" distL="0" distR="0" wp14:anchorId="0664A857" wp14:editId="669B9BB5">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4579D77E" w:rsidR="005B2541" w:rsidRDefault="006D216B" w:rsidP="005B2541">
      <w:r>
        <w:rPr>
          <w:noProof/>
        </w:rPr>
        <w:drawing>
          <wp:anchor distT="0" distB="0" distL="114300" distR="114300" simplePos="0" relativeHeight="251600896" behindDoc="0" locked="0" layoutInCell="1" allowOverlap="1" wp14:anchorId="14B79E36" wp14:editId="7AB166C0">
            <wp:simplePos x="0" y="0"/>
            <wp:positionH relativeFrom="column">
              <wp:posOffset>-1377</wp:posOffset>
            </wp:positionH>
            <wp:positionV relativeFrom="paragraph">
              <wp:posOffset>5658617</wp:posOffset>
            </wp:positionV>
            <wp:extent cx="5244465" cy="1328420"/>
            <wp:effectExtent l="0" t="0" r="0" b="508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446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A74">
        <w:rPr>
          <w:noProof/>
        </w:rPr>
        <mc:AlternateContent>
          <mc:Choice Requires="wps">
            <w:drawing>
              <wp:anchor distT="0" distB="0" distL="114300" distR="114300" simplePos="0" relativeHeight="251602944" behindDoc="0" locked="0" layoutInCell="1" allowOverlap="1" wp14:anchorId="71B5B1BD" wp14:editId="02BFBCCE">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118D404A" w:rsidR="00614053" w:rsidRPr="00E578F2" w:rsidRDefault="00614053" w:rsidP="00873A74">
                            <w:pPr>
                              <w:pStyle w:val="Beschriftung"/>
                              <w:rPr>
                                <w:noProof/>
                              </w:rPr>
                            </w:pPr>
                            <w:bookmarkStart w:id="304" w:name="_Toc35849523"/>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6" type="#_x0000_t202" style="position:absolute;left:0;text-align:left;margin-left:1.25pt;margin-top:547.1pt;width:453.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ATm2fgMQIAAGkEAAAOAAAAAAAAAAAAAAAA&#10;AC4CAABkcnMvZTJvRG9jLnhtbFBLAQItABQABgAIAAAAIQAhAdDq4QAAAAsBAAAPAAAAAAAAAAAA&#10;AAAAAIsEAABkcnMvZG93bnJldi54bWxQSwUGAAAAAAQABADzAAAAmQUAAAAA&#10;" stroked="f">
                <v:textbox style="mso-fit-shape-to-text:t" inset="0,0,0,0">
                  <w:txbxContent>
                    <w:p w14:paraId="416047D1" w14:textId="118D404A" w:rsidR="00614053" w:rsidRPr="00E578F2" w:rsidRDefault="00614053" w:rsidP="00873A74">
                      <w:pPr>
                        <w:pStyle w:val="Beschriftung"/>
                        <w:rPr>
                          <w:noProof/>
                        </w:rPr>
                      </w:pPr>
                      <w:bookmarkStart w:id="305" w:name="_Toc35849523"/>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305"/>
                    </w:p>
                  </w:txbxContent>
                </v:textbox>
                <w10:wrap type="topAndBottom"/>
              </v:shape>
            </w:pict>
          </mc:Fallback>
        </mc:AlternateContent>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w:t>
      </w:r>
      <w:r w:rsidR="008A71B1">
        <w:t xml:space="preserve"> und die zu implementierende Funktion angehangen</w:t>
      </w:r>
      <w:r w:rsidR="005B2541">
        <w: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3C79B7A4" w:rsidR="00873A74" w:rsidRDefault="005B2541" w:rsidP="00873A74">
      <w:r>
        <w:lastRenderedPageBreak/>
        <w:t xml:space="preserve">Als letzte Art von Zweigen fehlt noch der Korrektur Zweig, welcher allgemein unter </w:t>
      </w:r>
      <w:r>
        <w:rPr>
          <w:i/>
          <w:iCs/>
        </w:rPr>
        <w:t>bugfix</w:t>
      </w:r>
      <w:r>
        <w:t xml:space="preserve"> </w:t>
      </w:r>
      <w:r w:rsidR="006D216B" w:rsidRPr="006D216B">
        <w:rPr>
          <w:i/>
          <w:iCs/>
        </w:rPr>
        <w:t>branch</w:t>
      </w:r>
      <w:r w:rsidR="006D216B">
        <w:t xml:space="preserve"> </w:t>
      </w:r>
      <w:r>
        <w:t xml:space="preserve">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w:t>
      </w:r>
      <w:r w:rsidR="00D7211E">
        <w:t>Variante</w:t>
      </w:r>
      <w:r>
        <w:t xml:space="preserve">, welche </w:t>
      </w:r>
      <w:r w:rsidR="00D7211E">
        <w:t xml:space="preserve">zeitgleich </w:t>
      </w:r>
      <w:r>
        <w:t xml:space="preserve">unterstützt werden soll, einen eigenen </w:t>
      </w:r>
      <w:r>
        <w:rPr>
          <w:i/>
          <w:iCs/>
        </w:rPr>
        <w:t>master</w:t>
      </w:r>
      <w:r w:rsidR="00277801">
        <w:t xml:space="preserve"> Zweig </w:t>
      </w:r>
      <w:r>
        <w:t>besitz</w:t>
      </w:r>
      <w:r w:rsidR="009C0BC5">
        <w:t>t</w:t>
      </w:r>
      <w:r>
        <w:t>.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w:t>
      </w:r>
      <w:r w:rsidR="000D6F0C">
        <w:t xml:space="preserve">die </w:t>
      </w:r>
      <w:r w:rsidR="004028DE">
        <w:t xml:space="preserve">Durchführung einer </w:t>
      </w:r>
      <w:r>
        <w:t>Zusammenführ</w:t>
      </w:r>
      <w:r w:rsidR="004028DE">
        <w:t>ung</w:t>
      </w:r>
      <w:r>
        <w:t xml:space="preserve"> vereinfacht. Diese Erweiterung sollte nativ unterstützt sein und wird über </w:t>
      </w:r>
      <w:r>
        <w:rPr>
          <w:b/>
          <w:bCs/>
          <w:i/>
          <w:iCs/>
        </w:rPr>
        <w:t xml:space="preserve">git flow </w:t>
      </w:r>
      <w:r>
        <w:t>aufgerufen. Die Erweiterung hilf</w:t>
      </w:r>
      <w:r w:rsidR="00E43261">
        <w:t>t</w:t>
      </w:r>
      <w:r>
        <w:t xml:space="preserve"> dabei die möglichen Arten von Zweigen vereinfacht zu erstellen, da viele Information dem Schema entnommen werden, zum Beispiel welcher Zweig als Vorlage für einen neuen Nebenentwicklungszweig dient.</w:t>
      </w:r>
    </w:p>
    <w:p w14:paraId="7FD07A6B" w14:textId="75A18BA6" w:rsidR="00873A74" w:rsidRDefault="00873A74" w:rsidP="00873A74">
      <w:pPr>
        <w:pStyle w:val="berschrift2"/>
      </w:pPr>
      <w:bookmarkStart w:id="306" w:name="_Toc36379954"/>
      <w:r>
        <w:t>Historisch</w:t>
      </w:r>
      <w:r w:rsidR="005C3BCD">
        <w:t>er</w:t>
      </w:r>
      <w:r>
        <w:t xml:space="preserve"> Workflow</w:t>
      </w:r>
      <w:r w:rsidR="00BF28F9">
        <w:t xml:space="preserve"> (Linux</w:t>
      </w:r>
      <w:r w:rsidR="004A76F0">
        <w:t xml:space="preserve"> Kernel</w:t>
      </w:r>
      <w:r w:rsidR="00BF28F9">
        <w:t>)</w:t>
      </w:r>
      <w:bookmarkEnd w:id="306"/>
    </w:p>
    <w:p w14:paraId="7BF56303" w14:textId="03352A7F" w:rsidR="00873A74" w:rsidRDefault="00873A74" w:rsidP="00873A74">
      <w:r>
        <w:t xml:space="preserve">Da Git ursprünglich für die Entwicklung des Linux Kernels erstellt wurde, besitzt es dahingehende einen für diesen Zweck optimierten Umfang. Die Kernelentwicklung setzt bis heute auf einen </w:t>
      </w:r>
      <w:r w:rsidR="007444E3">
        <w:t>E-Mail-Verteiler</w:t>
      </w:r>
      <w:r>
        <w:t xml:space="preserve">, um die daran arbeitenden Personen über Änderungen zu informieren und später diese dem Projekt hinzuzufügen. Aufgrund dessen besitzt Git bis heute Kommandos, welche diese Arbeitsweise </w:t>
      </w:r>
      <w:r w:rsidR="007444E3">
        <w:t>unterstützen,</w:t>
      </w:r>
      <w:r>
        <w:t xml:space="preserve"> wie zum Beispiel </w:t>
      </w:r>
      <w:r>
        <w:rPr>
          <w:b/>
          <w:bCs/>
          <w:i/>
          <w:iCs/>
        </w:rPr>
        <w:t xml:space="preserve">format-patch </w:t>
      </w:r>
      <w:r>
        <w:t xml:space="preserve">und </w:t>
      </w:r>
      <w:r>
        <w:rPr>
          <w:b/>
          <w:bCs/>
          <w:i/>
          <w:iCs/>
        </w:rPr>
        <w:t>request-pull</w:t>
      </w:r>
      <w:r>
        <w:t>.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w:t>
      </w:r>
      <w:r>
        <w:lastRenderedPageBreak/>
        <w:t xml:space="preserve">achtliche Größe besitzt, werden die </w:t>
      </w:r>
      <w:r w:rsidR="007444E3">
        <w:t>E-Mail-Verteiler</w:t>
      </w:r>
      <w:r>
        <w:t xml:space="preserve"> sowie die Verwalter auf mehrere Ebenen und Untergruppen aufgespaltet. Diese Arbeitsweise ist in </w:t>
      </w:r>
      <w:r>
        <w:fldChar w:fldCharType="begin"/>
      </w:r>
      <w:r>
        <w:instrText xml:space="preserve"> REF _Ref32949995 \h </w:instrText>
      </w:r>
      <w:r>
        <w:fldChar w:fldCharType="separate"/>
      </w:r>
      <w:r w:rsidR="008D5D22">
        <w:t xml:space="preserve">Abbildung </w:t>
      </w:r>
      <w:r w:rsidR="008D5D22">
        <w:rPr>
          <w:noProof/>
        </w:rPr>
        <w:t>63</w:t>
      </w:r>
      <w:r>
        <w:fldChar w:fldCharType="end"/>
      </w:r>
      <w:r>
        <w:t xml:space="preserve"> beispielhaft </w:t>
      </w:r>
      <w:r>
        <w:rPr>
          <w:noProof/>
        </w:rPr>
        <mc:AlternateContent>
          <mc:Choice Requires="wps">
            <w:drawing>
              <wp:anchor distT="0" distB="0" distL="114300" distR="114300" simplePos="0" relativeHeight="251607040" behindDoc="0" locked="0" layoutInCell="1" allowOverlap="1" wp14:anchorId="3F7CC147" wp14:editId="10BAD16D">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3EA59848" w:rsidR="00614053" w:rsidRPr="006B6B5B" w:rsidRDefault="00614053" w:rsidP="00873A74">
                            <w:pPr>
                              <w:pStyle w:val="Beschriftung"/>
                            </w:pPr>
                            <w:bookmarkStart w:id="307" w:name="_Ref32949995"/>
                            <w:bookmarkStart w:id="308" w:name="_Toc35849524"/>
                            <w:r>
                              <w:t xml:space="preserve">Abbildung </w:t>
                            </w:r>
                            <w:fldSimple w:instr=" SEQ Abbildung \* ARABIC ">
                              <w:r>
                                <w:rPr>
                                  <w:noProof/>
                                </w:rPr>
                                <w:t>63</w:t>
                              </w:r>
                            </w:fldSimple>
                            <w:bookmarkEnd w:id="307"/>
                            <w:r>
                              <w:t>: Hierarchie in der Linux Kernel Entwicklung</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7" type="#_x0000_t202" style="position:absolute;left:0;text-align:left;margin-left:-.25pt;margin-top:251.6pt;width:33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i+MAIAAGk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h5w4vjACAABpBAAADgAAAAAAAAAAAAAAAAAu&#10;AgAAZHJzL2Uyb0RvYy54bWxQSwECLQAUAAYACAAAACEAzuHjZeAAAAAJAQAADwAAAAAAAAAAAAAA&#10;AACKBAAAZHJzL2Rvd25yZXYueG1sUEsFBgAAAAAEAAQA8wAAAJcFAAAAAA==&#10;" stroked="f">
                <v:textbox style="mso-fit-shape-to-text:t" inset="0,0,0,0">
                  <w:txbxContent>
                    <w:p w14:paraId="6C103E0F" w14:textId="3EA59848" w:rsidR="00614053" w:rsidRPr="006B6B5B" w:rsidRDefault="00614053" w:rsidP="00873A74">
                      <w:pPr>
                        <w:pStyle w:val="Beschriftung"/>
                      </w:pPr>
                      <w:bookmarkStart w:id="309" w:name="_Ref32949995"/>
                      <w:bookmarkStart w:id="310" w:name="_Toc35849524"/>
                      <w:r>
                        <w:t xml:space="preserve">Abbildung </w:t>
                      </w:r>
                      <w:fldSimple w:instr=" SEQ Abbildung \* ARABIC ">
                        <w:r>
                          <w:rPr>
                            <w:noProof/>
                          </w:rPr>
                          <w:t>63</w:t>
                        </w:r>
                      </w:fldSimple>
                      <w:bookmarkEnd w:id="309"/>
                      <w:r>
                        <w:t>: Hierarchie in der Linux Kernel Entwicklung</w:t>
                      </w:r>
                      <w:bookmarkEnd w:id="310"/>
                    </w:p>
                  </w:txbxContent>
                </v:textbox>
                <w10:wrap type="topAndBottom"/>
              </v:shape>
            </w:pict>
          </mc:Fallback>
        </mc:AlternateContent>
      </w:r>
      <w:r>
        <w:rPr>
          <w:noProof/>
        </w:rPr>
        <w:drawing>
          <wp:anchor distT="0" distB="0" distL="114300" distR="114300" simplePos="0" relativeHeight="251604992" behindDoc="0" locked="0" layoutInCell="1" allowOverlap="1" wp14:anchorId="5F7B83BE" wp14:editId="6A010AFA">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338140D2" w:rsidR="00873A74" w:rsidRPr="00873A74" w:rsidRDefault="00873A74" w:rsidP="00873A74">
      <w:r>
        <w:t xml:space="preserve">Dabei empfiehlt es sich, diese Separierung nach Themen oder Modulen durchzuführen. Dies kann </w:t>
      </w:r>
      <w:r w:rsidR="007444E3">
        <w:t>bei</w:t>
      </w:r>
      <w:r>
        <w:t xml:space="preserve">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8D5D22">
        <w:t>4.9.2</w:t>
      </w:r>
      <w:r>
        <w:fldChar w:fldCharType="end"/>
      </w:r>
      <w:r>
        <w:t xml:space="preserve"> beschreiben, wird durch den Befehl </w:t>
      </w:r>
      <w:r>
        <w:rPr>
          <w:i/>
          <w:iCs/>
        </w:rPr>
        <w:t xml:space="preserve">format-patch </w:t>
      </w:r>
      <w:r>
        <w:t xml:space="preserve">neben der Änderungsübersicht auch eine </w:t>
      </w:r>
      <w:r w:rsidR="00C559C9">
        <w:t>E-Mail-Kopfzeile</w:t>
      </w:r>
      <w:r>
        <w:t xml:space="preserv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w:t>
      </w:r>
      <w:r w:rsidR="00C559C9">
        <w:t>Infor</w:t>
      </w:r>
      <w:r w:rsidR="00136718">
        <w:t>ma</w:t>
      </w:r>
      <w:r w:rsidR="00C559C9">
        <w:t>tionsm</w:t>
      </w:r>
      <w:r>
        <w:t xml:space="preserve">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8D5D22">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1" w:name="_Ref32950062"/>
      <w:bookmarkStart w:id="312" w:name="_Toc36379955"/>
      <w:r>
        <w:lastRenderedPageBreak/>
        <w:t>Forking Workflow</w:t>
      </w:r>
      <w:bookmarkEnd w:id="311"/>
      <w:bookmarkEnd w:id="312"/>
    </w:p>
    <w:p w14:paraId="31AA5A3A" w14:textId="1E3ABEE8" w:rsidR="00360AA0" w:rsidRDefault="00360AA0" w:rsidP="00360AA0">
      <w:r>
        <w:t>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w:t>
      </w:r>
      <w:r w:rsidR="00364138">
        <w:t>e Kopie</w:t>
      </w:r>
      <w:r>
        <w:t xml:space="preserve"> wird als </w:t>
      </w:r>
      <w:r w:rsidRPr="00587780">
        <w:rPr>
          <w:i/>
          <w:iCs/>
        </w:rPr>
        <w:t>Fork</w:t>
      </w:r>
      <w:r>
        <w:t xml:space="preserve"> bezeichnet. </w:t>
      </w:r>
      <w:r w:rsidRPr="00587780">
        <w:t>In</w:t>
      </w:r>
      <w:r>
        <w:t xml:space="preserve"> dieser lokalen Kopie kann</w:t>
      </w:r>
      <w:r w:rsidR="009D1F32">
        <w:t xml:space="preserve"> entsprechend</w:t>
      </w:r>
      <w:r>
        <w:t xml:space="preserve"> isoliert </w:t>
      </w:r>
      <w:r w:rsidR="00E36760">
        <w:t xml:space="preserve">zum eigentlichen Projekt </w:t>
      </w:r>
      <w:r>
        <w:t>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w:t>
      </w:r>
      <w:r w:rsidR="00A16208">
        <w:t xml:space="preserve"> heraus</w:t>
      </w:r>
      <w:r>
        <w:t xml:space="preserve">, die Historie des Autors vernachlässig werden kann, sollte die Aktualisierung durch ein </w:t>
      </w:r>
      <w:r>
        <w:rPr>
          <w:i/>
          <w:iCs/>
        </w:rPr>
        <w:t xml:space="preserve">Rebase </w:t>
      </w:r>
      <w:r>
        <w:t xml:space="preserve">geschehen. Die Verwalter können über die Service-Schicht des jeweiligen Hosting-Anbieters mit diesen vorgeschlagenen Änderungen interagieren. Diese Funktion gleicht somit dem </w:t>
      </w:r>
      <w:r w:rsidR="00452AE1">
        <w:t>E-Mail-Verteiler</w:t>
      </w:r>
      <w:r>
        <w:t xml:space="preserve">.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w:t>
      </w:r>
      <w:r w:rsidRPr="00A16208">
        <w:rPr>
          <w:i/>
          <w:iCs/>
        </w:rPr>
        <w:t>Fork</w:t>
      </w:r>
      <w:r>
        <w:t xml:space="preserve">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452AE1">
            <w:rPr>
              <w:lang w:val="en-US"/>
            </w:rPr>
            <w:instrText xml:space="preserve">CITATION Fel20 \l 1033 </w:instrText>
          </w:r>
          <w:r w:rsidR="00D021C4">
            <w:fldChar w:fldCharType="separate"/>
          </w:r>
          <w:r w:rsidR="00452AE1">
            <w:rPr>
              <w:noProof/>
              <w:lang w:val="en-US"/>
            </w:rPr>
            <w:t>(28)</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w:t>
      </w:r>
      <w:r>
        <w:lastRenderedPageBreak/>
        <w:t xml:space="preserve">nalität von einem Pull-Request, bei jeder Zusammenführung durchgeführt werden müssen, falls </w:t>
      </w:r>
      <w:r w:rsidR="00A16208">
        <w:t xml:space="preserve">zuvor entsprechend </w:t>
      </w:r>
      <w:r>
        <w:t>konfiguriert. Da diese Zusammenführungen innerhalb des Archivs stattfinden und nicht wie bei einem Fork von außerhalb stammen, spielt die Durchführung der Zusammenführung eine Rolle. Hierbei werden</w:t>
      </w:r>
      <w:r w:rsidR="002007CA">
        <w:t xml:space="preserve"> folgend</w:t>
      </w:r>
      <w:r>
        <w:t xml:space="preserve"> </w:t>
      </w:r>
      <w:r w:rsidR="002007CA">
        <w:t>die angebotenen Optionen</w:t>
      </w:r>
      <w:r>
        <w:t xml:space="preserve"> de</w:t>
      </w:r>
      <w:r w:rsidR="002007CA">
        <w:t>s</w:t>
      </w:r>
      <w:r>
        <w:t xml:space="preserve"> Hoster</w:t>
      </w:r>
      <w:r w:rsidR="002007CA">
        <w:t>s</w:t>
      </w:r>
      <w:r>
        <w:t xml:space="preserve"> Github.com beleuchtet</w:t>
      </w:r>
      <w:r w:rsidR="00520F25">
        <w:t xml:space="preserve"> </w:t>
      </w:r>
      <w:sdt>
        <w:sdtPr>
          <w:id w:val="-664556866"/>
          <w:citation/>
        </w:sdtPr>
        <w:sdtEndPr/>
        <w:sdtContent>
          <w:r w:rsidR="00520F25">
            <w:fldChar w:fldCharType="begin"/>
          </w:r>
          <w:r w:rsidR="00A17F1D">
            <w:rPr>
              <w:lang w:val="en-US"/>
            </w:rPr>
            <w:instrText xml:space="preserve">CITATION Git20 \l 1033 </w:instrText>
          </w:r>
          <w:r w:rsidR="00520F25">
            <w:fldChar w:fldCharType="separate"/>
          </w:r>
          <w:r w:rsidR="00A17F1D">
            <w:rPr>
              <w:noProof/>
              <w:lang w:val="en-US"/>
            </w:rPr>
            <w:t>(29)</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8D5D22">
        <w:t xml:space="preserve">Abbildung </w:t>
      </w:r>
      <w:r w:rsidR="008D5D22">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09088" behindDoc="0" locked="0" layoutInCell="1" allowOverlap="1" wp14:anchorId="7FAEB939" wp14:editId="450F1B7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6F7A7839" w:rsidR="00614053" w:rsidRPr="002E6C8B" w:rsidRDefault="00614053" w:rsidP="00360AA0">
                            <w:pPr>
                              <w:pStyle w:val="Beschriftung"/>
                            </w:pPr>
                            <w:bookmarkStart w:id="313" w:name="_Ref32950278"/>
                            <w:bookmarkStart w:id="314" w:name="_Toc35849525"/>
                            <w:r>
                              <w:t xml:space="preserve">Abbildung </w:t>
                            </w:r>
                            <w:fldSimple w:instr=" SEQ Abbildung \* ARABIC ">
                              <w:r>
                                <w:rPr>
                                  <w:noProof/>
                                </w:rPr>
                                <w:t>64</w:t>
                              </w:r>
                            </w:fldSimple>
                            <w:bookmarkEnd w:id="313"/>
                            <w:r>
                              <w:t xml:space="preserve">: Unterschiedlicher Zusammenführungsarten bei einem Pull-Request </w:t>
                            </w:r>
                            <w:sdt>
                              <w:sdtPr>
                                <w:id w:val="1027679828"/>
                                <w:citation/>
                              </w:sdtPr>
                              <w:sdtEnd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8" type="#_x0000_t202" style="position:absolute;left:0;text-align:left;margin-left:-.3pt;margin-top:423.35pt;width:425.25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OuMQ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p8OIPdQnxG7h75/guMbhRc+sBCfmceGQbg4BPEJF6mhrShcLEoa8D/+5k/5&#10;qCNGKWmxASsavh+ZF5TorxYVTt06GH4w9oNhj2YNCHWC4+V4NvGAj3owpQfzgrOxSrdgiFmOd1U0&#10;DuY69mOAs8XFapWTsCcdiw9263gqPRC7616YdxdZIqr5CENrsvKNOn1u1setjhGpztIlYnsWL3xj&#10;P2fxL7OXBubXfc56/UMsfwI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Fl+864xAgAAaQQAAA4AAAAAAAAAAAAAAAAA&#10;LgIAAGRycy9lMm9Eb2MueG1sUEsBAi0AFAAGAAgAAAAhADGSRxjgAAAACQEAAA8AAAAAAAAAAAAA&#10;AAAAiwQAAGRycy9kb3ducmV2LnhtbFBLBQYAAAAABAAEAPMAAACYBQAAAAA=&#10;" stroked="f">
                <v:textbox style="mso-fit-shape-to-text:t" inset="0,0,0,0">
                  <w:txbxContent>
                    <w:p w14:paraId="4BB2E7DD" w14:textId="6F7A7839" w:rsidR="00614053" w:rsidRPr="002E6C8B" w:rsidRDefault="00614053" w:rsidP="00360AA0">
                      <w:pPr>
                        <w:pStyle w:val="Beschriftung"/>
                      </w:pPr>
                      <w:bookmarkStart w:id="315" w:name="_Ref32950278"/>
                      <w:bookmarkStart w:id="316" w:name="_Toc35849525"/>
                      <w:r>
                        <w:t xml:space="preserve">Abbildung </w:t>
                      </w:r>
                      <w:fldSimple w:instr=" SEQ Abbildung \* ARABIC ">
                        <w:r>
                          <w:rPr>
                            <w:noProof/>
                          </w:rPr>
                          <w:t>64</w:t>
                        </w:r>
                      </w:fldSimple>
                      <w:bookmarkEnd w:id="315"/>
                      <w:r>
                        <w:t xml:space="preserve">: Unterschiedlicher Zusammenführungsarten bei einem Pull-Request </w:t>
                      </w:r>
                      <w:sdt>
                        <w:sdtPr>
                          <w:id w:val="1027679828"/>
                          <w:citation/>
                        </w:sdtPr>
                        <w:sdtEnd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6"/>
                    </w:p>
                  </w:txbxContent>
                </v:textbox>
                <w10:wrap type="topAndBottom"/>
              </v:shape>
            </w:pict>
          </mc:Fallback>
        </mc:AlternateContent>
      </w:r>
      <w:r w:rsidRPr="00CC0545">
        <w:rPr>
          <w:noProof/>
        </w:rPr>
        <w:drawing>
          <wp:anchor distT="0" distB="0" distL="114300" distR="114300" simplePos="0" relativeHeight="251613184" behindDoc="0" locked="0" layoutInCell="1" allowOverlap="1" wp14:anchorId="67941E39" wp14:editId="6F9EA895">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5566A506" w:rsidR="00360AA0" w:rsidRPr="00C34722"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8D5D22">
        <w:t>4.6.1</w:t>
      </w:r>
      <w:r w:rsidR="00E26FCF">
        <w:fldChar w:fldCharType="end"/>
      </w:r>
      <w:r w:rsidR="00E26FCF">
        <w:t xml:space="preserve"> </w:t>
      </w:r>
      <w:r>
        <w:t>beschrieben, werden die Änderungen nicht über einen Merge-Commit integriert, sondern über einen eigenständigen Commit, welcher alle abweichenden Commits des Quellzweigs vereint. Dabei wird keine Verbindung mit dem Quellzweig hergestellt</w:t>
      </w:r>
      <w:r w:rsidR="00372B66">
        <w:t>.</w:t>
      </w:r>
      <w:r>
        <w:t xml:space="preserve"> </w:t>
      </w:r>
      <w:r w:rsidR="00372B66">
        <w:t>D</w:t>
      </w:r>
      <w:r>
        <w:t xml:space="preserve">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t>
      </w:r>
      <w:r w:rsidR="00372B66">
        <w:t>gehen</w:t>
      </w:r>
      <w:r>
        <w:t xml:space="preserve"> die Einzelheiten hier nicht verloren, falls der Quellzweig entfernt wird</w:t>
      </w:r>
      <w:r w:rsidR="00582EBE">
        <w:t>.</w:t>
      </w:r>
      <w:r>
        <w:t xml:space="preserve"> </w:t>
      </w:r>
      <w:r w:rsidR="00582EBE">
        <w:t>A</w:t>
      </w:r>
      <w:r>
        <w:t xml:space="preserve">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xml:space="preserve">, da hierbei die Metadaten nicht unbedingt geändert werden. Beide Optionen können in verschiedenen Szenarien dem Anspruch </w:t>
      </w:r>
      <w:r>
        <w:lastRenderedPageBreak/>
        <w:t xml:space="preserve">genügen,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r w:rsidR="00C34722">
        <w:t xml:space="preserve">Einige Entwickler verwenden vor einer </w:t>
      </w:r>
      <w:r w:rsidR="00C34722">
        <w:rPr>
          <w:i/>
          <w:iCs/>
        </w:rPr>
        <w:t xml:space="preserve">merge --no-ff </w:t>
      </w:r>
      <w:r w:rsidR="00C34722">
        <w:t>Zusammenführung einen interaktiven Rebase</w:t>
      </w:r>
      <w:r w:rsidR="00C40AE4">
        <w:t>,</w:t>
      </w:r>
      <w:r w:rsidR="00C34722">
        <w:t xml:space="preserve"> um die entsprechenden Commits zu gruppieren und ihrer Funktionalität zuzuordnen. Dadurch wird die Anzahl der Commits nach der erfolgreichen Entwicklung einer Funktion reduziert und die Historie bleibt übersichtlicher. Allerdings sind die zu vorigen Aufteilungen in einzelne Commits verloren, sowie ein Teil der </w:t>
      </w:r>
      <w:r w:rsidR="00852408">
        <w:t>Metainformation,</w:t>
      </w:r>
      <w:r w:rsidR="00C34722">
        <w:t xml:space="preserve"> </w:t>
      </w:r>
      <w:r w:rsidR="00062EC1">
        <w:t>welche diese beinhalteten</w:t>
      </w:r>
      <w:r w:rsidR="00C34722">
        <w:t>. Die Annahme ist hierbei, dass diese Informationen nicht mehr von Nöten sind, da die Funktionalität abgeschlossen ist.</w:t>
      </w:r>
    </w:p>
    <w:p w14:paraId="0C921541" w14:textId="3065071B" w:rsidR="00360AA0" w:rsidRDefault="000F555A" w:rsidP="00C132E7">
      <w:pPr>
        <w:pStyle w:val="berschrift2"/>
      </w:pPr>
      <w:bookmarkStart w:id="317" w:name="_Toc36379956"/>
      <w:r>
        <w:t>Individuelle Projektanpassungen</w:t>
      </w:r>
      <w:bookmarkEnd w:id="317"/>
    </w:p>
    <w:p w14:paraId="5B4607E6" w14:textId="40D44A39" w:rsidR="00C132E7" w:rsidRPr="00C132E7" w:rsidRDefault="00C132E7" w:rsidP="00C132E7">
      <w:r>
        <w:t xml:space="preserve">Um </w:t>
      </w:r>
      <w:r w:rsidR="000F555A">
        <w:t xml:space="preserve">die </w:t>
      </w:r>
      <w:r>
        <w:t xml:space="preserve">für sein Projekt bestmögliche Arbeitsweise </w:t>
      </w:r>
      <w:r w:rsidR="000F555A">
        <w:t>zu verwenden</w:t>
      </w:r>
      <w:r>
        <w:t xml:space="preserve">,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w:t>
      </w:r>
      <w:r w:rsidR="006E23B9">
        <w:t xml:space="preserve">an </w:t>
      </w:r>
      <w:r>
        <w:t xml:space="preserve">den Bedingungen angepasster Workflow </w:t>
      </w:r>
      <w:r w:rsidR="006E23B9">
        <w:t>von</w:t>
      </w:r>
      <w:r>
        <w:t xml:space="preserve"> Beginn </w:t>
      </w:r>
      <w:r w:rsidR="006E23B9">
        <w:t xml:space="preserve">an </w:t>
      </w:r>
      <w:r>
        <w:t xml:space="preserve">festgelegt werden, und sollte im Verlauf nur noch falls benötigt, leicht abgewandelt werden. Als </w:t>
      </w:r>
      <w:r w:rsidR="00EC56C7">
        <w:t>grundlegende Devise</w:t>
      </w:r>
      <w:r>
        <w:t xml:space="preserve"> lässt sich </w:t>
      </w:r>
      <w:r w:rsidR="00071AA2">
        <w:t>festhalten</w:t>
      </w:r>
      <w:r>
        <w:t xml:space="preserve">, je mehr Personen beteiligt sind, desto sinnvoller ist es auf mehreren Zweigen, beziehungsweise von der </w:t>
      </w:r>
      <w:r w:rsidR="00071AA2">
        <w:t xml:space="preserve">allgemeinen </w:t>
      </w:r>
      <w:r>
        <w:t>Referenz separiert zu arbeiten. Dies kann dennoch bei kleineren Projekten, ein Zweig pro Person heißen oder nur einen Entwicklungszweig</w:t>
      </w:r>
      <w:r w:rsidR="00382767">
        <w:t xml:space="preserve"> für das gesamte Projekt</w:t>
      </w:r>
      <w:r>
        <w:t xml:space="preserve">. Hier entscheidet die Art des Projekts, ob </w:t>
      </w:r>
      <w:r w:rsidR="00FC6A0B">
        <w:t>diese isolierten Zweige benötigt werden</w:t>
      </w:r>
      <w:r>
        <w:t>. Diese Antwort gibt der zweiten Frage</w:t>
      </w:r>
      <w:r w:rsidR="00FC6A0B">
        <w:t xml:space="preserve"> zur Möglichkeit der Trennung von Entwicklungsabläufen</w:t>
      </w:r>
      <w:r>
        <w:t xml:space="preserv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w:t>
      </w:r>
      <w:r>
        <w:lastRenderedPageBreak/>
        <w:t xml:space="preserve">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w:t>
      </w:r>
      <w:r w:rsidR="000327C8">
        <w:t>s</w:t>
      </w:r>
      <w:r>
        <w:t xml:space="preserve"> mehrere Versionen zeitgleich unterstützt, sollte eine Verteilung dieser auf je einen Zweig angestrebt werden. Dadurch vereinfacht sich die Wartung und Übersichtlichkeit enorm, da der zeitliche Verlauf eines </w:t>
      </w:r>
      <w:r w:rsidR="00C0411C" w:rsidRPr="00C0411C">
        <w:rPr>
          <w:i/>
          <w:iCs/>
        </w:rPr>
        <w:t>master</w:t>
      </w:r>
      <w:r w:rsidR="00C0411C">
        <w:t xml:space="preserve"> </w:t>
      </w:r>
      <w:r>
        <w:t xml:space="preserve">Zweiges auch dem </w:t>
      </w:r>
      <w:r w:rsidR="00C0411C">
        <w:t xml:space="preserve">zeitlichen </w:t>
      </w:r>
      <w:r>
        <w:t xml:space="preserve">Verlauf der </w:t>
      </w:r>
      <w:r w:rsidR="00C0411C">
        <w:t>jeweiligen Variante</w:t>
      </w:r>
      <w:r>
        <w:t xml:space="preserve">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gleichzeitig existieren und sich durch einen unterschiedlichen Funktionsumfang auszeichnen</w:t>
      </w:r>
      <w:r w:rsidR="00755060">
        <w:t>,</w:t>
      </w:r>
      <w:r>
        <w:t xml:space="preserve"> unterstützt werden, ist die Vervielfachung von </w:t>
      </w:r>
      <w:r w:rsidR="00755060" w:rsidRPr="00755060">
        <w:rPr>
          <w:i/>
          <w:iCs/>
        </w:rPr>
        <w:t>m</w:t>
      </w:r>
      <w:r w:rsidRPr="00755060">
        <w:rPr>
          <w:i/>
          <w:iCs/>
        </w:rPr>
        <w:t>aster</w:t>
      </w:r>
      <w:r>
        <w:t xml:space="preserve">, </w:t>
      </w:r>
      <w:r w:rsidR="00755060" w:rsidRPr="00755060">
        <w:rPr>
          <w:i/>
          <w:iCs/>
        </w:rPr>
        <w:t>r</w:t>
      </w:r>
      <w:r w:rsidRPr="00755060">
        <w:rPr>
          <w:i/>
          <w:iCs/>
        </w:rPr>
        <w:t>elease</w:t>
      </w:r>
      <w:r>
        <w:t xml:space="preserve"> und Hauptentwicklungszweig sinnvoll. Hier stellt sich eine weitere Frage, ist es sinnvoll einen oder mehrere Release Zweige zu besitzen</w:t>
      </w:r>
      <w:r w:rsidR="00755060">
        <w:t>?</w:t>
      </w:r>
      <w:r>
        <w:t xml:space="preserve">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w:t>
      </w:r>
      <w:r w:rsidR="00A91221">
        <w:t>Somit</w:t>
      </w:r>
      <w:r>
        <w:t xml:space="preserve"> kann ab einem gewünschten Umfang auf einen </w:t>
      </w:r>
      <w:r>
        <w:rPr>
          <w:i/>
          <w:iCs/>
        </w:rPr>
        <w:t xml:space="preserve">release </w:t>
      </w:r>
      <w:r>
        <w:t>Zweig gewechselt werden, damit die zeitgleiche Weiterentwicklung entkoppelt ist. Ist man der Ansicht, diese Art von Zweig dient nicht der Entwicklung, sondern nur</w:t>
      </w:r>
      <w:r w:rsidR="006D1ACF">
        <w:t xml:space="preserve"> für</w:t>
      </w:r>
      <w:r>
        <w:t xml:space="preserve"> Verbesserungen und Vorbereitungen</w:t>
      </w:r>
      <w:r w:rsidR="00AD65B0">
        <w:t xml:space="preserve"> auf die bevorstehende Veröffentlichung</w:t>
      </w:r>
      <w:r>
        <w:t>, kann es auch sinnvoll sein, diese</w:t>
      </w:r>
      <w:r w:rsidR="008E2465">
        <w:t xml:space="preserve"> Commits</w:t>
      </w:r>
      <w:r>
        <w:t xml:space="preserve"> auf einem getrennten Zweig</w:t>
      </w:r>
      <w:r w:rsidR="008E2465">
        <w:t xml:space="preserve">, dem </w:t>
      </w:r>
      <w:r w:rsidR="008E2465" w:rsidRPr="008E2465">
        <w:rPr>
          <w:i/>
          <w:iCs/>
        </w:rPr>
        <w:t>release</w:t>
      </w:r>
      <w:r w:rsidR="008E2465">
        <w:t xml:space="preserve"> Zweig,</w:t>
      </w:r>
      <w:r>
        <w:t xml:space="preserve"> zu </w:t>
      </w:r>
      <w:r w:rsidR="008E2465">
        <w:t>handhaben</w:t>
      </w:r>
      <w:r>
        <w:t>. An diesem Zeitpunkt steht der strukturelle Aufbau des Projekts fest</w:t>
      </w:r>
      <w:r w:rsidR="00C23911">
        <w:t>.</w:t>
      </w:r>
      <w:r>
        <w:t xml:space="preserve"> </w:t>
      </w:r>
      <w:r w:rsidR="00C23911">
        <w:t>Dementsprechend</w:t>
      </w:r>
      <w:r>
        <w:t xml:space="preserve">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w:t>
      </w:r>
      <w:r w:rsidR="00344C75">
        <w:t>, die Möglichkeit zur Vermeidung von fehlerhaften Commits</w:t>
      </w:r>
      <w:r>
        <w:t xml:space="preserve">.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freigeben muss. Zusammenfassend lässt sich somit sagen: die Grundstruktur von Gitflow bietet den optimalen Aufbau des Projektar</w:t>
      </w:r>
      <w:r>
        <w:lastRenderedPageBreak/>
        <w:t xml:space="preserve">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w:t>
      </w:r>
      <w:r w:rsidR="00431FDC">
        <w:t>E-Mail-Verteiler</w:t>
      </w:r>
      <w:r>
        <w:t xml:space="preserve"> verwendet werden. Andere Funktionen, wie ein notwendiges Code Review vor einer Zusammenführung, können allerdings nur über nicht Git interne Richtlinien implementiert werden. </w:t>
      </w:r>
      <w:r w:rsidR="00431FDC">
        <w:t>Da gerade im derzeitigen Zeitalter eine Automatisation von Funktionalitäten angestrebt wird, ist die Integration über Hoster sehr beliebt und oftmals deutlich bevorzugt.</w:t>
      </w:r>
    </w:p>
    <w:p w14:paraId="28A9DF9E" w14:textId="49F27D04" w:rsidR="000A5B22" w:rsidRDefault="000A5B22" w:rsidP="000A5B22">
      <w:pPr>
        <w:pStyle w:val="berschrift1"/>
      </w:pPr>
      <w:bookmarkStart w:id="318" w:name="_Ref32941299"/>
      <w:bookmarkStart w:id="319" w:name="_Ref32941306"/>
      <w:bookmarkStart w:id="320" w:name="_Ref32941309"/>
      <w:bookmarkStart w:id="321" w:name="_Ref32941316"/>
      <w:bookmarkStart w:id="322" w:name="_Toc36379957"/>
      <w:r>
        <w:lastRenderedPageBreak/>
        <w:t xml:space="preserve">Interne Dateiverwaltung von </w:t>
      </w:r>
      <w:r w:rsidR="00BC4C70">
        <w:t>G</w:t>
      </w:r>
      <w:r>
        <w:t>it</w:t>
      </w:r>
      <w:bookmarkEnd w:id="318"/>
      <w:bookmarkEnd w:id="319"/>
      <w:bookmarkEnd w:id="320"/>
      <w:bookmarkEnd w:id="321"/>
      <w:bookmarkEnd w:id="322"/>
    </w:p>
    <w:p w14:paraId="17F47ACE" w14:textId="061B69A9" w:rsidR="00C132E7" w:rsidRDefault="002C2BE3" w:rsidP="00C132E7">
      <w:r>
        <w:rPr>
          <w:noProof/>
        </w:rPr>
        <mc:AlternateContent>
          <mc:Choice Requires="wps">
            <w:drawing>
              <wp:anchor distT="0" distB="0" distL="114300" distR="114300" simplePos="0" relativeHeight="251621376" behindDoc="0" locked="0" layoutInCell="1" allowOverlap="1" wp14:anchorId="32020290" wp14:editId="34B646FA">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37A867FB" w:rsidR="00614053" w:rsidRPr="00212A28" w:rsidRDefault="00614053" w:rsidP="002C2BE3">
                            <w:pPr>
                              <w:pStyle w:val="Beschriftung"/>
                              <w:rPr>
                                <w:noProof/>
                              </w:rPr>
                            </w:pPr>
                            <w:bookmarkStart w:id="323" w:name="_Toc35849526"/>
                            <w:r>
                              <w:t xml:space="preserve">Abbildung </w:t>
                            </w:r>
                            <w:fldSimple w:instr=" SEQ Abbildung \* ARABIC ">
                              <w:r>
                                <w:rPr>
                                  <w:noProof/>
                                </w:rPr>
                                <w:t>65</w:t>
                              </w:r>
                            </w:fldSimple>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9" type="#_x0000_t202" style="position:absolute;left:0;text-align:left;margin-left:-.25pt;margin-top:502.35pt;width:425.1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7WbTOjQCAABpBAAADgAAAAAAAAAAAAAA&#10;AAAuAgAAZHJzL2Uyb0RvYy54bWxQSwECLQAUAAYACAAAACEAsSOqE98AAAALAQAADwAAAAAAAAAA&#10;AAAAAACOBAAAZHJzL2Rvd25yZXYueG1sUEsFBgAAAAAEAAQA8wAAAJoFAAAAAA==&#10;" stroked="f">
                <v:textbox style="mso-fit-shape-to-text:t" inset="0,0,0,0">
                  <w:txbxContent>
                    <w:p w14:paraId="29E7BC30" w14:textId="37A867FB" w:rsidR="00614053" w:rsidRPr="00212A28" w:rsidRDefault="00614053" w:rsidP="002C2BE3">
                      <w:pPr>
                        <w:pStyle w:val="Beschriftung"/>
                        <w:rPr>
                          <w:noProof/>
                        </w:rPr>
                      </w:pPr>
                      <w:bookmarkStart w:id="324" w:name="_Toc35849526"/>
                      <w:r>
                        <w:t xml:space="preserve">Abbildung </w:t>
                      </w:r>
                      <w:fldSimple w:instr=" SEQ Abbildung \* ARABIC ">
                        <w:r>
                          <w:rPr>
                            <w:noProof/>
                          </w:rPr>
                          <w:t>65</w:t>
                        </w:r>
                      </w:fldSimple>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4"/>
                    </w:p>
                  </w:txbxContent>
                </v:textbox>
                <w10:wrap type="topAndBottom"/>
              </v:shape>
            </w:pict>
          </mc:Fallback>
        </mc:AlternateContent>
      </w:r>
      <w:r>
        <w:rPr>
          <w:noProof/>
        </w:rPr>
        <w:drawing>
          <wp:anchor distT="0" distB="0" distL="114300" distR="114300" simplePos="0" relativeHeight="251592704" behindDoc="0" locked="0" layoutInCell="1" allowOverlap="1" wp14:anchorId="4CE29546" wp14:editId="4FCDBF8F">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w:t>
      </w:r>
      <w:r w:rsidR="00BE0C85">
        <w:t>s Objekt</w:t>
      </w:r>
      <w:r w:rsidR="00C132E7">
        <w:t xml:space="preserve">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1CA78ABB"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w:t>
      </w:r>
      <w:r>
        <w:t xml:space="preserve">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A17F1D">
            <w:rPr>
              <w:noProof/>
              <w:lang w:val="en-US"/>
            </w:rPr>
            <w:t>(4 p. 357ff.)</w:t>
          </w:r>
          <w:r>
            <w:fldChar w:fldCharType="end"/>
          </w:r>
        </w:sdtContent>
      </w:sdt>
      <w:r>
        <w:t>.</w:t>
      </w:r>
    </w:p>
    <w:p w14:paraId="46BDEA4B" w14:textId="77777777" w:rsidR="00C132E7" w:rsidRDefault="00C132E7" w:rsidP="00C132E7">
      <w:pPr>
        <w:pStyle w:val="berschrift2"/>
      </w:pPr>
      <w:bookmarkStart w:id="325" w:name="_Toc36379958"/>
      <w:r>
        <w:t>Packfiles</w:t>
      </w:r>
      <w:bookmarkEnd w:id="325"/>
    </w:p>
    <w:p w14:paraId="7ED20D05" w14:textId="7811CB59" w:rsidR="00C132E7" w:rsidRPr="00C132E7" w:rsidRDefault="00C132E7" w:rsidP="00C132E7">
      <w:r>
        <w:t>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w:t>
      </w:r>
      <w:r w:rsidR="00527E6E">
        <w:t>,</w:t>
      </w:r>
      <w:r>
        <w:t xml:space="preserve">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EndPr/>
        <w:sdtContent>
          <w:r>
            <w:fldChar w:fldCharType="begin"/>
          </w:r>
          <w:r>
            <w:rPr>
              <w:lang w:val="en-US"/>
            </w:rPr>
            <w:instrText xml:space="preserve">CITATION Sco14 \p 369f. \l 1033 </w:instrText>
          </w:r>
          <w:r>
            <w:fldChar w:fldCharType="separate"/>
          </w:r>
          <w:r w:rsidR="00A17F1D">
            <w:rPr>
              <w:noProof/>
              <w:lang w:val="en-US"/>
            </w:rPr>
            <w:t>(4 p. 369f.)</w:t>
          </w:r>
          <w:r>
            <w:fldChar w:fldCharType="end"/>
          </w:r>
        </w:sdtContent>
      </w:sdt>
      <w:r>
        <w:t>.</w:t>
      </w:r>
    </w:p>
    <w:p w14:paraId="5B4A677C" w14:textId="77777777" w:rsidR="00C132E7" w:rsidRDefault="00C132E7" w:rsidP="00C132E7">
      <w:pPr>
        <w:pStyle w:val="berschrift2"/>
      </w:pPr>
      <w:bookmarkStart w:id="326" w:name="_Toc36379959"/>
      <w:r>
        <w:t>Git LFS</w:t>
      </w:r>
      <w:bookmarkEnd w:id="326"/>
    </w:p>
    <w:p w14:paraId="5070E4D3" w14:textId="30990D7B"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w:t>
      </w:r>
      <w:r w:rsidR="006F19BE">
        <w:t>alle Daten des Projekts</w:t>
      </w:r>
      <w:r>
        <w:t xml:space="preserve">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8D5D22">
        <w:t>6</w:t>
      </w:r>
      <w:r w:rsidR="00766990">
        <w:fldChar w:fldCharType="end"/>
      </w:r>
      <w:r w:rsidR="00766990">
        <w:t xml:space="preserve"> </w:t>
      </w:r>
      <w:r>
        <w:t xml:space="preserve">behandelt. </w:t>
      </w:r>
      <w:r w:rsidR="006F19BE">
        <w:t>Die</w:t>
      </w:r>
      <w:r>
        <w:t xml:space="preserve"> Datei </w:t>
      </w:r>
      <w:r w:rsidR="006F19BE">
        <w:t xml:space="preserve">wird </w:t>
      </w:r>
      <w:r>
        <w:t xml:space="preserve">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sidR="00080723">
        <w:lastRenderedPageBreak/>
        <w:t>Ko</w:t>
      </w:r>
      <w:r w:rsidR="003D0D8F">
        <w:t>m</w:t>
      </w:r>
      <w:r w:rsidR="00080723">
        <w:t xml:space="preserve">mando </w:t>
      </w:r>
      <w:r w:rsidRPr="00E83BDE">
        <w:rPr>
          <w:i/>
          <w:iCs/>
        </w:rPr>
        <w:t>fetch</w:t>
      </w:r>
      <w:r>
        <w:rPr>
          <w:b/>
          <w:bCs/>
          <w:i/>
          <w:iCs/>
        </w:rPr>
        <w:t xml:space="preserve"> </w:t>
      </w:r>
      <w:r>
        <w:t xml:space="preserve">oder </w:t>
      </w:r>
      <w:r w:rsidRPr="00E83BDE">
        <w:rPr>
          <w:i/>
          <w:iCs/>
        </w:rPr>
        <w:t>clone</w:t>
      </w:r>
      <w:r>
        <w:t xml:space="preserve"> nicht übertragen zu müssen. Ist LFS installiert und aktiviert, werden bestimmte Dateitypen über dieses System </w:t>
      </w:r>
      <w:r w:rsidR="00A4210A">
        <w:t>zwischen</w:t>
      </w:r>
      <w:r>
        <w:t>verwaltet. Hie</w:t>
      </w:r>
      <w:r w:rsidR="00570C5A">
        <w:t>rbei</w:t>
      </w:r>
      <w:r>
        <w:t xml:space="preserve"> wird vereinfacht ein </w:t>
      </w:r>
      <w:r w:rsidR="005344BA">
        <w:t>Behälter</w:t>
      </w:r>
      <w:r>
        <w:t xml:space="preserve"> für diese Datei</w:t>
      </w:r>
      <w:r w:rsidR="00BD0F02">
        <w:t>typen</w:t>
      </w:r>
      <w:r>
        <w:t xml:space="preserve"> angelegt, um sie einmalig zu speichern, zum Beispiel auf dem Referenzserver oder falls gewünscht auch </w:t>
      </w:r>
      <w:r w:rsidR="00B54611">
        <w:t xml:space="preserve">auf </w:t>
      </w:r>
      <w:r>
        <w:t>einem zusätzlichen Server. Hierfür werden intern für Git weitere Zwischenschritte angewendet, sodass bei einem Verweis auf diese Dateien lediglich eine Referenz, zeigend zu de</w:t>
      </w:r>
      <w:r w:rsidR="00E5339E">
        <w:t>r jeweiligen Datei im</w:t>
      </w:r>
      <w:r>
        <w:t xml:space="preserve"> </w:t>
      </w:r>
      <w:r w:rsidR="005344BA">
        <w:t>Behälter</w:t>
      </w:r>
      <w:r>
        <w:t xml:space="preserve"> eingefügt wird. Dadurch wird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sidR="00A17F1D">
            <w:rPr>
              <w:lang w:val="en-US"/>
            </w:rPr>
            <w:instrText xml:space="preserve">CITATION Atl197 \l 1033 </w:instrText>
          </w:r>
          <w:r>
            <w:fldChar w:fldCharType="separate"/>
          </w:r>
          <w:r w:rsidR="00A17F1D">
            <w:rPr>
              <w:noProof/>
              <w:lang w:val="en-US"/>
            </w:rPr>
            <w:t>(30)</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27" w:name="_Toc338916088"/>
      <w:bookmarkStart w:id="328" w:name="_Toc36379960"/>
      <w:r>
        <w:lastRenderedPageBreak/>
        <w:t>Zusammenfassung und Ausblick</w:t>
      </w:r>
      <w:bookmarkEnd w:id="327"/>
      <w:bookmarkEnd w:id="328"/>
    </w:p>
    <w:p w14:paraId="33FDE8E0" w14:textId="1816FDAB" w:rsidR="002041AC" w:rsidRDefault="004F231D" w:rsidP="004F231D">
      <w:r>
        <w:t xml:space="preserve">Git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Drei-Wege-Merge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Durch die Baumstruktur von Git</w:t>
      </w:r>
      <w:r w:rsidR="00321772">
        <w:t xml:space="preserve"> und die Einfachheit von einzelnen Commits</w:t>
      </w:r>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Git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Git, da mehrere Unternehmen diese fehlenden Funktionen mit der Zeit </w:t>
      </w:r>
      <w:r w:rsidR="004C6DE7">
        <w:t>adressierten</w:t>
      </w:r>
      <w:r w:rsidR="003E4FD6">
        <w:t>. Diese Unternehmen wie Github, Atlassian oder GitLab bieten in ihren produktiv einsetzbaren Versionen von Git,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Git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29" w:name="_Ref34072079"/>
      <w:bookmarkStart w:id="330" w:name="_Toc36379961"/>
      <w:r>
        <w:lastRenderedPageBreak/>
        <w:t>Kurzreferenz</w:t>
      </w:r>
      <w:bookmarkEnd w:id="329"/>
      <w:bookmarkEnd w:id="330"/>
    </w:p>
    <w:p w14:paraId="00A555F8" w14:textId="2EF4432A" w:rsidR="00070190" w:rsidRDefault="00070190" w:rsidP="00070190">
      <w:r>
        <w:t xml:space="preserve">Eine Kurzübersicht über wiederkehrende Probleme und Aufgabenstellungen und ihre möglichen Lösungen </w:t>
      </w:r>
      <w:sdt>
        <w:sdtPr>
          <w:id w:val="1375042500"/>
          <w:citation/>
        </w:sdtPr>
        <w:sdtEndPr/>
        <w:sdtContent>
          <w:r>
            <w:fldChar w:fldCharType="begin"/>
          </w:r>
          <w:r w:rsidR="00A17F1D">
            <w:rPr>
              <w:lang w:val="en-US"/>
            </w:rPr>
            <w:instrText xml:space="preserve">CITATION Git201 \l 1033 </w:instrText>
          </w:r>
          <w:r>
            <w:fldChar w:fldCharType="separate"/>
          </w:r>
          <w:r w:rsidR="00A17F1D">
            <w:rPr>
              <w:noProof/>
              <w:lang w:val="en-US"/>
            </w:rPr>
            <w:t>(31)</w:t>
          </w:r>
          <w:r>
            <w:fldChar w:fldCharType="end"/>
          </w:r>
        </w:sdtContent>
      </w:sdt>
      <w:r>
        <w:t>.</w:t>
      </w:r>
    </w:p>
    <w:p w14:paraId="61DFB8CC" w14:textId="5733B08E" w:rsidR="00070190" w:rsidRPr="00BD23BA" w:rsidRDefault="00070190" w:rsidP="00070190">
      <w:pPr>
        <w:rPr>
          <w:rStyle w:val="Buchtitel"/>
          <w:b w:val="0"/>
          <w:bCs w:val="0"/>
          <w:i w:val="0"/>
          <w:iCs w:val="0"/>
        </w:rPr>
      </w:pPr>
      <w:r w:rsidRPr="00070190">
        <w:rPr>
          <w:rStyle w:val="Buchtitel"/>
          <w:i w:val="0"/>
          <w:iCs w:val="0"/>
        </w:rPr>
        <w:t>Erstellen eines Projektarchivs</w:t>
      </w:r>
      <w:r w:rsidR="00BD23BA">
        <w:rPr>
          <w:rStyle w:val="Buchtitel"/>
          <w:i w:val="0"/>
          <w:iCs w:val="0"/>
        </w:rPr>
        <w:t xml:space="preserve"> (</w:t>
      </w:r>
      <w:r w:rsidR="00BD23BA">
        <w:rPr>
          <w:rStyle w:val="Buchtitel"/>
          <w:b w:val="0"/>
          <w:bCs w:val="0"/>
          <w:i w:val="0"/>
          <w:iCs w:val="0"/>
        </w:rPr>
        <w:fldChar w:fldCharType="begin"/>
      </w:r>
      <w:r w:rsidR="00BD23BA">
        <w:rPr>
          <w:rStyle w:val="Buchtitel"/>
          <w:i w:val="0"/>
          <w:iCs w:val="0"/>
        </w:rPr>
        <w:instrText xml:space="preserve"> REF _Ref34550049 \r \h </w:instrText>
      </w:r>
      <w:r w:rsidR="00BD23BA">
        <w:rPr>
          <w:rStyle w:val="Buchtitel"/>
          <w:b w:val="0"/>
          <w:bCs w:val="0"/>
          <w:i w:val="0"/>
          <w:iCs w:val="0"/>
        </w:rPr>
      </w:r>
      <w:r w:rsidR="00BD23BA">
        <w:rPr>
          <w:rStyle w:val="Buchtitel"/>
          <w:b w:val="0"/>
          <w:bCs w:val="0"/>
          <w:i w:val="0"/>
          <w:iCs w:val="0"/>
        </w:rPr>
        <w:fldChar w:fldCharType="separate"/>
      </w:r>
      <w:r w:rsidR="008D5D22">
        <w:rPr>
          <w:rStyle w:val="Buchtitel"/>
          <w:i w:val="0"/>
          <w:iCs w:val="0"/>
        </w:rPr>
        <w:t>4.2</w:t>
      </w:r>
      <w:r w:rsidR="00BD23BA">
        <w:rPr>
          <w:rStyle w:val="Buchtitel"/>
          <w:b w:val="0"/>
          <w:bCs w:val="0"/>
          <w:i w:val="0"/>
          <w:iCs w:val="0"/>
        </w:rPr>
        <w:fldChar w:fldCharType="end"/>
      </w:r>
      <w:r w:rsidR="00BD23BA">
        <w:rPr>
          <w:rStyle w:val="Buchtitel"/>
          <w:b w:val="0"/>
          <w:bCs w:val="0"/>
          <w:i w:val="0"/>
          <w:iCs w:val="0"/>
        </w:rPr>
        <w:t>)</w:t>
      </w:r>
    </w:p>
    <w:p w14:paraId="5EC162AB" w14:textId="77777777" w:rsidR="00DA37B0" w:rsidRPr="00DA37B0" w:rsidRDefault="00DA37B0" w:rsidP="00DA37B0">
      <w:pPr>
        <w:rPr>
          <w:i/>
          <w:iCs/>
        </w:rPr>
      </w:pPr>
      <w:r w:rsidRPr="00DA37B0">
        <w:rPr>
          <w:i/>
          <w:iCs/>
        </w:rPr>
        <w:t xml:space="preserve">git init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BB428D0" w:rsidR="00070190" w:rsidRDefault="00070190" w:rsidP="00070190">
      <w:pPr>
        <w:rPr>
          <w:rStyle w:val="Buchtitel"/>
          <w:i w:val="0"/>
          <w:iCs w:val="0"/>
        </w:rPr>
      </w:pPr>
      <w:r w:rsidRPr="00070190">
        <w:rPr>
          <w:rStyle w:val="Buchtitel"/>
          <w:i w:val="0"/>
          <w:iCs w:val="0"/>
        </w:rPr>
        <w:t>Konfigurieren der Git Einstellungen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_Ref34550070 \r \h </w:instrText>
      </w:r>
      <w:r w:rsidR="00BD23BA">
        <w:rPr>
          <w:rStyle w:val="Buchtitel"/>
          <w:i w:val="0"/>
          <w:iCs w:val="0"/>
        </w:rPr>
      </w:r>
      <w:r w:rsidR="00BD23BA">
        <w:rPr>
          <w:rStyle w:val="Buchtitel"/>
          <w:i w:val="0"/>
          <w:iCs w:val="0"/>
        </w:rPr>
        <w:fldChar w:fldCharType="separate"/>
      </w:r>
      <w:r w:rsidR="008D5D22">
        <w:rPr>
          <w:rStyle w:val="Buchtitel"/>
          <w:i w:val="0"/>
          <w:iCs w:val="0"/>
        </w:rPr>
        <w:t>4.2.2</w:t>
      </w:r>
      <w:r w:rsidR="00BD23BA">
        <w:rPr>
          <w:rStyle w:val="Buchtitel"/>
          <w:i w:val="0"/>
          <w:iCs w:val="0"/>
        </w:rPr>
        <w:fldChar w:fldCharType="end"/>
      </w:r>
      <w:r w:rsidR="00BD23BA">
        <w:rPr>
          <w:rStyle w:val="Buchtitel"/>
          <w:i w:val="0"/>
          <w:iCs w:val="0"/>
        </w:rPr>
        <w:t>)</w:t>
      </w:r>
    </w:p>
    <w:p w14:paraId="37C740E1" w14:textId="77777777" w:rsidR="004728E0" w:rsidRPr="004728E0" w:rsidRDefault="004728E0" w:rsidP="004728E0">
      <w:pPr>
        <w:rPr>
          <w:i/>
          <w:iCs/>
        </w:rPr>
      </w:pPr>
      <w:r>
        <w:rPr>
          <w:i/>
          <w:iCs/>
        </w:rPr>
        <w:t>g</w:t>
      </w:r>
      <w:r w:rsidRPr="004728E0">
        <w:rPr>
          <w:i/>
          <w:iCs/>
        </w:rPr>
        <w:t>it config user.name "&lt;Name&gt;"</w:t>
      </w:r>
    </w:p>
    <w:p w14:paraId="7210D7A5" w14:textId="77777777" w:rsidR="004728E0" w:rsidRDefault="004728E0" w:rsidP="004728E0">
      <w:r>
        <w:t>Setzt den Namen des Autors, welcher den erstellten Commits angeheftet wird. Weitere häufig verwendete Optionen: user.mail, core.editor.</w:t>
      </w:r>
    </w:p>
    <w:p w14:paraId="0B2DC1F7" w14:textId="77777777" w:rsidR="004728E0" w:rsidRPr="00070190" w:rsidRDefault="004728E0" w:rsidP="00070190">
      <w:pPr>
        <w:rPr>
          <w:rStyle w:val="Buchtitel"/>
          <w:i w:val="0"/>
          <w:iCs w:val="0"/>
        </w:rPr>
      </w:pPr>
    </w:p>
    <w:p w14:paraId="7576DF4B" w14:textId="01FDBEAE" w:rsidR="00070190" w:rsidRDefault="00070190" w:rsidP="00070190">
      <w:pPr>
        <w:rPr>
          <w:rStyle w:val="Buchtitel"/>
          <w:i w:val="0"/>
          <w:iCs w:val="0"/>
        </w:rPr>
      </w:pPr>
      <w:r w:rsidRPr="00070190">
        <w:rPr>
          <w:rStyle w:val="Buchtitel"/>
          <w:i w:val="0"/>
          <w:iCs w:val="0"/>
        </w:rPr>
        <w:t>Handhabung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_Ref34550095 \r \h </w:instrText>
      </w:r>
      <w:r w:rsidR="00BD23BA">
        <w:rPr>
          <w:rStyle w:val="Buchtitel"/>
          <w:i w:val="0"/>
          <w:iCs w:val="0"/>
        </w:rPr>
      </w:r>
      <w:r w:rsidR="00BD23BA">
        <w:rPr>
          <w:rStyle w:val="Buchtitel"/>
          <w:i w:val="0"/>
          <w:iCs w:val="0"/>
        </w:rPr>
        <w:fldChar w:fldCharType="separate"/>
      </w:r>
      <w:r w:rsidR="008D5D22">
        <w:rPr>
          <w:rStyle w:val="Buchtitel"/>
          <w:i w:val="0"/>
          <w:iCs w:val="0"/>
        </w:rPr>
        <w:t>4.3</w:t>
      </w:r>
      <w:r w:rsidR="00BD23BA">
        <w:rPr>
          <w:rStyle w:val="Buchtitel"/>
          <w:i w:val="0"/>
          <w:iCs w:val="0"/>
        </w:rPr>
        <w:fldChar w:fldCharType="end"/>
      </w:r>
      <w:r w:rsidR="00BD23BA">
        <w:rPr>
          <w:rStyle w:val="Buchtitel"/>
          <w:i w:val="0"/>
          <w:iCs w:val="0"/>
        </w:rPr>
        <w:t>)</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r>
        <w:rPr>
          <w:i/>
          <w:iCs/>
        </w:rPr>
        <w:t>g</w:t>
      </w:r>
      <w:r w:rsidRPr="008C1EB6">
        <w:rPr>
          <w:i/>
          <w:iCs/>
        </w:rPr>
        <w:t xml:space="preserve">it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5FB9FDC7" w:rsidR="00070190" w:rsidRDefault="00070190" w:rsidP="00070190">
      <w:pPr>
        <w:rPr>
          <w:rStyle w:val="Buchtitel"/>
          <w:i w:val="0"/>
          <w:iCs w:val="0"/>
        </w:rPr>
      </w:pPr>
      <w:r w:rsidRPr="00070190">
        <w:rPr>
          <w:rStyle w:val="Buchtitel"/>
          <w:i w:val="0"/>
          <w:iCs w:val="0"/>
        </w:rPr>
        <w:t>Synchronisierung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_Ref34550112 \r \h </w:instrText>
      </w:r>
      <w:r w:rsidR="00BD23BA">
        <w:rPr>
          <w:rStyle w:val="Buchtitel"/>
          <w:i w:val="0"/>
          <w:iCs w:val="0"/>
        </w:rPr>
      </w:r>
      <w:r w:rsidR="00BD23BA">
        <w:rPr>
          <w:rStyle w:val="Buchtitel"/>
          <w:i w:val="0"/>
          <w:iCs w:val="0"/>
        </w:rPr>
        <w:fldChar w:fldCharType="separate"/>
      </w:r>
      <w:r w:rsidR="008D5D22">
        <w:rPr>
          <w:rStyle w:val="Buchtitel"/>
          <w:i w:val="0"/>
          <w:iCs w:val="0"/>
        </w:rPr>
        <w:t>4.7</w:t>
      </w:r>
      <w:r w:rsidR="00BD23BA">
        <w:rPr>
          <w:rStyle w:val="Buchtitel"/>
          <w:i w:val="0"/>
          <w:iCs w:val="0"/>
        </w:rPr>
        <w:fldChar w:fldCharType="end"/>
      </w:r>
      <w:r w:rsidR="00BD23BA">
        <w:rPr>
          <w:rStyle w:val="Buchtitel"/>
          <w:i w:val="0"/>
          <w:iCs w:val="0"/>
        </w:rPr>
        <w:t>)</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0096F3D" w:rsidR="00874F05" w:rsidRPr="00874F05" w:rsidRDefault="00874F05" w:rsidP="00874F05">
      <w:pPr>
        <w:rPr>
          <w:i/>
          <w:iCs/>
        </w:rPr>
      </w:pPr>
      <w:r>
        <w:rPr>
          <w:i/>
          <w:iCs/>
        </w:rPr>
        <w:t>g</w:t>
      </w:r>
      <w:r w:rsidRPr="00874F05">
        <w:rPr>
          <w:i/>
          <w:iCs/>
        </w:rPr>
        <w:t>it push &lt;</w:t>
      </w:r>
      <w:r>
        <w:rPr>
          <w:i/>
          <w:iCs/>
        </w:rPr>
        <w:t>Refere</w:t>
      </w:r>
      <w:r w:rsidR="00C40AE4">
        <w:rPr>
          <w:i/>
          <w:iCs/>
        </w:rPr>
        <w:t>n</w:t>
      </w:r>
      <w:r>
        <w:rPr>
          <w:i/>
          <w:iCs/>
        </w:rPr>
        <w:t>z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0B0209FE" w:rsidR="00070190" w:rsidRDefault="00070190" w:rsidP="00070190">
      <w:pPr>
        <w:rPr>
          <w:rStyle w:val="Buchtitel"/>
          <w:i w:val="0"/>
          <w:iCs w:val="0"/>
        </w:rPr>
      </w:pPr>
      <w:r w:rsidRPr="00070190">
        <w:rPr>
          <w:rStyle w:val="Buchtitel"/>
          <w:i w:val="0"/>
          <w:iCs w:val="0"/>
        </w:rPr>
        <w:t>Erfolgte Änderungen einsehen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_Ref34550124 \r \h </w:instrText>
      </w:r>
      <w:r w:rsidR="00BD23BA">
        <w:rPr>
          <w:rStyle w:val="Buchtitel"/>
          <w:i w:val="0"/>
          <w:iCs w:val="0"/>
        </w:rPr>
      </w:r>
      <w:r w:rsidR="00BD23BA">
        <w:rPr>
          <w:rStyle w:val="Buchtitel"/>
          <w:i w:val="0"/>
          <w:iCs w:val="0"/>
        </w:rPr>
        <w:fldChar w:fldCharType="separate"/>
      </w:r>
      <w:r w:rsidR="008D5D22">
        <w:rPr>
          <w:rStyle w:val="Buchtitel"/>
          <w:i w:val="0"/>
          <w:iCs w:val="0"/>
        </w:rPr>
        <w:t>4.3.4</w:t>
      </w:r>
      <w:r w:rsidR="00BD23BA">
        <w:rPr>
          <w:rStyle w:val="Buchtitel"/>
          <w:i w:val="0"/>
          <w:iCs w:val="0"/>
        </w:rPr>
        <w:fldChar w:fldCharType="end"/>
      </w:r>
      <w:r w:rsidR="00BD23BA">
        <w:rPr>
          <w:rStyle w:val="Buchtitel"/>
          <w:i w:val="0"/>
          <w:iCs w:val="0"/>
        </w:rPr>
        <w:t>)</w:t>
      </w:r>
    </w:p>
    <w:p w14:paraId="2F251686" w14:textId="77777777"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r w:rsidRPr="00F9022A">
        <w:rPr>
          <w:i/>
          <w:iCs/>
        </w:rPr>
        <w:t xml:space="preserve">git show &lt;Commit&gt; </w:t>
      </w:r>
    </w:p>
    <w:p w14:paraId="7D0B4AC1" w14:textId="77777777" w:rsidR="00F9022A" w:rsidRDefault="00F9022A" w:rsidP="00F9022A">
      <w:r>
        <w:t>Zeigt Information sowie Änderungen des übergebenen Commits auf.</w:t>
      </w:r>
    </w:p>
    <w:p w14:paraId="353FD01D" w14:textId="77777777" w:rsidR="00F9022A" w:rsidRPr="00070190" w:rsidRDefault="00F9022A" w:rsidP="00070190">
      <w:pPr>
        <w:rPr>
          <w:rStyle w:val="Buchtitel"/>
          <w:i w:val="0"/>
          <w:iCs w:val="0"/>
        </w:rPr>
      </w:pPr>
    </w:p>
    <w:p w14:paraId="6C1FC811" w14:textId="628DF6A0" w:rsidR="00070190" w:rsidRDefault="00070190" w:rsidP="00070190">
      <w:pPr>
        <w:rPr>
          <w:rStyle w:val="Buchtitel"/>
          <w:i w:val="0"/>
          <w:iCs w:val="0"/>
        </w:rPr>
      </w:pPr>
      <w:r w:rsidRPr="00070190">
        <w:rPr>
          <w:rStyle w:val="Buchtitel"/>
          <w:i w:val="0"/>
          <w:iCs w:val="0"/>
        </w:rPr>
        <w:t>Änderungen revidieren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_Ref34550141 \r \h </w:instrText>
      </w:r>
      <w:r w:rsidR="00BD23BA">
        <w:rPr>
          <w:rStyle w:val="Buchtitel"/>
          <w:i w:val="0"/>
          <w:iCs w:val="0"/>
        </w:rPr>
      </w:r>
      <w:r w:rsidR="00BD23BA">
        <w:rPr>
          <w:rStyle w:val="Buchtitel"/>
          <w:i w:val="0"/>
          <w:iCs w:val="0"/>
        </w:rPr>
        <w:fldChar w:fldCharType="separate"/>
      </w:r>
      <w:r w:rsidR="008D5D22">
        <w:rPr>
          <w:rStyle w:val="Buchtitel"/>
          <w:i w:val="0"/>
          <w:iCs w:val="0"/>
        </w:rPr>
        <w:t>4.10</w:t>
      </w:r>
      <w:r w:rsidR="00BD23BA">
        <w:rPr>
          <w:rStyle w:val="Buchtitel"/>
          <w:i w:val="0"/>
          <w:iCs w:val="0"/>
        </w:rPr>
        <w:fldChar w:fldCharType="end"/>
      </w:r>
      <w:r w:rsidR="00BD23BA">
        <w:rPr>
          <w:rStyle w:val="Buchtitel"/>
          <w:i w:val="0"/>
          <w:iCs w:val="0"/>
        </w:rPr>
        <w:t>)</w:t>
      </w:r>
    </w:p>
    <w:p w14:paraId="1A4B24B9" w14:textId="77777777"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14:paraId="4FCC7A17" w14:textId="77777777"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14:paraId="727496A0" w14:textId="77777777"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Commits revidiert. Benutzt, um Commits im Referenzarchiv zu revidieren. </w:t>
      </w:r>
    </w:p>
    <w:p w14:paraId="7E31F483" w14:textId="28C534A5" w:rsidR="005A5C59" w:rsidRPr="005A5C59" w:rsidRDefault="005A5C59" w:rsidP="00070190">
      <w:pPr>
        <w:rPr>
          <w:rStyle w:val="Buchtitel"/>
          <w:b w:val="0"/>
          <w:bCs w:val="0"/>
          <w:spacing w:val="0"/>
        </w:rPr>
      </w:pPr>
      <w:r>
        <w:rPr>
          <w:rStyle w:val="Buchtitel"/>
          <w:b w:val="0"/>
          <w:bCs w:val="0"/>
          <w:spacing w:val="0"/>
        </w:rPr>
        <w:t>git checkout &lt;Prüfsumme des Commits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2CE6B524" w:rsidR="00070190" w:rsidRDefault="00070190" w:rsidP="00070190">
      <w:pPr>
        <w:rPr>
          <w:rStyle w:val="Buchtitel"/>
          <w:i w:val="0"/>
          <w:iCs w:val="0"/>
        </w:rPr>
      </w:pPr>
      <w:r w:rsidRPr="00070190">
        <w:rPr>
          <w:rStyle w:val="Buchtitel"/>
          <w:i w:val="0"/>
          <w:iCs w:val="0"/>
        </w:rPr>
        <w:t>Zweige erstellen und Zusammenführen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_Ref34550163 \r \h </w:instrText>
      </w:r>
      <w:r w:rsidR="00BD23BA">
        <w:rPr>
          <w:rStyle w:val="Buchtitel"/>
          <w:i w:val="0"/>
          <w:iCs w:val="0"/>
        </w:rPr>
      </w:r>
      <w:r w:rsidR="00BD23BA">
        <w:rPr>
          <w:rStyle w:val="Buchtitel"/>
          <w:i w:val="0"/>
          <w:iCs w:val="0"/>
        </w:rPr>
        <w:fldChar w:fldCharType="separate"/>
      </w:r>
      <w:r w:rsidR="008D5D22">
        <w:rPr>
          <w:rStyle w:val="Buchtitel"/>
          <w:i w:val="0"/>
          <w:iCs w:val="0"/>
        </w:rPr>
        <w:t>4.5.3</w:t>
      </w:r>
      <w:r w:rsidR="00BD23BA">
        <w:rPr>
          <w:rStyle w:val="Buchtitel"/>
          <w:i w:val="0"/>
          <w:iCs w:val="0"/>
        </w:rPr>
        <w:fldChar w:fldCharType="end"/>
      </w:r>
      <w:r w:rsidR="00BD23BA">
        <w:rPr>
          <w:rStyle w:val="Buchtitel"/>
          <w:i w:val="0"/>
          <w:iCs w:val="0"/>
        </w:rPr>
        <w:t xml:space="preserve"> f.)</w:t>
      </w:r>
    </w:p>
    <w:p w14:paraId="5D43E502" w14:textId="77777777" w:rsidR="00F64688" w:rsidRPr="00F64688" w:rsidRDefault="00F64688" w:rsidP="00F64688">
      <w:pPr>
        <w:rPr>
          <w:i/>
          <w:iCs/>
        </w:rPr>
      </w:pPr>
      <w:r>
        <w:rPr>
          <w:i/>
          <w:iCs/>
        </w:rPr>
        <w:t>g</w:t>
      </w:r>
      <w:r w:rsidRPr="00F64688">
        <w:rPr>
          <w:i/>
          <w:iCs/>
        </w:rPr>
        <w:t xml:space="preserve">it checkout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r>
        <w:rPr>
          <w:i/>
          <w:iCs/>
        </w:rPr>
        <w:t>g</w:t>
      </w:r>
      <w:r w:rsidRPr="00F64688">
        <w:rPr>
          <w:i/>
          <w:iCs/>
        </w:rPr>
        <w:t xml:space="preserve">it branch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r>
        <w:rPr>
          <w:i/>
          <w:iCs/>
        </w:rPr>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4248D465" w:rsidR="00070190" w:rsidRDefault="00070190" w:rsidP="00070190">
      <w:pPr>
        <w:rPr>
          <w:rStyle w:val="Buchtitel"/>
          <w:i w:val="0"/>
          <w:iCs w:val="0"/>
        </w:rPr>
      </w:pPr>
      <w:r w:rsidRPr="00070190">
        <w:rPr>
          <w:rStyle w:val="Buchtitel"/>
          <w:i w:val="0"/>
          <w:iCs w:val="0"/>
        </w:rPr>
        <w:t>Änderungen finden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_Ref34550191 \r \h </w:instrText>
      </w:r>
      <w:r w:rsidR="00D343B6">
        <w:rPr>
          <w:rStyle w:val="Buchtitel"/>
          <w:i w:val="0"/>
          <w:iCs w:val="0"/>
        </w:rPr>
      </w:r>
      <w:r w:rsidR="00D343B6">
        <w:rPr>
          <w:rStyle w:val="Buchtitel"/>
          <w:i w:val="0"/>
          <w:iCs w:val="0"/>
        </w:rPr>
        <w:fldChar w:fldCharType="separate"/>
      </w:r>
      <w:r w:rsidR="008D5D22">
        <w:rPr>
          <w:rStyle w:val="Buchtitel"/>
          <w:i w:val="0"/>
          <w:iCs w:val="0"/>
        </w:rPr>
        <w:t>4.3.4</w:t>
      </w:r>
      <w:r w:rsidR="00D343B6">
        <w:rPr>
          <w:rStyle w:val="Buchtitel"/>
          <w:i w:val="0"/>
          <w:iCs w:val="0"/>
        </w:rPr>
        <w:fldChar w:fldCharType="end"/>
      </w:r>
      <w:r w:rsidR="00D343B6">
        <w:rPr>
          <w:rStyle w:val="Buchtitel"/>
          <w:i w:val="0"/>
          <w:iCs w:val="0"/>
        </w:rPr>
        <w:t>)</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--grep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148C13EE"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_Ref34550281 \r \h </w:instrText>
      </w:r>
      <w:r w:rsidR="00D343B6">
        <w:rPr>
          <w:rStyle w:val="Buchtitel"/>
          <w:i w:val="0"/>
          <w:iCs w:val="0"/>
        </w:rPr>
      </w:r>
      <w:r w:rsidR="00D343B6">
        <w:rPr>
          <w:rStyle w:val="Buchtitel"/>
          <w:i w:val="0"/>
          <w:iCs w:val="0"/>
        </w:rPr>
        <w:fldChar w:fldCharType="separate"/>
      </w:r>
      <w:r w:rsidR="008D5D22">
        <w:rPr>
          <w:rStyle w:val="Buchtitel"/>
          <w:i w:val="0"/>
          <w:iCs w:val="0"/>
        </w:rPr>
        <w:t>4.7.5</w:t>
      </w:r>
      <w:r w:rsidR="00D343B6">
        <w:rPr>
          <w:rStyle w:val="Buchtitel"/>
          <w:i w:val="0"/>
          <w:iCs w:val="0"/>
        </w:rPr>
        <w:fldChar w:fldCharType="end"/>
      </w:r>
      <w:r w:rsidR="00D343B6">
        <w:rPr>
          <w:rStyle w:val="Buchtitel"/>
          <w:i w:val="0"/>
          <w:iCs w:val="0"/>
        </w:rPr>
        <w:t>)</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6424EAC0" w:rsidR="00070190" w:rsidRPr="00070190" w:rsidRDefault="00070190" w:rsidP="00070190">
      <w:pPr>
        <w:rPr>
          <w:rStyle w:val="Buchtitel"/>
          <w:i w:val="0"/>
          <w:iCs w:val="0"/>
        </w:rPr>
      </w:pPr>
      <w:r w:rsidRPr="00070190">
        <w:rPr>
          <w:rStyle w:val="Buchtitel"/>
          <w:i w:val="0"/>
          <w:iCs w:val="0"/>
        </w:rPr>
        <w:t>Referenzarchiv hinzufügen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_Ref34550311 \r \h </w:instrText>
      </w:r>
      <w:r w:rsidR="00D343B6">
        <w:rPr>
          <w:rStyle w:val="Buchtitel"/>
          <w:i w:val="0"/>
          <w:iCs w:val="0"/>
        </w:rPr>
      </w:r>
      <w:r w:rsidR="00D343B6">
        <w:rPr>
          <w:rStyle w:val="Buchtitel"/>
          <w:i w:val="0"/>
          <w:iCs w:val="0"/>
        </w:rPr>
        <w:fldChar w:fldCharType="separate"/>
      </w:r>
      <w:r w:rsidR="008D5D22">
        <w:rPr>
          <w:rStyle w:val="Buchtitel"/>
          <w:i w:val="0"/>
          <w:iCs w:val="0"/>
        </w:rPr>
        <w:t>4.7.1</w:t>
      </w:r>
      <w:r w:rsidR="00D343B6">
        <w:rPr>
          <w:rStyle w:val="Buchtitel"/>
          <w:i w:val="0"/>
          <w:iCs w:val="0"/>
        </w:rPr>
        <w:fldChar w:fldCharType="end"/>
      </w:r>
      <w:r w:rsidR="00D343B6">
        <w:rPr>
          <w:rStyle w:val="Buchtitel"/>
          <w:i w:val="0"/>
          <w:iCs w:val="0"/>
        </w:rPr>
        <w:t>)</w:t>
      </w:r>
    </w:p>
    <w:p w14:paraId="0A7A925F" w14:textId="77777777"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240EF0AD" w:rsidR="00D5344E" w:rsidRDefault="00D5344E" w:rsidP="00070190">
      <w:pPr>
        <w:rPr>
          <w:rStyle w:val="Buchtitel"/>
          <w:i w:val="0"/>
          <w:iCs w:val="0"/>
        </w:rPr>
      </w:pPr>
      <w:r>
        <w:rPr>
          <w:rStyle w:val="Buchtitel"/>
          <w:i w:val="0"/>
          <w:iCs w:val="0"/>
        </w:rPr>
        <w:lastRenderedPageBreak/>
        <w:t>Commit auf dem falschen Zweig</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_Ref34550332 \r \h </w:instrText>
      </w:r>
      <w:r w:rsidR="00D343B6">
        <w:rPr>
          <w:rStyle w:val="Buchtitel"/>
          <w:i w:val="0"/>
          <w:iCs w:val="0"/>
        </w:rPr>
      </w:r>
      <w:r w:rsidR="00D343B6">
        <w:rPr>
          <w:rStyle w:val="Buchtitel"/>
          <w:i w:val="0"/>
          <w:iCs w:val="0"/>
        </w:rPr>
        <w:fldChar w:fldCharType="separate"/>
      </w:r>
      <w:r w:rsidR="008D5D22">
        <w:rPr>
          <w:rStyle w:val="Buchtitel"/>
          <w:i w:val="0"/>
          <w:iCs w:val="0"/>
        </w:rPr>
        <w:t>4.11.1</w:t>
      </w:r>
      <w:r w:rsidR="00D343B6">
        <w:rPr>
          <w:rStyle w:val="Buchtitel"/>
          <w:i w:val="0"/>
          <w:iCs w:val="0"/>
        </w:rPr>
        <w:fldChar w:fldCharType="end"/>
      </w:r>
      <w:r w:rsidR="00D343B6">
        <w:rPr>
          <w:rStyle w:val="Buchtitel"/>
          <w:i w:val="0"/>
          <w:iCs w:val="0"/>
        </w:rPr>
        <w:t>)</w:t>
      </w:r>
    </w:p>
    <w:p w14:paraId="10016C4E" w14:textId="5CFF77A1" w:rsidR="00D5344E" w:rsidRDefault="00D5344E" w:rsidP="00D5344E">
      <w:pPr>
        <w:rPr>
          <w:rStyle w:val="Buchtitel"/>
          <w:b w:val="0"/>
          <w:bCs w:val="0"/>
        </w:rPr>
      </w:pPr>
      <w:r>
        <w:rPr>
          <w:rStyle w:val="Buchtitel"/>
          <w:b w:val="0"/>
          <w:bCs w:val="0"/>
        </w:rPr>
        <w:t>git checkout &lt;Richtiger Zweig&gt;</w:t>
      </w:r>
    </w:p>
    <w:p w14:paraId="4F9D50D3" w14:textId="67BEF5C7" w:rsidR="00D5344E" w:rsidRDefault="00D5344E" w:rsidP="00D5344E">
      <w:pPr>
        <w:rPr>
          <w:rStyle w:val="Buchtitel"/>
          <w:b w:val="0"/>
          <w:bCs w:val="0"/>
        </w:rPr>
      </w:pPr>
      <w:r>
        <w:rPr>
          <w:rStyle w:val="Buchtitel"/>
          <w:b w:val="0"/>
          <w:bCs w:val="0"/>
        </w:rPr>
        <w:t>git cherry-pick &lt;Falscher Zweig&gt;</w:t>
      </w:r>
    </w:p>
    <w:p w14:paraId="23E7BB12" w14:textId="4294DAF0" w:rsidR="00D5344E" w:rsidRDefault="00D5344E" w:rsidP="00D5344E">
      <w:pPr>
        <w:rPr>
          <w:rStyle w:val="Buchtitel"/>
          <w:b w:val="0"/>
          <w:bCs w:val="0"/>
        </w:rPr>
      </w:pPr>
      <w:r>
        <w:rPr>
          <w:rStyle w:val="Buchtitel"/>
          <w:b w:val="0"/>
          <w:bCs w:val="0"/>
        </w:rPr>
        <w:t>git checkout &lt;Falscher Zweig&gt;</w:t>
      </w:r>
    </w:p>
    <w:p w14:paraId="26C1B931" w14:textId="3D229495" w:rsidR="00D5344E" w:rsidRDefault="00D5344E" w:rsidP="00070190">
      <w:pPr>
        <w:rPr>
          <w:rStyle w:val="Buchtitel"/>
          <w:b w:val="0"/>
          <w:bCs w:val="0"/>
        </w:rPr>
      </w:pPr>
      <w:r>
        <w:rPr>
          <w:rStyle w:val="Buchtitel"/>
          <w:b w:val="0"/>
          <w:bCs w:val="0"/>
        </w:rPr>
        <w:t>git reset HEAD~ --hard</w:t>
      </w:r>
    </w:p>
    <w:p w14:paraId="2C7A328B" w14:textId="129A09AB" w:rsidR="00D5344E" w:rsidRPr="00D5344E" w:rsidRDefault="00D5344E" w:rsidP="00070190">
      <w:pPr>
        <w:rPr>
          <w:rStyle w:val="Buchtitel"/>
          <w:b w:val="0"/>
          <w:bCs w:val="0"/>
          <w:i w:val="0"/>
          <w:iCs w:val="0"/>
        </w:rPr>
      </w:pPr>
      <w:r>
        <w:rPr>
          <w:rStyle w:val="Buchtitel"/>
          <w:b w:val="0"/>
          <w:bCs w:val="0"/>
          <w:i w:val="0"/>
          <w:iCs w:val="0"/>
        </w:rPr>
        <w:t>In den richtigen Zweig wechseln um den fehlerhaften Commit über das Kommando cherry-pick zu integrieren und danach den falschen Commit zu verwerfen.</w:t>
      </w:r>
      <w:r w:rsidR="00C27210">
        <w:rPr>
          <w:rStyle w:val="Buchtitel"/>
          <w:b w:val="0"/>
          <w:bCs w:val="0"/>
          <w:i w:val="0"/>
          <w:iCs w:val="0"/>
        </w:rPr>
        <w:t xml:space="preserve"> Ist der Commit nicht der neuste auf dem fehlerhaften Zweig, muss der Befehl </w:t>
      </w:r>
      <w:r w:rsidR="00C27210" w:rsidRPr="00C27210">
        <w:rPr>
          <w:rStyle w:val="Buchtitel"/>
          <w:b w:val="0"/>
          <w:bCs w:val="0"/>
        </w:rPr>
        <w:t>cherry-pick</w:t>
      </w:r>
      <w:r w:rsidR="00C27210">
        <w:rPr>
          <w:rStyle w:val="Buchtitel"/>
          <w:b w:val="0"/>
          <w:bCs w:val="0"/>
          <w:i w:val="0"/>
          <w:iCs w:val="0"/>
        </w:rPr>
        <w:t xml:space="preserve">, sowie </w:t>
      </w:r>
      <w:r w:rsidR="00C27210" w:rsidRPr="00C27210">
        <w:rPr>
          <w:rStyle w:val="Buchtitel"/>
          <w:b w:val="0"/>
          <w:bCs w:val="0"/>
        </w:rPr>
        <w:t>reset</w:t>
      </w:r>
      <w:r w:rsidR="00C27210">
        <w:rPr>
          <w:rStyle w:val="Buchtitel"/>
          <w:b w:val="0"/>
          <w:bCs w:val="0"/>
          <w:i w:val="0"/>
          <w:iCs w:val="0"/>
        </w:rPr>
        <w:t xml:space="preserve"> </w:t>
      </w:r>
      <w:r w:rsidR="00E13CE7">
        <w:rPr>
          <w:rStyle w:val="Buchtitel"/>
          <w:b w:val="0"/>
          <w:bCs w:val="0"/>
          <w:i w:val="0"/>
          <w:iCs w:val="0"/>
        </w:rPr>
        <w:t xml:space="preserve">dementsprechend </w:t>
      </w:r>
      <w:r w:rsidR="00C27210">
        <w:rPr>
          <w:rStyle w:val="Buchtitel"/>
          <w:b w:val="0"/>
          <w:bCs w:val="0"/>
          <w:i w:val="0"/>
          <w:iCs w:val="0"/>
        </w:rPr>
        <w:t>abgeändert werden.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7"/>
          <w:type w:val="continuous"/>
          <w:pgSz w:w="11906" w:h="16838" w:code="9"/>
          <w:pgMar w:top="1418" w:right="1418" w:bottom="1134" w:left="1985" w:header="720" w:footer="720" w:gutter="0"/>
          <w:pgNumType w:start="0"/>
          <w:cols w:space="720"/>
        </w:sectPr>
      </w:pPr>
    </w:p>
    <w:bookmarkStart w:id="331" w:name="_Toc36379962" w:displacedByCustomXml="next"/>
    <w:bookmarkStart w:id="332" w:name="_Toc338916094" w:displacedByCustomXml="next"/>
    <w:sdt>
      <w:sdtPr>
        <w:rPr>
          <w:b w:val="0"/>
          <w:kern w:val="0"/>
          <w:sz w:val="24"/>
        </w:rPr>
        <w:id w:val="-484014962"/>
        <w:docPartObj>
          <w:docPartGallery w:val="Bibliographies"/>
          <w:docPartUnique/>
        </w:docPartObj>
      </w:sdtPr>
      <w:sdtEndPr/>
      <w:sdtContent>
        <w:p w14:paraId="3314A4CA" w14:textId="6DC6756B" w:rsidR="00A17F1D" w:rsidRDefault="00A17F1D">
          <w:pPr>
            <w:pStyle w:val="berschrift1"/>
          </w:pPr>
          <w:r>
            <w:t>Literaturverzeichnis</w:t>
          </w:r>
          <w:bookmarkEnd w:id="331"/>
        </w:p>
        <w:sdt>
          <w:sdtPr>
            <w:id w:val="111145805"/>
            <w:bibliography/>
          </w:sdtPr>
          <w:sdtEndPr/>
          <w:sdtContent>
            <w:p w14:paraId="553078DF" w14:textId="77777777" w:rsidR="00452AE1" w:rsidRDefault="00A17F1D" w:rsidP="00452AE1">
              <w:pPr>
                <w:pStyle w:val="Literaturverzeichnis"/>
                <w:jc w:val="left"/>
                <w:rPr>
                  <w:noProof/>
                  <w:szCs w:val="24"/>
                </w:rPr>
              </w:pPr>
              <w:r>
                <w:fldChar w:fldCharType="begin"/>
              </w:r>
              <w:r>
                <w:instrText>BIBLIOGRAPHY</w:instrText>
              </w:r>
              <w:r>
                <w:fldChar w:fldCharType="separate"/>
              </w:r>
              <w:r w:rsidR="00452AE1">
                <w:rPr>
                  <w:noProof/>
                </w:rPr>
                <w:t xml:space="preserve">1. </w:t>
              </w:r>
              <w:r w:rsidR="00452AE1">
                <w:rPr>
                  <w:b/>
                  <w:bCs/>
                  <w:noProof/>
                </w:rPr>
                <w:t>Neumann, Alexander.</w:t>
              </w:r>
              <w:r w:rsidR="00452AE1">
                <w:rPr>
                  <w:noProof/>
                </w:rPr>
                <w:t xml:space="preserve"> heise.de. [Online] 08. 04 2015. [Zitat vom: 23. 03 2020.] https://www.heise.de/developer/meldung/Vor-10-Jahren-Linus-Torvalds-baut-Git-2596654.html.</w:t>
              </w:r>
            </w:p>
            <w:p w14:paraId="3F99DE5A" w14:textId="77777777" w:rsidR="00452AE1" w:rsidRDefault="00452AE1" w:rsidP="00452AE1">
              <w:pPr>
                <w:pStyle w:val="Literaturverzeichnis"/>
                <w:jc w:val="left"/>
                <w:rPr>
                  <w:noProof/>
                </w:rPr>
              </w:pPr>
              <w:r>
                <w:rPr>
                  <w:noProof/>
                </w:rPr>
                <w:t xml:space="preserve">2. </w:t>
              </w:r>
              <w:r>
                <w:rPr>
                  <w:b/>
                  <w:bCs/>
                  <w:noProof/>
                </w:rPr>
                <w:t>Atlassian.</w:t>
              </w:r>
              <w:r>
                <w:rPr>
                  <w:noProof/>
                </w:rPr>
                <w:t xml:space="preserve"> </w:t>
              </w:r>
              <w:r>
                <w:rPr>
                  <w:i/>
                  <w:iCs/>
                  <w:noProof/>
                </w:rPr>
                <w:t xml:space="preserve">atlassian.com. </w:t>
              </w:r>
              <w:r>
                <w:rPr>
                  <w:noProof/>
                </w:rPr>
                <w:t>[Online] [Zitat vom: 24. 11 2019.] https://www.atlassian.com/git/tutorials/setting-up-a-repository/git-init.</w:t>
              </w:r>
            </w:p>
            <w:p w14:paraId="0CF3E649" w14:textId="77777777" w:rsidR="00452AE1" w:rsidRDefault="00452AE1" w:rsidP="00452AE1">
              <w:pPr>
                <w:pStyle w:val="Literaturverzeichnis"/>
                <w:jc w:val="left"/>
                <w:rPr>
                  <w:noProof/>
                </w:rPr>
              </w:pPr>
              <w:r>
                <w:rPr>
                  <w:noProof/>
                </w:rPr>
                <w:t xml:space="preserve">3. </w:t>
              </w:r>
              <w:r>
                <w:rPr>
                  <w:b/>
                  <w:bCs/>
                  <w:noProof/>
                </w:rPr>
                <w:t>Groß, Torsten.</w:t>
              </w:r>
              <w:r>
                <w:rPr>
                  <w:noProof/>
                </w:rPr>
                <w:t xml:space="preserve"> seibert-media.net. [Online] 06. 01 2015. [Zitat vom: 1. 12 2019.] https://blog.seibert-media.net/blog/2015/01/06/tutorial-git-aufsetzen-teil-3-git-config/.</w:t>
              </w:r>
            </w:p>
            <w:p w14:paraId="03D62BDB" w14:textId="77777777" w:rsidR="00452AE1" w:rsidRDefault="00452AE1" w:rsidP="00452AE1">
              <w:pPr>
                <w:pStyle w:val="Literaturverzeichnis"/>
                <w:jc w:val="left"/>
                <w:rPr>
                  <w:noProof/>
                </w:rPr>
              </w:pPr>
              <w:r>
                <w:rPr>
                  <w:noProof/>
                </w:rPr>
                <w:t xml:space="preserve">4. </w:t>
              </w:r>
              <w:r>
                <w:rPr>
                  <w:b/>
                  <w:bCs/>
                  <w:noProof/>
                </w:rPr>
                <w:t>Scott Chacon, Ben Straub.</w:t>
              </w:r>
              <w:r>
                <w:rPr>
                  <w:noProof/>
                </w:rPr>
                <w:t xml:space="preserve"> </w:t>
              </w:r>
              <w:r>
                <w:rPr>
                  <w:i/>
                  <w:iCs/>
                  <w:noProof/>
                </w:rPr>
                <w:t xml:space="preserve">Pro Git. </w:t>
              </w:r>
              <w:r>
                <w:rPr>
                  <w:noProof/>
                </w:rPr>
                <w:t>s.l. : Apress, 2014.</w:t>
              </w:r>
            </w:p>
            <w:p w14:paraId="4A5D1FEA" w14:textId="77777777" w:rsidR="00452AE1" w:rsidRDefault="00452AE1" w:rsidP="00452AE1">
              <w:pPr>
                <w:pStyle w:val="Literaturverzeichnis"/>
                <w:jc w:val="left"/>
                <w:rPr>
                  <w:noProof/>
                </w:rPr>
              </w:pPr>
              <w:r>
                <w:rPr>
                  <w:noProof/>
                </w:rPr>
                <w:t xml:space="preserve">5. </w:t>
              </w:r>
              <w:r>
                <w:rPr>
                  <w:b/>
                  <w:bCs/>
                  <w:noProof/>
                </w:rPr>
                <w:t>Atlassian.</w:t>
              </w:r>
              <w:r>
                <w:rPr>
                  <w:noProof/>
                </w:rPr>
                <w:t xml:space="preserve"> atlassian.com. [Online] [Zitat vom: 19. 11 2019.] https://www.atlassian.com/de/git/tutorials/rewriting-history.</w:t>
              </w:r>
            </w:p>
            <w:p w14:paraId="719E260D" w14:textId="77777777" w:rsidR="00452AE1" w:rsidRDefault="00452AE1" w:rsidP="00452AE1">
              <w:pPr>
                <w:pStyle w:val="Literaturverzeichnis"/>
                <w:jc w:val="left"/>
                <w:rPr>
                  <w:noProof/>
                </w:rPr>
              </w:pPr>
              <w:r>
                <w:rPr>
                  <w:noProof/>
                </w:rPr>
                <w:t xml:space="preserve">6.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5B26BCF4" w14:textId="77777777" w:rsidR="00452AE1" w:rsidRDefault="00452AE1" w:rsidP="00452AE1">
              <w:pPr>
                <w:pStyle w:val="Literaturverzeichnis"/>
                <w:jc w:val="left"/>
                <w:rPr>
                  <w:noProof/>
                </w:rPr>
              </w:pPr>
              <w:r>
                <w:rPr>
                  <w:noProof/>
                </w:rPr>
                <w:t xml:space="preserve">7. </w:t>
              </w:r>
              <w:r>
                <w:rPr>
                  <w:b/>
                  <w:bCs/>
                  <w:noProof/>
                </w:rPr>
                <w:t>Zoric, Nesha.</w:t>
              </w:r>
              <w:r>
                <w:rPr>
                  <w:noProof/>
                </w:rPr>
                <w:t xml:space="preserve"> dev.to. [Online] 15. 03 2018. [Zitat vom: 29. 10 2019.] https://dev.to/neshaz/how-to-git-stash-your-work-the-correct-way-cna.</w:t>
              </w:r>
            </w:p>
            <w:p w14:paraId="782BBCC5" w14:textId="77777777" w:rsidR="00452AE1" w:rsidRDefault="00452AE1" w:rsidP="00452AE1">
              <w:pPr>
                <w:pStyle w:val="Literaturverzeichnis"/>
                <w:jc w:val="left"/>
                <w:rPr>
                  <w:noProof/>
                </w:rPr>
              </w:pPr>
              <w:r>
                <w:rPr>
                  <w:noProof/>
                </w:rPr>
                <w:t xml:space="preserve">8. </w:t>
              </w:r>
              <w:r>
                <w:rPr>
                  <w:b/>
                  <w:bCs/>
                  <w:noProof/>
                </w:rPr>
                <w:t>Vanderwal, Brian.</w:t>
              </w:r>
              <w:r>
                <w:rPr>
                  <w:noProof/>
                </w:rPr>
                <w:t xml:space="preserve"> atomicobject.com. [Online] 26. 06 2016. [Zitat vom: 28. 01 2020.] https://spin.atomicobject.com/2016/06/26/parallelize-development-git-worktrees/.</w:t>
              </w:r>
            </w:p>
            <w:p w14:paraId="40F5D37E" w14:textId="77777777" w:rsidR="00452AE1" w:rsidRDefault="00452AE1" w:rsidP="00452AE1">
              <w:pPr>
                <w:pStyle w:val="Literaturverzeichnis"/>
                <w:jc w:val="left"/>
                <w:rPr>
                  <w:noProof/>
                </w:rPr>
              </w:pPr>
              <w:r>
                <w:rPr>
                  <w:noProof/>
                </w:rPr>
                <w:t xml:space="preserve">9. </w:t>
              </w:r>
              <w:r>
                <w:rPr>
                  <w:b/>
                  <w:bCs/>
                  <w:noProof/>
                </w:rPr>
                <w:t>Atlassian.</w:t>
              </w:r>
              <w:r>
                <w:rPr>
                  <w:noProof/>
                </w:rPr>
                <w:t xml:space="preserve"> atlassian.com. [Online] [Zitat vom: 24. 11 2019.] https://www.atlassian.com/de/git/tutorials/using-branches.</w:t>
              </w:r>
            </w:p>
            <w:p w14:paraId="31BF616A" w14:textId="77777777" w:rsidR="00452AE1" w:rsidRDefault="00452AE1" w:rsidP="00452AE1">
              <w:pPr>
                <w:pStyle w:val="Literaturverzeichnis"/>
                <w:jc w:val="left"/>
                <w:rPr>
                  <w:b/>
                  <w:bCs/>
                  <w:noProof/>
                </w:rPr>
              </w:pPr>
              <w:r>
                <w:rPr>
                  <w:noProof/>
                </w:rPr>
                <w:t xml:space="preserve">10. </w:t>
              </w:r>
              <w:r>
                <w:rPr>
                  <w:b/>
                  <w:bCs/>
                  <w:noProof/>
                </w:rPr>
                <w:t xml:space="preserve">git-scm.com. </w:t>
              </w:r>
              <w:r w:rsidRPr="00FE7D4F">
                <w:rPr>
                  <w:noProof/>
                </w:rPr>
                <w:t>[Online] [Zitat vom: 24. 11 2019.] https://git-scm.com/docs/git-checkout.</w:t>
              </w:r>
            </w:p>
            <w:p w14:paraId="1608F4C7" w14:textId="77777777" w:rsidR="00452AE1" w:rsidRDefault="00452AE1" w:rsidP="00452AE1">
              <w:pPr>
                <w:pStyle w:val="Literaturverzeichnis"/>
                <w:jc w:val="left"/>
                <w:rPr>
                  <w:b/>
                  <w:bCs/>
                  <w:noProof/>
                </w:rPr>
              </w:pPr>
              <w:r>
                <w:rPr>
                  <w:b/>
                  <w:bCs/>
                  <w:noProof/>
                </w:rPr>
                <w:t xml:space="preserve">11. Fournova Software GmbH. </w:t>
              </w:r>
              <w:r w:rsidRPr="00FE7D4F">
                <w:rPr>
                  <w:noProof/>
                </w:rPr>
                <w:t>git-tower.com. [Online] [Zitat vom: 24. 11 2019.] https://www.git-tower.com/learn/git/faq/detached-head-when-checkout-commit</w:t>
              </w:r>
              <w:r>
                <w:rPr>
                  <w:b/>
                  <w:bCs/>
                  <w:noProof/>
                </w:rPr>
                <w:t>.</w:t>
              </w:r>
            </w:p>
            <w:p w14:paraId="70A344E4" w14:textId="77777777" w:rsidR="00452AE1" w:rsidRPr="00FE7D4F" w:rsidRDefault="00452AE1" w:rsidP="00452AE1">
              <w:pPr>
                <w:pStyle w:val="Literaturverzeichnis"/>
                <w:jc w:val="left"/>
                <w:rPr>
                  <w:noProof/>
                </w:rPr>
              </w:pPr>
              <w:r>
                <w:rPr>
                  <w:b/>
                  <w:bCs/>
                  <w:noProof/>
                </w:rPr>
                <w:t>12. Siduction.</w:t>
              </w:r>
              <w:r w:rsidRPr="00FE7D4F">
                <w:rPr>
                  <w:noProof/>
                </w:rPr>
                <w:t xml:space="preserve"> siduction.de. [Online] [Zitat vom: 1. 12 2019.] https://wiki.siduction.de/index.php?title=Gitk.</w:t>
              </w:r>
            </w:p>
            <w:p w14:paraId="4296CD6C" w14:textId="77777777" w:rsidR="00452AE1" w:rsidRDefault="00452AE1" w:rsidP="00452AE1">
              <w:pPr>
                <w:pStyle w:val="Literaturverzeichnis"/>
                <w:jc w:val="left"/>
                <w:rPr>
                  <w:b/>
                  <w:bCs/>
                  <w:noProof/>
                </w:rPr>
              </w:pPr>
              <w:r>
                <w:rPr>
                  <w:b/>
                  <w:bCs/>
                  <w:noProof/>
                </w:rPr>
                <w:t xml:space="preserve">13. Santos, Pablo. </w:t>
              </w:r>
              <w:r w:rsidRPr="00FE7D4F">
                <w:rPr>
                  <w:noProof/>
                </w:rPr>
                <w:t>drdobbs.com. [Online] 24. 12 2013. [Zitat vom: 17. 11 2019.] https://www.drdobbs.com/tools/three-way-merging-a-look-under-the-hood/240164902?pgno=1.</w:t>
              </w:r>
            </w:p>
            <w:p w14:paraId="2E5385F9" w14:textId="77777777" w:rsidR="00452AE1" w:rsidRDefault="00452AE1" w:rsidP="00452AE1">
              <w:pPr>
                <w:pStyle w:val="Literaturverzeichnis"/>
                <w:jc w:val="left"/>
                <w:rPr>
                  <w:b/>
                  <w:bCs/>
                  <w:noProof/>
                </w:rPr>
              </w:pPr>
              <w:r>
                <w:rPr>
                  <w:b/>
                  <w:bCs/>
                  <w:noProof/>
                </w:rPr>
                <w:t xml:space="preserve">14. jejese. </w:t>
              </w:r>
              <w:r w:rsidRPr="00FE7D4F">
                <w:rPr>
                  <w:noProof/>
                </w:rPr>
                <w:t>stackoverflow.com. [Online] 30. 04 2018. [Zitat vom: 24. 02 2020.] https://stackoverflow.com/questions/449541/how-to-selectively-merge-or-pick-changes-from-another-branch-in-git.</w:t>
              </w:r>
            </w:p>
            <w:p w14:paraId="55475DD9" w14:textId="77777777" w:rsidR="00452AE1" w:rsidRDefault="00452AE1" w:rsidP="00452AE1">
              <w:pPr>
                <w:pStyle w:val="Literaturverzeichnis"/>
                <w:jc w:val="left"/>
                <w:rPr>
                  <w:b/>
                  <w:bCs/>
                  <w:noProof/>
                </w:rPr>
              </w:pPr>
              <w:r>
                <w:rPr>
                  <w:b/>
                  <w:bCs/>
                  <w:noProof/>
                </w:rPr>
                <w:lastRenderedPageBreak/>
                <w:t xml:space="preserve">15. Github. </w:t>
              </w:r>
              <w:r w:rsidRPr="00FE7D4F">
                <w:rPr>
                  <w:noProof/>
                </w:rPr>
                <w:t>github.com. [Online] [Zitat vom: 18. 11 2019.] https://help.github.com/en/github/collaborating-with-issues-and-pull-requests/resolving-a-merge-conflict-using-the-command-line.</w:t>
              </w:r>
            </w:p>
            <w:p w14:paraId="2DE8371C" w14:textId="77777777" w:rsidR="00452AE1" w:rsidRDefault="00452AE1" w:rsidP="00452AE1">
              <w:pPr>
                <w:pStyle w:val="Literaturverzeichnis"/>
                <w:jc w:val="left"/>
                <w:rPr>
                  <w:b/>
                  <w:bCs/>
                  <w:noProof/>
                </w:rPr>
              </w:pPr>
              <w:r>
                <w:rPr>
                  <w:b/>
                  <w:bCs/>
                  <w:noProof/>
                </w:rPr>
                <w:t xml:space="preserve">16. Atlassian. </w:t>
              </w:r>
              <w:r w:rsidRPr="00FE7D4F">
                <w:rPr>
                  <w:noProof/>
                </w:rPr>
                <w:t>atlassian.com. [Online] [Zitat vom: 30. 11 2019.] https://www.atlassian.com/de/git/tutorials/syncing.</w:t>
              </w:r>
            </w:p>
            <w:p w14:paraId="4096E884" w14:textId="3713B56A" w:rsidR="00452AE1" w:rsidRDefault="00452AE1" w:rsidP="00452AE1">
              <w:pPr>
                <w:pStyle w:val="Literaturverzeichnis"/>
                <w:jc w:val="left"/>
                <w:rPr>
                  <w:b/>
                  <w:bCs/>
                  <w:noProof/>
                </w:rPr>
              </w:pPr>
              <w:r>
                <w:rPr>
                  <w:b/>
                  <w:bCs/>
                  <w:noProof/>
                </w:rPr>
                <w:t xml:space="preserve">17. </w:t>
              </w:r>
              <w:r w:rsidR="00FE7D4F">
                <w:rPr>
                  <w:b/>
                  <w:bCs/>
                  <w:noProof/>
                </w:rPr>
                <w:t>Atlassian</w:t>
              </w:r>
              <w:r>
                <w:rPr>
                  <w:b/>
                  <w:bCs/>
                  <w:noProof/>
                </w:rPr>
                <w:t xml:space="preserve">. </w:t>
              </w:r>
              <w:r w:rsidRPr="00FE7D4F">
                <w:rPr>
                  <w:noProof/>
                </w:rPr>
                <w:t>atlassian.com. [Online] [Zitat vom: 07. 12 2019.] https://www.atlassian.com/git/tutorials/inspecting-a-repository/git-blame.</w:t>
              </w:r>
            </w:p>
            <w:p w14:paraId="7862E465" w14:textId="09B00B9A" w:rsidR="00452AE1" w:rsidRDefault="00452AE1" w:rsidP="00452AE1">
              <w:pPr>
                <w:pStyle w:val="Literaturverzeichnis"/>
                <w:jc w:val="left"/>
                <w:rPr>
                  <w:b/>
                  <w:bCs/>
                  <w:noProof/>
                </w:rPr>
              </w:pPr>
              <w:r>
                <w:rPr>
                  <w:b/>
                  <w:bCs/>
                  <w:noProof/>
                </w:rPr>
                <w:t xml:space="preserve">18. </w:t>
              </w:r>
              <w:r w:rsidR="00FE7D4F">
                <w:rPr>
                  <w:b/>
                  <w:bCs/>
                  <w:noProof/>
                </w:rPr>
                <w:t>Atlassian</w:t>
              </w:r>
              <w:r>
                <w:rPr>
                  <w:b/>
                  <w:bCs/>
                  <w:noProof/>
                </w:rPr>
                <w:t xml:space="preserve">. </w:t>
              </w:r>
              <w:r w:rsidRPr="00FE7D4F">
                <w:rPr>
                  <w:noProof/>
                </w:rPr>
                <w:t>atlassian.com. [Online] [Zitat vom: 02. 01 2020.] https://www.atlassian.com/de/git/tutorials/comparing-workflows.</w:t>
              </w:r>
            </w:p>
            <w:p w14:paraId="04E0EBBC" w14:textId="77777777" w:rsidR="00452AE1" w:rsidRDefault="00452AE1" w:rsidP="00452AE1">
              <w:pPr>
                <w:pStyle w:val="Literaturverzeichnis"/>
                <w:jc w:val="left"/>
                <w:rPr>
                  <w:b/>
                  <w:bCs/>
                  <w:noProof/>
                </w:rPr>
              </w:pPr>
              <w:r>
                <w:rPr>
                  <w:b/>
                  <w:bCs/>
                  <w:noProof/>
                </w:rPr>
                <w:t xml:space="preserve">19. Yehezkel, Alon. </w:t>
              </w:r>
              <w:r w:rsidRPr="00452AE1">
                <w:rPr>
                  <w:noProof/>
                </w:rPr>
                <w:t>hackernoon.com. [Online] 18. 06 2018. [Zitat vom: 1. 12 2019.] https://hackernoon.com/how-to-git-pr-from-the-command-line-a5b204a57ab1.</w:t>
              </w:r>
            </w:p>
            <w:p w14:paraId="43C03448" w14:textId="77777777" w:rsidR="00452AE1" w:rsidRDefault="00452AE1" w:rsidP="00452AE1">
              <w:pPr>
                <w:pStyle w:val="Literaturverzeichnis"/>
                <w:jc w:val="left"/>
                <w:rPr>
                  <w:b/>
                  <w:bCs/>
                  <w:noProof/>
                </w:rPr>
              </w:pPr>
              <w:r>
                <w:rPr>
                  <w:b/>
                  <w:bCs/>
                  <w:noProof/>
                </w:rPr>
                <w:t>20. Atlassian.</w:t>
              </w:r>
              <w:r w:rsidRPr="00452AE1">
                <w:rPr>
                  <w:noProof/>
                </w:rPr>
                <w:t xml:space="preserve"> atlassian.com</w:t>
              </w:r>
              <w:r w:rsidRPr="00452AE1">
                <w:rPr>
                  <w:i/>
                  <w:iCs/>
                  <w:noProof/>
                </w:rPr>
                <w:t xml:space="preserve">. </w:t>
              </w:r>
              <w:r w:rsidRPr="00452AE1">
                <w:rPr>
                  <w:noProof/>
                </w:rPr>
                <w:t>[Online] [Zitat vom: 12. 11 2019.] https://www.atlassian.com/git/tutorials/inspecting-a-repository/git-tag.</w:t>
              </w:r>
            </w:p>
            <w:p w14:paraId="3FA295B5" w14:textId="77777777" w:rsidR="00452AE1" w:rsidRDefault="00452AE1" w:rsidP="00452AE1">
              <w:pPr>
                <w:pStyle w:val="Literaturverzeichnis"/>
                <w:jc w:val="left"/>
                <w:rPr>
                  <w:b/>
                  <w:bCs/>
                  <w:noProof/>
                </w:rPr>
              </w:pPr>
              <w:r>
                <w:rPr>
                  <w:b/>
                  <w:bCs/>
                  <w:noProof/>
                </w:rPr>
                <w:t xml:space="preserve">21. git-scm.com. </w:t>
              </w:r>
              <w:r w:rsidRPr="00452AE1">
                <w:rPr>
                  <w:noProof/>
                </w:rPr>
                <w:t>[Online] [Zitat vom: 2. 12 2019.] https://git-scm.com/docs/git-show.</w:t>
              </w:r>
            </w:p>
            <w:p w14:paraId="5B561BA4" w14:textId="77777777" w:rsidR="00452AE1" w:rsidRDefault="00452AE1" w:rsidP="00452AE1">
              <w:pPr>
                <w:pStyle w:val="Literaturverzeichnis"/>
                <w:jc w:val="left"/>
                <w:rPr>
                  <w:b/>
                  <w:bCs/>
                  <w:noProof/>
                </w:rPr>
              </w:pPr>
              <w:r>
                <w:rPr>
                  <w:b/>
                  <w:bCs/>
                  <w:noProof/>
                </w:rPr>
                <w:t>22. Atlassian.</w:t>
              </w:r>
              <w:r w:rsidRPr="00452AE1">
                <w:rPr>
                  <w:noProof/>
                </w:rPr>
                <w:t xml:space="preserve"> atlassian.com. [Online] [Zitat vom: 02. 12 2019.] https://www.atlassian.com/git/tutorials/saving-changes/git-diff.</w:t>
              </w:r>
            </w:p>
            <w:p w14:paraId="116F4915" w14:textId="77777777" w:rsidR="00452AE1" w:rsidRDefault="00452AE1" w:rsidP="00452AE1">
              <w:pPr>
                <w:pStyle w:val="Literaturverzeichnis"/>
                <w:jc w:val="left"/>
                <w:rPr>
                  <w:b/>
                  <w:bCs/>
                  <w:noProof/>
                </w:rPr>
              </w:pPr>
              <w:r>
                <w:rPr>
                  <w:b/>
                  <w:bCs/>
                  <w:noProof/>
                </w:rPr>
                <w:t xml:space="preserve">23. Irelan, Ryan. </w:t>
              </w:r>
              <w:r w:rsidRPr="00452AE1">
                <w:rPr>
                  <w:noProof/>
                </w:rPr>
                <w:t>mijingo.com. [Online] [Zitat vom: 30. 11 2019.] https://mijingo.com/blog/creating-and-applying-patch-files-in-git.</w:t>
              </w:r>
            </w:p>
            <w:p w14:paraId="755370AF" w14:textId="77777777" w:rsidR="00452AE1" w:rsidRDefault="00452AE1" w:rsidP="00452AE1">
              <w:pPr>
                <w:pStyle w:val="Literaturverzeichnis"/>
                <w:jc w:val="left"/>
                <w:rPr>
                  <w:b/>
                  <w:bCs/>
                  <w:noProof/>
                </w:rPr>
              </w:pPr>
              <w:r>
                <w:rPr>
                  <w:b/>
                  <w:bCs/>
                  <w:noProof/>
                </w:rPr>
                <w:t xml:space="preserve">24. Atlassian. </w:t>
              </w:r>
              <w:r w:rsidRPr="00452AE1">
                <w:rPr>
                  <w:noProof/>
                </w:rPr>
                <w:t>atlassian.com. [Online] [Zitat vom: 02. 12 2019.] https://www.atlassian.com/de/git/tutorials/undoing-changes.</w:t>
              </w:r>
            </w:p>
            <w:p w14:paraId="1D16E369" w14:textId="77777777" w:rsidR="00452AE1" w:rsidRDefault="00452AE1" w:rsidP="00452AE1">
              <w:pPr>
                <w:pStyle w:val="Literaturverzeichnis"/>
                <w:jc w:val="left"/>
                <w:rPr>
                  <w:b/>
                  <w:bCs/>
                  <w:noProof/>
                </w:rPr>
              </w:pPr>
              <w:r>
                <w:rPr>
                  <w:b/>
                  <w:bCs/>
                  <w:noProof/>
                </w:rPr>
                <w:t xml:space="preserve">25. Wehner, Joshua. </w:t>
              </w:r>
              <w:r w:rsidRPr="00452AE1">
                <w:rPr>
                  <w:noProof/>
                </w:rPr>
                <w:t>github.blog. [Online] 08. 01 2015. [Zitat vom: 02. 12 2019.] https://github.blog/2015-06-08-how-to-undo-almost-anything-with-git/.</w:t>
              </w:r>
            </w:p>
            <w:p w14:paraId="121EF41C" w14:textId="77777777" w:rsidR="00452AE1" w:rsidRDefault="00452AE1" w:rsidP="00452AE1">
              <w:pPr>
                <w:pStyle w:val="Literaturverzeichnis"/>
                <w:jc w:val="left"/>
                <w:rPr>
                  <w:b/>
                  <w:bCs/>
                  <w:noProof/>
                </w:rPr>
              </w:pPr>
              <w:r>
                <w:rPr>
                  <w:b/>
                  <w:bCs/>
                  <w:noProof/>
                </w:rPr>
                <w:t xml:space="preserve">26. Ebert, Ralf. </w:t>
              </w:r>
              <w:r w:rsidRPr="00452AE1">
                <w:rPr>
                  <w:noProof/>
                </w:rPr>
                <w:t>ralfebert.de. [Online] 17. 08 2013. [Zitat vom: 15. 12 2019.] https://www.ralfebert.de/git/cherry-pick/.</w:t>
              </w:r>
            </w:p>
            <w:p w14:paraId="48879C28" w14:textId="77777777" w:rsidR="00452AE1" w:rsidRDefault="00452AE1" w:rsidP="00452AE1">
              <w:pPr>
                <w:pStyle w:val="Literaturverzeichnis"/>
                <w:jc w:val="left"/>
                <w:rPr>
                  <w:b/>
                  <w:bCs/>
                  <w:noProof/>
                </w:rPr>
              </w:pPr>
              <w:r>
                <w:rPr>
                  <w:b/>
                  <w:bCs/>
                  <w:noProof/>
                </w:rPr>
                <w:t xml:space="preserve">27. Bednova, Irina. </w:t>
              </w:r>
              <w:r w:rsidRPr="00452AE1">
                <w:rPr>
                  <w:noProof/>
                </w:rPr>
                <w:t>jafrog.com. [Online] 22. 03 2012. [Zitat vom: 23. 12 2019.] http://jafrog.com/2012/03/22/git-cherry.html.</w:t>
              </w:r>
            </w:p>
            <w:p w14:paraId="157E7709" w14:textId="77777777" w:rsidR="00452AE1" w:rsidRDefault="00452AE1" w:rsidP="00452AE1">
              <w:pPr>
                <w:pStyle w:val="Literaturverzeichnis"/>
                <w:jc w:val="left"/>
                <w:rPr>
                  <w:b/>
                  <w:bCs/>
                  <w:noProof/>
                </w:rPr>
              </w:pPr>
              <w:r>
                <w:rPr>
                  <w:b/>
                  <w:bCs/>
                  <w:noProof/>
                </w:rPr>
                <w:t xml:space="preserve">28. Bruckner, Felix. </w:t>
              </w:r>
              <w:r w:rsidRPr="00452AE1">
                <w:rPr>
                  <w:noProof/>
                </w:rPr>
                <w:t>oio.de. [Online] 22. 09 2014. [Zitat vom: 03. 02 2020.] https://blog.oio.de/2014/09/22/git-workflows-teil-1-warum-wir-workflows-brauchen/.</w:t>
              </w:r>
            </w:p>
            <w:p w14:paraId="2FA95934" w14:textId="77777777" w:rsidR="00452AE1" w:rsidRDefault="00452AE1" w:rsidP="00452AE1">
              <w:pPr>
                <w:pStyle w:val="Literaturverzeichnis"/>
                <w:jc w:val="left"/>
                <w:rPr>
                  <w:b/>
                  <w:bCs/>
                  <w:noProof/>
                </w:rPr>
              </w:pPr>
              <w:r>
                <w:rPr>
                  <w:b/>
                  <w:bCs/>
                  <w:noProof/>
                </w:rPr>
                <w:t xml:space="preserve">29. Github. </w:t>
              </w:r>
              <w:r w:rsidRPr="00452AE1">
                <w:rPr>
                  <w:noProof/>
                </w:rPr>
                <w:t>github.com. [Online] [Zitat vom: 03. 02 2020.] https://help.github.com/en/github/collaborating-with-issues-and-pull-requests/about-pull-request-merges.</w:t>
              </w:r>
            </w:p>
            <w:p w14:paraId="0ECFFDEE" w14:textId="77777777" w:rsidR="00452AE1" w:rsidRDefault="00452AE1" w:rsidP="00452AE1">
              <w:pPr>
                <w:pStyle w:val="Literaturverzeichnis"/>
                <w:jc w:val="left"/>
                <w:rPr>
                  <w:b/>
                  <w:bCs/>
                  <w:noProof/>
                </w:rPr>
              </w:pPr>
              <w:r>
                <w:rPr>
                  <w:b/>
                  <w:bCs/>
                  <w:noProof/>
                </w:rPr>
                <w:t>30. Atlassian.</w:t>
              </w:r>
              <w:r w:rsidRPr="00452AE1">
                <w:rPr>
                  <w:noProof/>
                </w:rPr>
                <w:t xml:space="preserve"> atlassian.com. [Online] [Zitat vom: 23. 12 2019.] https://www.atlassian.com/git/tutorials/git-lfs.</w:t>
              </w:r>
            </w:p>
            <w:p w14:paraId="5C4D455D" w14:textId="77777777" w:rsidR="00452AE1" w:rsidRDefault="00452AE1" w:rsidP="00452AE1">
              <w:pPr>
                <w:pStyle w:val="Literaturverzeichnis"/>
                <w:jc w:val="left"/>
                <w:rPr>
                  <w:b/>
                  <w:bCs/>
                  <w:noProof/>
                </w:rPr>
              </w:pPr>
              <w:r>
                <w:rPr>
                  <w:b/>
                  <w:bCs/>
                  <w:noProof/>
                </w:rPr>
                <w:lastRenderedPageBreak/>
                <w:t>31. Github.</w:t>
              </w:r>
              <w:r w:rsidRPr="00452AE1">
                <w:rPr>
                  <w:noProof/>
                </w:rPr>
                <w:t xml:space="preserve"> github.com. [Online] [Zitat vom: 19. 01 2020.] https://github.github.com/training-kit/downloads/github-git-cheat-sheet.pdf.</w:t>
              </w:r>
            </w:p>
            <w:p w14:paraId="1B6AD994" w14:textId="77777777" w:rsidR="00452AE1" w:rsidRDefault="00452AE1" w:rsidP="00452AE1">
              <w:pPr>
                <w:pStyle w:val="Literaturverzeichnis"/>
                <w:jc w:val="left"/>
                <w:rPr>
                  <w:b/>
                  <w:bCs/>
                  <w:noProof/>
                </w:rPr>
              </w:pPr>
              <w:r>
                <w:rPr>
                  <w:b/>
                  <w:bCs/>
                  <w:noProof/>
                </w:rPr>
                <w:t>32. Haustant, Axel.</w:t>
              </w:r>
              <w:r w:rsidRPr="00452AE1">
                <w:rPr>
                  <w:noProof/>
                </w:rPr>
                <w:t xml:space="preserve"> illustrated-git.readthedocs.io. [Online] [Zitat vom: 20. 02 2020.] https://illustrated-git.readthedocs.io/en/latest/.</w:t>
              </w:r>
            </w:p>
            <w:p w14:paraId="6D29BF9B" w14:textId="77777777" w:rsidR="00452AE1" w:rsidRDefault="00452AE1" w:rsidP="00452AE1">
              <w:pPr>
                <w:pStyle w:val="Literaturverzeichnis"/>
                <w:jc w:val="left"/>
                <w:rPr>
                  <w:b/>
                  <w:bCs/>
                  <w:noProof/>
                </w:rPr>
              </w:pPr>
              <w:r>
                <w:rPr>
                  <w:b/>
                  <w:bCs/>
                  <w:noProof/>
                </w:rPr>
                <w:t>33. Seibert Media GmbH.</w:t>
              </w:r>
              <w:r w:rsidRPr="00452AE1">
                <w:rPr>
                  <w:noProof/>
                </w:rPr>
                <w:t xml:space="preserve"> seibert-media.net. [Online] [Zitat vom: 19. 01 2020.] https://m.infos.seibert-media.net/Productivity/Git-Workflows+-+Der+Gitflow-Workflow.html.</w:t>
              </w:r>
            </w:p>
            <w:p w14:paraId="75A88A07" w14:textId="77777777" w:rsidR="00452AE1" w:rsidRDefault="00452AE1" w:rsidP="00452AE1">
              <w:pPr>
                <w:pStyle w:val="Literaturverzeichnis"/>
                <w:jc w:val="left"/>
                <w:rPr>
                  <w:b/>
                  <w:bCs/>
                  <w:noProof/>
                </w:rPr>
              </w:pPr>
              <w:r>
                <w:rPr>
                  <w:b/>
                  <w:bCs/>
                  <w:noProof/>
                </w:rPr>
                <w:t>34. Deng, Leo.</w:t>
              </w:r>
              <w:r w:rsidRPr="00452AE1">
                <w:rPr>
                  <w:noProof/>
                </w:rPr>
                <w:t xml:space="preserve"> myst729.github.io. [Online] 10. 07 2019. [Zitat vom: 03. 02 2020.] https://myst729.github.io/posts/2019/on-merging-pull-requests/.</w:t>
              </w:r>
            </w:p>
            <w:p w14:paraId="5DC41DF6" w14:textId="77777777" w:rsidR="00452AE1" w:rsidRDefault="00452AE1" w:rsidP="00452AE1">
              <w:pPr>
                <w:pStyle w:val="Literaturverzeichnis"/>
                <w:jc w:val="left"/>
                <w:rPr>
                  <w:b/>
                  <w:bCs/>
                  <w:noProof/>
                </w:rPr>
              </w:pPr>
              <w:r>
                <w:rPr>
                  <w:b/>
                  <w:bCs/>
                  <w:noProof/>
                </w:rPr>
                <w:t xml:space="preserve">35. Shvets, Alexander. </w:t>
              </w:r>
              <w:r w:rsidRPr="00452AE1">
                <w:rPr>
                  <w:noProof/>
                </w:rPr>
                <w:t>githowto.com. [Online] [Zitat vom: 17. 11 2019.] https://githowto.com/git_internals_git_directory.</w:t>
              </w:r>
            </w:p>
            <w:p w14:paraId="3A02B46C" w14:textId="7C65F073" w:rsidR="00A17F1D" w:rsidRDefault="00A17F1D" w:rsidP="00452AE1">
              <w:pPr>
                <w:jc w:val="left"/>
              </w:pPr>
              <w:r>
                <w:rPr>
                  <w:b/>
                  <w:bCs/>
                </w:rPr>
                <w:fldChar w:fldCharType="end"/>
              </w:r>
            </w:p>
          </w:sdtContent>
        </w:sdt>
      </w:sdtContent>
    </w:sdt>
    <w:p w14:paraId="0E195C0B" w14:textId="0DB6A640" w:rsidR="00A17F1D" w:rsidRDefault="00A17F1D" w:rsidP="00A17F1D"/>
    <w:p w14:paraId="26126363" w14:textId="2D7CCF29" w:rsidR="0064551A" w:rsidRDefault="0064551A" w:rsidP="00A17F1D">
      <w:pPr>
        <w:jc w:val="left"/>
      </w:pPr>
    </w:p>
    <w:p w14:paraId="2A7B87B6" w14:textId="77777777" w:rsidR="00650050" w:rsidRDefault="00650050" w:rsidP="00650050">
      <w:pPr>
        <w:pStyle w:val="berschrift1"/>
        <w:numPr>
          <w:ilvl w:val="0"/>
          <w:numId w:val="0"/>
        </w:numPr>
      </w:pPr>
      <w:bookmarkStart w:id="333" w:name="_Toc36379963"/>
      <w:r>
        <w:lastRenderedPageBreak/>
        <w:t>Abbildungsverzeichnis</w:t>
      </w:r>
      <w:bookmarkEnd w:id="332"/>
      <w:bookmarkEnd w:id="333"/>
    </w:p>
    <w:p w14:paraId="329EB41F" w14:textId="3C479F7A" w:rsidR="0056479C"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56479C">
        <w:t>Abbildung 1: Versionsverwaltung anhand einfacher Datenablage</w:t>
      </w:r>
      <w:r w:rsidR="0056479C">
        <w:tab/>
      </w:r>
      <w:r w:rsidR="0056479C">
        <w:fldChar w:fldCharType="begin"/>
      </w:r>
      <w:r w:rsidR="0056479C">
        <w:instrText xml:space="preserve"> PAGEREF _Toc35849462 \h </w:instrText>
      </w:r>
      <w:r w:rsidR="0056479C">
        <w:fldChar w:fldCharType="separate"/>
      </w:r>
      <w:r w:rsidR="00165BA3">
        <w:t>2</w:t>
      </w:r>
      <w:r w:rsidR="0056479C">
        <w:fldChar w:fldCharType="end"/>
      </w:r>
    </w:p>
    <w:p w14:paraId="0D70CE33" w14:textId="66F6AB21" w:rsidR="0056479C" w:rsidRDefault="0056479C">
      <w:pPr>
        <w:pStyle w:val="Abbildungsverzeichnis"/>
        <w:rPr>
          <w:rFonts w:asciiTheme="minorHAnsi" w:eastAsiaTheme="minorEastAsia" w:hAnsiTheme="minorHAnsi" w:cstheme="minorBidi"/>
          <w:sz w:val="22"/>
          <w:szCs w:val="22"/>
        </w:rPr>
      </w:pPr>
      <w:r>
        <w:t>Abbildung 2: Synchronisierung von Projektarchiven</w:t>
      </w:r>
      <w:r>
        <w:tab/>
      </w:r>
      <w:r>
        <w:fldChar w:fldCharType="begin"/>
      </w:r>
      <w:r>
        <w:instrText xml:space="preserve"> PAGEREF _Toc35849463 \h </w:instrText>
      </w:r>
      <w:r>
        <w:fldChar w:fldCharType="separate"/>
      </w:r>
      <w:r w:rsidR="00165BA3">
        <w:t>5</w:t>
      </w:r>
      <w:r>
        <w:fldChar w:fldCharType="end"/>
      </w:r>
    </w:p>
    <w:p w14:paraId="3BA33233" w14:textId="20BB95A4" w:rsidR="0056479C" w:rsidRDefault="0056479C">
      <w:pPr>
        <w:pStyle w:val="Abbildungsverzeichnis"/>
        <w:rPr>
          <w:rFonts w:asciiTheme="minorHAnsi" w:eastAsiaTheme="minorEastAsia" w:hAnsiTheme="minorHAnsi" w:cstheme="minorBidi"/>
          <w:sz w:val="22"/>
          <w:szCs w:val="22"/>
        </w:rPr>
      </w:pPr>
      <w:r>
        <w:t>Abbildung 3: Grundlegender Commit Vorgang</w:t>
      </w:r>
      <w:r>
        <w:tab/>
      </w:r>
      <w:r>
        <w:fldChar w:fldCharType="begin"/>
      </w:r>
      <w:r>
        <w:instrText xml:space="preserve"> PAGEREF _Toc35849464 \h </w:instrText>
      </w:r>
      <w:r>
        <w:fldChar w:fldCharType="separate"/>
      </w:r>
      <w:r w:rsidR="00165BA3">
        <w:t>6</w:t>
      </w:r>
      <w:r>
        <w:fldChar w:fldCharType="end"/>
      </w:r>
    </w:p>
    <w:p w14:paraId="7EC9A6CA" w14:textId="607758B0" w:rsidR="0056479C" w:rsidRDefault="0056479C">
      <w:pPr>
        <w:pStyle w:val="Abbildungsverzeichnis"/>
        <w:rPr>
          <w:rFonts w:asciiTheme="minorHAnsi" w:eastAsiaTheme="minorEastAsia" w:hAnsiTheme="minorHAnsi" w:cstheme="minorBidi"/>
          <w:sz w:val="22"/>
          <w:szCs w:val="22"/>
        </w:rPr>
      </w:pPr>
      <w:r>
        <w:t xml:space="preserve">Abbildung 4: Git Installation unter Linux mit </w:t>
      </w:r>
      <w:r w:rsidRPr="00137F25">
        <w:rPr>
          <w:i/>
          <w:iCs/>
        </w:rPr>
        <w:t>apt-get</w:t>
      </w:r>
      <w:r>
        <w:tab/>
      </w:r>
      <w:r>
        <w:fldChar w:fldCharType="begin"/>
      </w:r>
      <w:r>
        <w:instrText xml:space="preserve"> PAGEREF _Toc35849465 \h </w:instrText>
      </w:r>
      <w:r>
        <w:fldChar w:fldCharType="separate"/>
      </w:r>
      <w:r w:rsidR="00165BA3">
        <w:t>7</w:t>
      </w:r>
      <w:r>
        <w:fldChar w:fldCharType="end"/>
      </w:r>
    </w:p>
    <w:p w14:paraId="1910928A" w14:textId="50E4DEEA" w:rsidR="0056479C" w:rsidRDefault="0056479C">
      <w:pPr>
        <w:pStyle w:val="Abbildungsverzeichnis"/>
        <w:rPr>
          <w:rFonts w:asciiTheme="minorHAnsi" w:eastAsiaTheme="minorEastAsia" w:hAnsiTheme="minorHAnsi" w:cstheme="minorBidi"/>
          <w:sz w:val="22"/>
          <w:szCs w:val="22"/>
        </w:rPr>
      </w:pPr>
      <w:r>
        <w:t>Abbildung 5: Einstellung zur PATH Variable unter Windows</w:t>
      </w:r>
      <w:r>
        <w:tab/>
      </w:r>
      <w:r>
        <w:fldChar w:fldCharType="begin"/>
      </w:r>
      <w:r>
        <w:instrText xml:space="preserve"> PAGEREF _Toc35849466 \h </w:instrText>
      </w:r>
      <w:r>
        <w:fldChar w:fldCharType="separate"/>
      </w:r>
      <w:r w:rsidR="00165BA3">
        <w:t>8</w:t>
      </w:r>
      <w:r>
        <w:fldChar w:fldCharType="end"/>
      </w:r>
    </w:p>
    <w:p w14:paraId="2BD2750D" w14:textId="384DEAF5" w:rsidR="0056479C" w:rsidRDefault="0056479C">
      <w:pPr>
        <w:pStyle w:val="Abbildungsverzeichnis"/>
        <w:rPr>
          <w:rFonts w:asciiTheme="minorHAnsi" w:eastAsiaTheme="minorEastAsia" w:hAnsiTheme="minorHAnsi" w:cstheme="minorBidi"/>
          <w:sz w:val="22"/>
          <w:szCs w:val="22"/>
        </w:rPr>
      </w:pPr>
      <w:r>
        <w:t xml:space="preserve">Abbildung 6: Darstellung des .git Ordners </w:t>
      </w:r>
      <w:r w:rsidRPr="00137F25">
        <w:rPr>
          <w:lang w:val="en-US"/>
        </w:rPr>
        <w:t>(31)</w:t>
      </w:r>
      <w:r>
        <w:tab/>
      </w:r>
      <w:r>
        <w:fldChar w:fldCharType="begin"/>
      </w:r>
      <w:r>
        <w:instrText xml:space="preserve"> PAGEREF _Toc35849467 \h </w:instrText>
      </w:r>
      <w:r>
        <w:fldChar w:fldCharType="separate"/>
      </w:r>
      <w:r w:rsidR="00165BA3">
        <w:t>10</w:t>
      </w:r>
      <w:r>
        <w:fldChar w:fldCharType="end"/>
      </w:r>
    </w:p>
    <w:p w14:paraId="43E1410C" w14:textId="291E32E6" w:rsidR="0056479C" w:rsidRDefault="0056479C">
      <w:pPr>
        <w:pStyle w:val="Abbildungsverzeichnis"/>
        <w:rPr>
          <w:rFonts w:asciiTheme="minorHAnsi" w:eastAsiaTheme="minorEastAsia" w:hAnsiTheme="minorHAnsi" w:cstheme="minorBidi"/>
          <w:sz w:val="22"/>
          <w:szCs w:val="22"/>
        </w:rPr>
      </w:pPr>
      <w:r>
        <w:t>Abbildung 7: Initialisierung eines Projektarchivs</w:t>
      </w:r>
      <w:r>
        <w:tab/>
      </w:r>
      <w:r>
        <w:fldChar w:fldCharType="begin"/>
      </w:r>
      <w:r>
        <w:instrText xml:space="preserve"> PAGEREF _Toc35849468 \h </w:instrText>
      </w:r>
      <w:r>
        <w:fldChar w:fldCharType="separate"/>
      </w:r>
      <w:r w:rsidR="00165BA3">
        <w:t>10</w:t>
      </w:r>
      <w:r>
        <w:fldChar w:fldCharType="end"/>
      </w:r>
    </w:p>
    <w:p w14:paraId="33895495" w14:textId="62C9652C" w:rsidR="0056479C" w:rsidRDefault="0056479C">
      <w:pPr>
        <w:pStyle w:val="Abbildungsverzeichnis"/>
        <w:rPr>
          <w:rFonts w:asciiTheme="minorHAnsi" w:eastAsiaTheme="minorEastAsia" w:hAnsiTheme="minorHAnsi" w:cstheme="minorBidi"/>
          <w:sz w:val="22"/>
          <w:szCs w:val="22"/>
        </w:rPr>
      </w:pPr>
      <w:r>
        <w:t>Abbildung 8: Einsicht in die bestehende Git Konfiguration</w:t>
      </w:r>
      <w:r>
        <w:tab/>
      </w:r>
      <w:r>
        <w:fldChar w:fldCharType="begin"/>
      </w:r>
      <w:r>
        <w:instrText xml:space="preserve"> PAGEREF _Toc35849469 \h </w:instrText>
      </w:r>
      <w:r>
        <w:fldChar w:fldCharType="separate"/>
      </w:r>
      <w:r w:rsidR="00165BA3">
        <w:t>11</w:t>
      </w:r>
      <w:r>
        <w:fldChar w:fldCharType="end"/>
      </w:r>
    </w:p>
    <w:p w14:paraId="367EAF32" w14:textId="718829BB" w:rsidR="0056479C" w:rsidRDefault="0056479C">
      <w:pPr>
        <w:pStyle w:val="Abbildungsverzeichnis"/>
        <w:rPr>
          <w:rFonts w:asciiTheme="minorHAnsi" w:eastAsiaTheme="minorEastAsia" w:hAnsiTheme="minorHAnsi" w:cstheme="minorBidi"/>
          <w:sz w:val="22"/>
          <w:szCs w:val="22"/>
        </w:rPr>
      </w:pPr>
      <w:r>
        <w:t>Abbildung 9: Klonen eines öffentlichen Projektarchivs von Github.com</w:t>
      </w:r>
      <w:r>
        <w:tab/>
      </w:r>
      <w:r>
        <w:fldChar w:fldCharType="begin"/>
      </w:r>
      <w:r>
        <w:instrText xml:space="preserve"> PAGEREF _Toc35849470 \h </w:instrText>
      </w:r>
      <w:r>
        <w:fldChar w:fldCharType="separate"/>
      </w:r>
      <w:r w:rsidR="00165BA3">
        <w:t>12</w:t>
      </w:r>
      <w:r>
        <w:fldChar w:fldCharType="end"/>
      </w:r>
    </w:p>
    <w:p w14:paraId="3513ED8D" w14:textId="5091B4E5" w:rsidR="0056479C" w:rsidRDefault="0056479C">
      <w:pPr>
        <w:pStyle w:val="Abbildungsverzeichnis"/>
        <w:rPr>
          <w:rFonts w:asciiTheme="minorHAnsi" w:eastAsiaTheme="minorEastAsia" w:hAnsiTheme="minorHAnsi" w:cstheme="minorBidi"/>
          <w:sz w:val="22"/>
          <w:szCs w:val="22"/>
        </w:rPr>
      </w:pPr>
      <w:r>
        <w:t>Abbildung 10: Erzeugung der .gitignore Datei</w:t>
      </w:r>
      <w:r>
        <w:tab/>
      </w:r>
      <w:r>
        <w:fldChar w:fldCharType="begin"/>
      </w:r>
      <w:r>
        <w:instrText xml:space="preserve"> PAGEREF _Toc35849471 \h </w:instrText>
      </w:r>
      <w:r>
        <w:fldChar w:fldCharType="separate"/>
      </w:r>
      <w:r w:rsidR="00165BA3">
        <w:t>12</w:t>
      </w:r>
      <w:r>
        <w:fldChar w:fldCharType="end"/>
      </w:r>
    </w:p>
    <w:p w14:paraId="588D12A3" w14:textId="1A086CA9" w:rsidR="0056479C" w:rsidRDefault="0056479C">
      <w:pPr>
        <w:pStyle w:val="Abbildungsverzeichnis"/>
        <w:rPr>
          <w:rFonts w:asciiTheme="minorHAnsi" w:eastAsiaTheme="minorEastAsia" w:hAnsiTheme="minorHAnsi" w:cstheme="minorBidi"/>
          <w:sz w:val="22"/>
          <w:szCs w:val="22"/>
        </w:rPr>
      </w:pPr>
      <w:r>
        <w:t>Abbildung 11: Darstellung der Datei .gitignore</w:t>
      </w:r>
      <w:r>
        <w:tab/>
      </w:r>
      <w:r>
        <w:fldChar w:fldCharType="begin"/>
      </w:r>
      <w:r>
        <w:instrText xml:space="preserve"> PAGEREF _Toc35849472 \h </w:instrText>
      </w:r>
      <w:r>
        <w:fldChar w:fldCharType="separate"/>
      </w:r>
      <w:r w:rsidR="00165BA3">
        <w:t>13</w:t>
      </w:r>
      <w:r>
        <w:fldChar w:fldCharType="end"/>
      </w:r>
    </w:p>
    <w:p w14:paraId="3710DDF1" w14:textId="5C184135" w:rsidR="0056479C" w:rsidRDefault="0056479C">
      <w:pPr>
        <w:pStyle w:val="Abbildungsverzeichnis"/>
        <w:rPr>
          <w:rFonts w:asciiTheme="minorHAnsi" w:eastAsiaTheme="minorEastAsia" w:hAnsiTheme="minorHAnsi" w:cstheme="minorBidi"/>
          <w:sz w:val="22"/>
          <w:szCs w:val="22"/>
        </w:rPr>
      </w:pPr>
      <w:r>
        <w:t xml:space="preserve">Abbildung 12: Ausgabe des Befehls </w:t>
      </w:r>
      <w:r w:rsidRPr="00137F25">
        <w:rPr>
          <w:i/>
          <w:iCs/>
        </w:rPr>
        <w:t>git status</w:t>
      </w:r>
      <w:r>
        <w:tab/>
      </w:r>
      <w:r>
        <w:fldChar w:fldCharType="begin"/>
      </w:r>
      <w:r>
        <w:instrText xml:space="preserve"> PAGEREF _Toc35849473 \h </w:instrText>
      </w:r>
      <w:r>
        <w:fldChar w:fldCharType="separate"/>
      </w:r>
      <w:r w:rsidR="00165BA3">
        <w:t>13</w:t>
      </w:r>
      <w:r>
        <w:fldChar w:fldCharType="end"/>
      </w:r>
    </w:p>
    <w:p w14:paraId="1D1F4184" w14:textId="3DA893D0" w:rsidR="0056479C" w:rsidRDefault="0056479C">
      <w:pPr>
        <w:pStyle w:val="Abbildungsverzeichnis"/>
        <w:rPr>
          <w:rFonts w:asciiTheme="minorHAnsi" w:eastAsiaTheme="minorEastAsia" w:hAnsiTheme="minorHAnsi" w:cstheme="minorBidi"/>
          <w:sz w:val="22"/>
          <w:szCs w:val="22"/>
        </w:rPr>
      </w:pPr>
      <w:r>
        <w:t>Abbildung 13: Dateien dem Index hinzufügen</w:t>
      </w:r>
      <w:r>
        <w:tab/>
      </w:r>
      <w:r>
        <w:fldChar w:fldCharType="begin"/>
      </w:r>
      <w:r>
        <w:instrText xml:space="preserve"> PAGEREF _Toc35849474 \h </w:instrText>
      </w:r>
      <w:r>
        <w:fldChar w:fldCharType="separate"/>
      </w:r>
      <w:r w:rsidR="00165BA3">
        <w:t>14</w:t>
      </w:r>
      <w:r>
        <w:fldChar w:fldCharType="end"/>
      </w:r>
    </w:p>
    <w:p w14:paraId="53212C0F" w14:textId="0EB491D7" w:rsidR="0056479C" w:rsidRDefault="0056479C">
      <w:pPr>
        <w:pStyle w:val="Abbildungsverzeichnis"/>
        <w:rPr>
          <w:rFonts w:asciiTheme="minorHAnsi" w:eastAsiaTheme="minorEastAsia" w:hAnsiTheme="minorHAnsi" w:cstheme="minorBidi"/>
          <w:sz w:val="22"/>
          <w:szCs w:val="22"/>
        </w:rPr>
      </w:pPr>
      <w:r>
        <w:t>Abbildung 14: Darstellung von Commits über den zeitlichen Verlauf</w:t>
      </w:r>
      <w:r>
        <w:tab/>
      </w:r>
      <w:r>
        <w:fldChar w:fldCharType="begin"/>
      </w:r>
      <w:r>
        <w:instrText xml:space="preserve"> PAGEREF _Toc35849475 \h </w:instrText>
      </w:r>
      <w:r>
        <w:fldChar w:fldCharType="separate"/>
      </w:r>
      <w:r w:rsidR="00165BA3">
        <w:t>15</w:t>
      </w:r>
      <w:r>
        <w:fldChar w:fldCharType="end"/>
      </w:r>
    </w:p>
    <w:p w14:paraId="3AA423C0" w14:textId="32DB1341" w:rsidR="0056479C" w:rsidRDefault="0056479C">
      <w:pPr>
        <w:pStyle w:val="Abbildungsverzeichnis"/>
        <w:rPr>
          <w:rFonts w:asciiTheme="minorHAnsi" w:eastAsiaTheme="minorEastAsia" w:hAnsiTheme="minorHAnsi" w:cstheme="minorBidi"/>
          <w:sz w:val="22"/>
          <w:szCs w:val="22"/>
        </w:rPr>
      </w:pPr>
      <w:r>
        <w:t>Abbildung 15: Erstellung des ersten Commits</w:t>
      </w:r>
      <w:r>
        <w:tab/>
      </w:r>
      <w:r>
        <w:fldChar w:fldCharType="begin"/>
      </w:r>
      <w:r>
        <w:instrText xml:space="preserve"> PAGEREF _Toc35849476 \h </w:instrText>
      </w:r>
      <w:r>
        <w:fldChar w:fldCharType="separate"/>
      </w:r>
      <w:r w:rsidR="00165BA3">
        <w:t>16</w:t>
      </w:r>
      <w:r>
        <w:fldChar w:fldCharType="end"/>
      </w:r>
    </w:p>
    <w:p w14:paraId="45FC5098" w14:textId="22BDB139" w:rsidR="0056479C" w:rsidRDefault="0056479C">
      <w:pPr>
        <w:pStyle w:val="Abbildungsverzeichnis"/>
        <w:rPr>
          <w:rFonts w:asciiTheme="minorHAnsi" w:eastAsiaTheme="minorEastAsia" w:hAnsiTheme="minorHAnsi" w:cstheme="minorBidi"/>
          <w:sz w:val="22"/>
          <w:szCs w:val="22"/>
        </w:rPr>
      </w:pPr>
      <w:r>
        <w:t xml:space="preserve">Abbildung 16: Ausgabe des Befehls </w:t>
      </w:r>
      <w:r w:rsidRPr="00137F25">
        <w:rPr>
          <w:i/>
          <w:iCs/>
        </w:rPr>
        <w:t>git log</w:t>
      </w:r>
      <w:r>
        <w:tab/>
      </w:r>
      <w:r>
        <w:fldChar w:fldCharType="begin"/>
      </w:r>
      <w:r>
        <w:instrText xml:space="preserve"> PAGEREF _Toc35849477 \h </w:instrText>
      </w:r>
      <w:r>
        <w:fldChar w:fldCharType="separate"/>
      </w:r>
      <w:r w:rsidR="00165BA3">
        <w:t>17</w:t>
      </w:r>
      <w:r>
        <w:fldChar w:fldCharType="end"/>
      </w:r>
    </w:p>
    <w:p w14:paraId="7BACBADF" w14:textId="7D179F29" w:rsidR="0056479C" w:rsidRDefault="0056479C">
      <w:pPr>
        <w:pStyle w:val="Abbildungsverzeichnis"/>
        <w:rPr>
          <w:rFonts w:asciiTheme="minorHAnsi" w:eastAsiaTheme="minorEastAsia" w:hAnsiTheme="minorHAnsi" w:cstheme="minorBidi"/>
          <w:sz w:val="22"/>
          <w:szCs w:val="22"/>
        </w:rPr>
      </w:pPr>
      <w:r>
        <w:t xml:space="preserve">Abbildung 17: Ausgabe von </w:t>
      </w:r>
      <w:r w:rsidRPr="00137F25">
        <w:rPr>
          <w:i/>
          <w:iCs/>
        </w:rPr>
        <w:t>git log</w:t>
      </w:r>
      <w:r>
        <w:t xml:space="preserve"> in Zeilenform</w:t>
      </w:r>
      <w:r>
        <w:tab/>
      </w:r>
      <w:r>
        <w:fldChar w:fldCharType="begin"/>
      </w:r>
      <w:r>
        <w:instrText xml:space="preserve"> PAGEREF _Toc35849478 \h </w:instrText>
      </w:r>
      <w:r>
        <w:fldChar w:fldCharType="separate"/>
      </w:r>
      <w:r w:rsidR="00165BA3">
        <w:t>17</w:t>
      </w:r>
      <w:r>
        <w:fldChar w:fldCharType="end"/>
      </w:r>
    </w:p>
    <w:p w14:paraId="2C89ED2E" w14:textId="12DEE87C" w:rsidR="0056479C" w:rsidRDefault="0056479C">
      <w:pPr>
        <w:pStyle w:val="Abbildungsverzeichnis"/>
        <w:rPr>
          <w:rFonts w:asciiTheme="minorHAnsi" w:eastAsiaTheme="minorEastAsia" w:hAnsiTheme="minorHAnsi" w:cstheme="minorBidi"/>
          <w:sz w:val="22"/>
          <w:szCs w:val="22"/>
        </w:rPr>
      </w:pPr>
      <w:r>
        <w:t>Abbildung 18: Auswahl der Commits beim interaktiven Rebase</w:t>
      </w:r>
      <w:r>
        <w:tab/>
      </w:r>
      <w:r>
        <w:fldChar w:fldCharType="begin"/>
      </w:r>
      <w:r>
        <w:instrText xml:space="preserve"> PAGEREF _Toc35849479 \h </w:instrText>
      </w:r>
      <w:r>
        <w:fldChar w:fldCharType="separate"/>
      </w:r>
      <w:r w:rsidR="00165BA3">
        <w:t>19</w:t>
      </w:r>
      <w:r>
        <w:fldChar w:fldCharType="end"/>
      </w:r>
    </w:p>
    <w:p w14:paraId="425CD467" w14:textId="12CDE9A0" w:rsidR="0056479C" w:rsidRDefault="0056479C">
      <w:pPr>
        <w:pStyle w:val="Abbildungsverzeichnis"/>
        <w:rPr>
          <w:rFonts w:asciiTheme="minorHAnsi" w:eastAsiaTheme="minorEastAsia" w:hAnsiTheme="minorHAnsi" w:cstheme="minorBidi"/>
          <w:sz w:val="22"/>
          <w:szCs w:val="22"/>
        </w:rPr>
      </w:pPr>
      <w:r>
        <w:t>Abbildung 19: Bearbeitung der Commit Nachrichten beim Rebase</w:t>
      </w:r>
      <w:r>
        <w:tab/>
      </w:r>
      <w:r>
        <w:fldChar w:fldCharType="begin"/>
      </w:r>
      <w:r>
        <w:instrText xml:space="preserve"> PAGEREF _Toc35849480 \h </w:instrText>
      </w:r>
      <w:r>
        <w:fldChar w:fldCharType="separate"/>
      </w:r>
      <w:r w:rsidR="00165BA3">
        <w:t>19</w:t>
      </w:r>
      <w:r>
        <w:fldChar w:fldCharType="end"/>
      </w:r>
    </w:p>
    <w:p w14:paraId="7E4D5353" w14:textId="08CD1002" w:rsidR="0056479C" w:rsidRDefault="0056479C">
      <w:pPr>
        <w:pStyle w:val="Abbildungsverzeichnis"/>
        <w:rPr>
          <w:rFonts w:asciiTheme="minorHAnsi" w:eastAsiaTheme="minorEastAsia" w:hAnsiTheme="minorHAnsi" w:cstheme="minorBidi"/>
          <w:sz w:val="22"/>
          <w:szCs w:val="22"/>
        </w:rPr>
      </w:pPr>
      <w:r>
        <w:t>Abbildung 20: Kommandozeilen Ausgabe nach erfolgreichem Rebase</w:t>
      </w:r>
      <w:r>
        <w:tab/>
      </w:r>
      <w:r>
        <w:fldChar w:fldCharType="begin"/>
      </w:r>
      <w:r>
        <w:instrText xml:space="preserve"> PAGEREF _Toc35849481 \h </w:instrText>
      </w:r>
      <w:r>
        <w:fldChar w:fldCharType="separate"/>
      </w:r>
      <w:r w:rsidR="00165BA3">
        <w:t>20</w:t>
      </w:r>
      <w:r>
        <w:fldChar w:fldCharType="end"/>
      </w:r>
    </w:p>
    <w:p w14:paraId="7782842C" w14:textId="1C684381" w:rsidR="0056479C" w:rsidRDefault="0056479C">
      <w:pPr>
        <w:pStyle w:val="Abbildungsverzeichnis"/>
        <w:rPr>
          <w:rFonts w:asciiTheme="minorHAnsi" w:eastAsiaTheme="minorEastAsia" w:hAnsiTheme="minorHAnsi" w:cstheme="minorBidi"/>
          <w:sz w:val="22"/>
          <w:szCs w:val="22"/>
        </w:rPr>
      </w:pPr>
      <w:r>
        <w:t>Abbildung 21: Historie nach erfolgreicher Verschmelzung</w:t>
      </w:r>
      <w:r>
        <w:tab/>
      </w:r>
      <w:r>
        <w:fldChar w:fldCharType="begin"/>
      </w:r>
      <w:r>
        <w:instrText xml:space="preserve"> PAGEREF _Toc35849482 \h </w:instrText>
      </w:r>
      <w:r>
        <w:fldChar w:fldCharType="separate"/>
      </w:r>
      <w:r w:rsidR="00165BA3">
        <w:t>20</w:t>
      </w:r>
      <w:r>
        <w:fldChar w:fldCharType="end"/>
      </w:r>
    </w:p>
    <w:p w14:paraId="651570E9" w14:textId="7CECAB01" w:rsidR="0056479C" w:rsidRDefault="0056479C">
      <w:pPr>
        <w:pStyle w:val="Abbildungsverzeichnis"/>
        <w:rPr>
          <w:rFonts w:asciiTheme="minorHAnsi" w:eastAsiaTheme="minorEastAsia" w:hAnsiTheme="minorHAnsi" w:cstheme="minorBidi"/>
          <w:sz w:val="22"/>
          <w:szCs w:val="22"/>
        </w:rPr>
      </w:pPr>
      <w:r>
        <w:t>Abbildung 22: Erstellung einer Zwischenspeicherung</w:t>
      </w:r>
      <w:r>
        <w:tab/>
      </w:r>
      <w:r>
        <w:fldChar w:fldCharType="begin"/>
      </w:r>
      <w:r>
        <w:instrText xml:space="preserve"> PAGEREF _Toc35849483 \h </w:instrText>
      </w:r>
      <w:r>
        <w:fldChar w:fldCharType="separate"/>
      </w:r>
      <w:r w:rsidR="00165BA3">
        <w:t>22</w:t>
      </w:r>
      <w:r>
        <w:fldChar w:fldCharType="end"/>
      </w:r>
    </w:p>
    <w:p w14:paraId="02998E43" w14:textId="4784BEA9" w:rsidR="0056479C" w:rsidRDefault="0056479C">
      <w:pPr>
        <w:pStyle w:val="Abbildungsverzeichnis"/>
        <w:rPr>
          <w:rFonts w:asciiTheme="minorHAnsi" w:eastAsiaTheme="minorEastAsia" w:hAnsiTheme="minorHAnsi" w:cstheme="minorBidi"/>
          <w:sz w:val="22"/>
          <w:szCs w:val="22"/>
        </w:rPr>
      </w:pPr>
      <w:r>
        <w:t>Abbildung 23: Arbeit mit mehreren Arbeitsverzeichnissen</w:t>
      </w:r>
      <w:r>
        <w:tab/>
      </w:r>
      <w:r>
        <w:fldChar w:fldCharType="begin"/>
      </w:r>
      <w:r>
        <w:instrText xml:space="preserve"> PAGEREF _Toc35849484 \h </w:instrText>
      </w:r>
      <w:r>
        <w:fldChar w:fldCharType="separate"/>
      </w:r>
      <w:r w:rsidR="00165BA3">
        <w:t>22</w:t>
      </w:r>
      <w:r>
        <w:fldChar w:fldCharType="end"/>
      </w:r>
    </w:p>
    <w:p w14:paraId="57F35E3B" w14:textId="0DF5E164" w:rsidR="0056479C" w:rsidRDefault="0056479C">
      <w:pPr>
        <w:pStyle w:val="Abbildungsverzeichnis"/>
        <w:rPr>
          <w:rFonts w:asciiTheme="minorHAnsi" w:eastAsiaTheme="minorEastAsia" w:hAnsiTheme="minorHAnsi" w:cstheme="minorBidi"/>
          <w:sz w:val="22"/>
          <w:szCs w:val="22"/>
        </w:rPr>
      </w:pPr>
      <w:r>
        <w:t>Abbildung 24: Erstellung eines weiteren Zweiges</w:t>
      </w:r>
      <w:r>
        <w:tab/>
      </w:r>
      <w:r>
        <w:fldChar w:fldCharType="begin"/>
      </w:r>
      <w:r>
        <w:instrText xml:space="preserve"> PAGEREF _Toc35849485 \h </w:instrText>
      </w:r>
      <w:r>
        <w:fldChar w:fldCharType="separate"/>
      </w:r>
      <w:r w:rsidR="00165BA3">
        <w:t>24</w:t>
      </w:r>
      <w:r>
        <w:fldChar w:fldCharType="end"/>
      </w:r>
    </w:p>
    <w:p w14:paraId="2E72D8A0" w14:textId="6F1F2CD2" w:rsidR="0056479C" w:rsidRDefault="0056479C">
      <w:pPr>
        <w:pStyle w:val="Abbildungsverzeichnis"/>
        <w:rPr>
          <w:rFonts w:asciiTheme="minorHAnsi" w:eastAsiaTheme="minorEastAsia" w:hAnsiTheme="minorHAnsi" w:cstheme="minorBidi"/>
          <w:sz w:val="22"/>
          <w:szCs w:val="22"/>
        </w:rPr>
      </w:pPr>
      <w:r>
        <w:t>Abbildung 25: Wechsel der aktiven Arbeitsmappe</w:t>
      </w:r>
      <w:r>
        <w:tab/>
      </w:r>
      <w:r>
        <w:fldChar w:fldCharType="begin"/>
      </w:r>
      <w:r>
        <w:instrText xml:space="preserve"> PAGEREF _Toc35849486 \h </w:instrText>
      </w:r>
      <w:r>
        <w:fldChar w:fldCharType="separate"/>
      </w:r>
      <w:r w:rsidR="00165BA3">
        <w:t>25</w:t>
      </w:r>
      <w:r>
        <w:fldChar w:fldCharType="end"/>
      </w:r>
    </w:p>
    <w:p w14:paraId="06ED3EC8" w14:textId="29270D74" w:rsidR="0056479C" w:rsidRDefault="0056479C">
      <w:pPr>
        <w:pStyle w:val="Abbildungsverzeichnis"/>
        <w:rPr>
          <w:rFonts w:asciiTheme="minorHAnsi" w:eastAsiaTheme="minorEastAsia" w:hAnsiTheme="minorHAnsi" w:cstheme="minorBidi"/>
          <w:sz w:val="22"/>
          <w:szCs w:val="22"/>
        </w:rPr>
      </w:pPr>
      <w:r>
        <w:t>Abbildung 26: Anwendung des Zwischenspeichers</w:t>
      </w:r>
      <w:r>
        <w:tab/>
      </w:r>
      <w:r>
        <w:fldChar w:fldCharType="begin"/>
      </w:r>
      <w:r>
        <w:instrText xml:space="preserve"> PAGEREF _Toc35849487 \h </w:instrText>
      </w:r>
      <w:r>
        <w:fldChar w:fldCharType="separate"/>
      </w:r>
      <w:r w:rsidR="00165BA3">
        <w:t>25</w:t>
      </w:r>
      <w:r>
        <w:fldChar w:fldCharType="end"/>
      </w:r>
    </w:p>
    <w:p w14:paraId="568E2B2A" w14:textId="465AD393" w:rsidR="0056479C" w:rsidRDefault="0056479C">
      <w:pPr>
        <w:pStyle w:val="Abbildungsverzeichnis"/>
        <w:rPr>
          <w:rFonts w:asciiTheme="minorHAnsi" w:eastAsiaTheme="minorEastAsia" w:hAnsiTheme="minorHAnsi" w:cstheme="minorBidi"/>
          <w:sz w:val="22"/>
          <w:szCs w:val="22"/>
        </w:rPr>
      </w:pPr>
      <w:r>
        <w:t>Abbildung 27: Erstellung und Arbeit am Zweig "newshape"</w:t>
      </w:r>
      <w:r>
        <w:tab/>
      </w:r>
      <w:r>
        <w:fldChar w:fldCharType="begin"/>
      </w:r>
      <w:r>
        <w:instrText xml:space="preserve"> PAGEREF _Toc35849488 \h </w:instrText>
      </w:r>
      <w:r>
        <w:fldChar w:fldCharType="separate"/>
      </w:r>
      <w:r w:rsidR="00165BA3">
        <w:t>26</w:t>
      </w:r>
      <w:r>
        <w:fldChar w:fldCharType="end"/>
      </w:r>
    </w:p>
    <w:p w14:paraId="271AC00D" w14:textId="5D32D933" w:rsidR="0056479C" w:rsidRDefault="0056479C">
      <w:pPr>
        <w:pStyle w:val="Abbildungsverzeichnis"/>
        <w:rPr>
          <w:rFonts w:asciiTheme="minorHAnsi" w:eastAsiaTheme="minorEastAsia" w:hAnsiTheme="minorHAnsi" w:cstheme="minorBidi"/>
          <w:sz w:val="22"/>
          <w:szCs w:val="22"/>
        </w:rPr>
      </w:pPr>
      <w:r>
        <w:t>Abbildung 28: Darstellung des Projekts in gitk</w:t>
      </w:r>
      <w:r>
        <w:tab/>
      </w:r>
      <w:r>
        <w:fldChar w:fldCharType="begin"/>
      </w:r>
      <w:r>
        <w:instrText xml:space="preserve"> PAGEREF _Toc35849489 \h </w:instrText>
      </w:r>
      <w:r>
        <w:fldChar w:fldCharType="separate"/>
      </w:r>
      <w:r w:rsidR="00165BA3">
        <w:t>26</w:t>
      </w:r>
      <w:r>
        <w:fldChar w:fldCharType="end"/>
      </w:r>
    </w:p>
    <w:p w14:paraId="48468BBD" w14:textId="1F4FF60C" w:rsidR="0056479C" w:rsidRDefault="0056479C">
      <w:pPr>
        <w:pStyle w:val="Abbildungsverzeichnis"/>
        <w:rPr>
          <w:rFonts w:asciiTheme="minorHAnsi" w:eastAsiaTheme="minorEastAsia" w:hAnsiTheme="minorHAnsi" w:cstheme="minorBidi"/>
          <w:sz w:val="22"/>
          <w:szCs w:val="22"/>
        </w:rPr>
      </w:pPr>
      <w:r>
        <w:t xml:space="preserve">Abbildung 29: Problemstellung einer Drei-Wege-Zusammenführung </w:t>
      </w:r>
      <w:r w:rsidRPr="00137F25">
        <w:rPr>
          <w:lang w:val="en-US"/>
        </w:rPr>
        <w:t>(12)</w:t>
      </w:r>
      <w:r>
        <w:tab/>
      </w:r>
      <w:r>
        <w:fldChar w:fldCharType="begin"/>
      </w:r>
      <w:r>
        <w:instrText xml:space="preserve"> PAGEREF _Toc35849490 \h </w:instrText>
      </w:r>
      <w:r>
        <w:fldChar w:fldCharType="separate"/>
      </w:r>
      <w:r w:rsidR="00165BA3">
        <w:t>27</w:t>
      </w:r>
      <w:r>
        <w:fldChar w:fldCharType="end"/>
      </w:r>
    </w:p>
    <w:p w14:paraId="556BA368" w14:textId="4376EC74" w:rsidR="0056479C" w:rsidRDefault="0056479C">
      <w:pPr>
        <w:pStyle w:val="Abbildungsverzeichnis"/>
        <w:rPr>
          <w:rFonts w:asciiTheme="minorHAnsi" w:eastAsiaTheme="minorEastAsia" w:hAnsiTheme="minorHAnsi" w:cstheme="minorBidi"/>
          <w:sz w:val="22"/>
          <w:szCs w:val="22"/>
        </w:rPr>
      </w:pPr>
      <w:r>
        <w:t xml:space="preserve">Abbildung 30: Fast-forward Integration des Zweigs </w:t>
      </w:r>
      <w:r w:rsidRPr="00137F25">
        <w:rPr>
          <w:i/>
          <w:iCs/>
        </w:rPr>
        <w:t>newshape</w:t>
      </w:r>
      <w:r>
        <w:t xml:space="preserve"> in </w:t>
      </w:r>
      <w:r w:rsidRPr="00137F25">
        <w:rPr>
          <w:i/>
          <w:iCs/>
        </w:rPr>
        <w:t>master</w:t>
      </w:r>
      <w:r>
        <w:tab/>
      </w:r>
      <w:r>
        <w:fldChar w:fldCharType="begin"/>
      </w:r>
      <w:r>
        <w:instrText xml:space="preserve"> PAGEREF _Toc35849491 \h </w:instrText>
      </w:r>
      <w:r>
        <w:fldChar w:fldCharType="separate"/>
      </w:r>
      <w:r w:rsidR="00165BA3">
        <w:t>29</w:t>
      </w:r>
      <w:r>
        <w:fldChar w:fldCharType="end"/>
      </w:r>
    </w:p>
    <w:p w14:paraId="1D68AD24" w14:textId="4B1AE364" w:rsidR="0056479C" w:rsidRDefault="0056479C">
      <w:pPr>
        <w:pStyle w:val="Abbildungsverzeichnis"/>
        <w:rPr>
          <w:rFonts w:asciiTheme="minorHAnsi" w:eastAsiaTheme="minorEastAsia" w:hAnsiTheme="minorHAnsi" w:cstheme="minorBidi"/>
          <w:sz w:val="22"/>
          <w:szCs w:val="22"/>
        </w:rPr>
      </w:pPr>
      <w:r>
        <w:t xml:space="preserve">Abbildung 31: Projekt Historie nach erfolgreicher Integration von </w:t>
      </w:r>
      <w:r w:rsidRPr="00137F25">
        <w:rPr>
          <w:i/>
          <w:iCs/>
        </w:rPr>
        <w:t>newshape</w:t>
      </w:r>
      <w:r>
        <w:tab/>
      </w:r>
      <w:r>
        <w:fldChar w:fldCharType="begin"/>
      </w:r>
      <w:r>
        <w:instrText xml:space="preserve"> PAGEREF _Toc35849492 \h </w:instrText>
      </w:r>
      <w:r>
        <w:fldChar w:fldCharType="separate"/>
      </w:r>
      <w:r w:rsidR="00165BA3">
        <w:t>30</w:t>
      </w:r>
      <w:r>
        <w:fldChar w:fldCharType="end"/>
      </w:r>
    </w:p>
    <w:p w14:paraId="53C7082E" w14:textId="4273D5A4" w:rsidR="0056479C" w:rsidRDefault="0056479C">
      <w:pPr>
        <w:pStyle w:val="Abbildungsverzeichnis"/>
        <w:rPr>
          <w:rFonts w:asciiTheme="minorHAnsi" w:eastAsiaTheme="minorEastAsia" w:hAnsiTheme="minorHAnsi" w:cstheme="minorBidi"/>
          <w:sz w:val="22"/>
          <w:szCs w:val="22"/>
        </w:rPr>
      </w:pPr>
      <w:r>
        <w:t xml:space="preserve">Abbildung 32: Auswirkung des Befehls </w:t>
      </w:r>
      <w:r w:rsidRPr="00137F25">
        <w:rPr>
          <w:i/>
          <w:iCs/>
        </w:rPr>
        <w:t>rebase</w:t>
      </w:r>
      <w:r>
        <w:tab/>
      </w:r>
      <w:r>
        <w:fldChar w:fldCharType="begin"/>
      </w:r>
      <w:r>
        <w:instrText xml:space="preserve"> PAGEREF _Toc35849493 \h </w:instrText>
      </w:r>
      <w:r>
        <w:fldChar w:fldCharType="separate"/>
      </w:r>
      <w:r w:rsidR="00165BA3">
        <w:t>30</w:t>
      </w:r>
      <w:r>
        <w:fldChar w:fldCharType="end"/>
      </w:r>
    </w:p>
    <w:p w14:paraId="1591BF34" w14:textId="2255EDB3" w:rsidR="0056479C" w:rsidRDefault="0056479C">
      <w:pPr>
        <w:pStyle w:val="Abbildungsverzeichnis"/>
        <w:rPr>
          <w:rFonts w:asciiTheme="minorHAnsi" w:eastAsiaTheme="minorEastAsia" w:hAnsiTheme="minorHAnsi" w:cstheme="minorBidi"/>
          <w:sz w:val="22"/>
          <w:szCs w:val="22"/>
        </w:rPr>
      </w:pPr>
      <w:r>
        <w:t>Abbildung 33: Konfliktbehaftete Durchführung des Kommandos rebase</w:t>
      </w:r>
      <w:r>
        <w:tab/>
      </w:r>
      <w:r>
        <w:fldChar w:fldCharType="begin"/>
      </w:r>
      <w:r>
        <w:instrText xml:space="preserve"> PAGEREF _Toc35849494 \h </w:instrText>
      </w:r>
      <w:r>
        <w:fldChar w:fldCharType="separate"/>
      </w:r>
      <w:r w:rsidR="00165BA3">
        <w:t>31</w:t>
      </w:r>
      <w:r>
        <w:fldChar w:fldCharType="end"/>
      </w:r>
    </w:p>
    <w:p w14:paraId="1360F659" w14:textId="1267C027" w:rsidR="0056479C" w:rsidRDefault="0056479C">
      <w:pPr>
        <w:pStyle w:val="Abbildungsverzeichnis"/>
        <w:rPr>
          <w:rFonts w:asciiTheme="minorHAnsi" w:eastAsiaTheme="minorEastAsia" w:hAnsiTheme="minorHAnsi" w:cstheme="minorBidi"/>
          <w:sz w:val="22"/>
          <w:szCs w:val="22"/>
        </w:rPr>
      </w:pPr>
      <w:r>
        <w:t>Abbildung 34: Ausführung des Git hinterlegten merge tool</w:t>
      </w:r>
      <w:r>
        <w:tab/>
      </w:r>
      <w:r>
        <w:fldChar w:fldCharType="begin"/>
      </w:r>
      <w:r>
        <w:instrText xml:space="preserve"> PAGEREF _Toc35849495 \h </w:instrText>
      </w:r>
      <w:r>
        <w:fldChar w:fldCharType="separate"/>
      </w:r>
      <w:r w:rsidR="00165BA3">
        <w:t>33</w:t>
      </w:r>
      <w:r>
        <w:fldChar w:fldCharType="end"/>
      </w:r>
    </w:p>
    <w:p w14:paraId="09D7809D" w14:textId="01406202" w:rsidR="0056479C" w:rsidRDefault="0056479C">
      <w:pPr>
        <w:pStyle w:val="Abbildungsverzeichnis"/>
        <w:rPr>
          <w:rFonts w:asciiTheme="minorHAnsi" w:eastAsiaTheme="minorEastAsia" w:hAnsiTheme="minorHAnsi" w:cstheme="minorBidi"/>
          <w:sz w:val="22"/>
          <w:szCs w:val="22"/>
        </w:rPr>
      </w:pPr>
      <w:r>
        <w:t>Abbildung 35: Gelöster Konflikt durch das Programm meld</w:t>
      </w:r>
      <w:r>
        <w:tab/>
      </w:r>
      <w:r>
        <w:fldChar w:fldCharType="begin"/>
      </w:r>
      <w:r>
        <w:instrText xml:space="preserve"> PAGEREF _Toc35849496 \h </w:instrText>
      </w:r>
      <w:r>
        <w:fldChar w:fldCharType="separate"/>
      </w:r>
      <w:r w:rsidR="00165BA3">
        <w:t>34</w:t>
      </w:r>
      <w:r>
        <w:fldChar w:fldCharType="end"/>
      </w:r>
    </w:p>
    <w:p w14:paraId="2B6DB711" w14:textId="002FFD7F" w:rsidR="0056479C" w:rsidRDefault="0056479C">
      <w:pPr>
        <w:pStyle w:val="Abbildungsverzeichnis"/>
        <w:rPr>
          <w:rFonts w:asciiTheme="minorHAnsi" w:eastAsiaTheme="minorEastAsia" w:hAnsiTheme="minorHAnsi" w:cstheme="minorBidi"/>
          <w:sz w:val="22"/>
          <w:szCs w:val="22"/>
        </w:rPr>
      </w:pPr>
      <w:r>
        <w:t xml:space="preserve">Abbildung 36: Weiterführung des Befehls </w:t>
      </w:r>
      <w:r w:rsidRPr="00137F25">
        <w:rPr>
          <w:i/>
          <w:iCs/>
        </w:rPr>
        <w:t>rebase</w:t>
      </w:r>
      <w:r>
        <w:tab/>
      </w:r>
      <w:r>
        <w:fldChar w:fldCharType="begin"/>
      </w:r>
      <w:r>
        <w:instrText xml:space="preserve"> PAGEREF _Toc35849497 \h </w:instrText>
      </w:r>
      <w:r>
        <w:fldChar w:fldCharType="separate"/>
      </w:r>
      <w:r w:rsidR="00165BA3">
        <w:t>34</w:t>
      </w:r>
      <w:r>
        <w:fldChar w:fldCharType="end"/>
      </w:r>
    </w:p>
    <w:p w14:paraId="2B14CB36" w14:textId="02837589" w:rsidR="0056479C" w:rsidRDefault="0056479C">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137F25">
        <w:rPr>
          <w:i/>
          <w:iCs/>
        </w:rPr>
        <w:t>rebase</w:t>
      </w:r>
      <w:r>
        <w:tab/>
      </w:r>
      <w:r>
        <w:fldChar w:fldCharType="begin"/>
      </w:r>
      <w:r>
        <w:instrText xml:space="preserve"> PAGEREF _Toc35849498 \h </w:instrText>
      </w:r>
      <w:r>
        <w:fldChar w:fldCharType="separate"/>
      </w:r>
      <w:r w:rsidR="00165BA3">
        <w:t>35</w:t>
      </w:r>
      <w:r>
        <w:fldChar w:fldCharType="end"/>
      </w:r>
    </w:p>
    <w:p w14:paraId="57C4ADC2" w14:textId="35EFF528" w:rsidR="0056479C" w:rsidRDefault="0056479C">
      <w:pPr>
        <w:pStyle w:val="Abbildungsverzeichnis"/>
        <w:rPr>
          <w:rFonts w:asciiTheme="minorHAnsi" w:eastAsiaTheme="minorEastAsia" w:hAnsiTheme="minorHAnsi" w:cstheme="minorBidi"/>
          <w:sz w:val="22"/>
          <w:szCs w:val="22"/>
        </w:rPr>
      </w:pPr>
      <w:r>
        <w:t xml:space="preserve">Abbildung 38: Synchronisierung des lokalen Projektarchivs </w:t>
      </w:r>
      <w:r w:rsidRPr="00137F25">
        <w:rPr>
          <w:lang w:val="en-US"/>
        </w:rPr>
        <w:t>(35)</w:t>
      </w:r>
      <w:r>
        <w:tab/>
      </w:r>
      <w:r>
        <w:fldChar w:fldCharType="begin"/>
      </w:r>
      <w:r>
        <w:instrText xml:space="preserve"> PAGEREF _Toc35849499 \h </w:instrText>
      </w:r>
      <w:r>
        <w:fldChar w:fldCharType="separate"/>
      </w:r>
      <w:r w:rsidR="00165BA3">
        <w:t>36</w:t>
      </w:r>
      <w:r>
        <w:fldChar w:fldCharType="end"/>
      </w:r>
    </w:p>
    <w:p w14:paraId="2F4ACED5" w14:textId="09AD42C7" w:rsidR="0056479C" w:rsidRDefault="0056479C">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_Toc35849500 \h </w:instrText>
      </w:r>
      <w:r>
        <w:fldChar w:fldCharType="separate"/>
      </w:r>
      <w:r w:rsidR="00165BA3">
        <w:t>37</w:t>
      </w:r>
      <w:r>
        <w:fldChar w:fldCharType="end"/>
      </w:r>
    </w:p>
    <w:p w14:paraId="63ED95AC" w14:textId="0BBB679E" w:rsidR="0056479C" w:rsidRDefault="0056479C">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_Toc35849501 \h </w:instrText>
      </w:r>
      <w:r>
        <w:fldChar w:fldCharType="separate"/>
      </w:r>
      <w:r w:rsidR="00165BA3">
        <w:t>38</w:t>
      </w:r>
      <w:r>
        <w:fldChar w:fldCharType="end"/>
      </w:r>
    </w:p>
    <w:p w14:paraId="2C93CE96" w14:textId="4AD0BFA5" w:rsidR="0056479C" w:rsidRDefault="0056479C">
      <w:pPr>
        <w:pStyle w:val="Abbildungsverzeichnis"/>
        <w:rPr>
          <w:rFonts w:asciiTheme="minorHAnsi" w:eastAsiaTheme="minorEastAsia" w:hAnsiTheme="minorHAnsi" w:cstheme="minorBidi"/>
          <w:sz w:val="22"/>
          <w:szCs w:val="22"/>
        </w:rPr>
      </w:pPr>
      <w:r>
        <w:t xml:space="preserve">Abbildung 41: Ansicht nach Ausführung des Befehls </w:t>
      </w:r>
      <w:r w:rsidRPr="00137F25">
        <w:rPr>
          <w:i/>
          <w:iCs/>
        </w:rPr>
        <w:t>blame</w:t>
      </w:r>
      <w:r>
        <w:tab/>
      </w:r>
      <w:r>
        <w:fldChar w:fldCharType="begin"/>
      </w:r>
      <w:r>
        <w:instrText xml:space="preserve"> PAGEREF _Toc35849502 \h </w:instrText>
      </w:r>
      <w:r>
        <w:fldChar w:fldCharType="separate"/>
      </w:r>
      <w:r w:rsidR="00165BA3">
        <w:t>39</w:t>
      </w:r>
      <w:r>
        <w:fldChar w:fldCharType="end"/>
      </w:r>
    </w:p>
    <w:p w14:paraId="3D6927EF" w14:textId="69ED8CE9" w:rsidR="0056479C" w:rsidRDefault="0056479C">
      <w:pPr>
        <w:pStyle w:val="Abbildungsverzeichnis"/>
        <w:rPr>
          <w:rFonts w:asciiTheme="minorHAnsi" w:eastAsiaTheme="minorEastAsia" w:hAnsiTheme="minorHAnsi" w:cstheme="minorBidi"/>
          <w:sz w:val="22"/>
          <w:szCs w:val="22"/>
        </w:rPr>
      </w:pPr>
      <w:r>
        <w:t>Abbildung 42: Synchronisierung mit dem Referenzarchiv (</w:t>
      </w:r>
      <w:r w:rsidRPr="00137F25">
        <w:rPr>
          <w:i/>
          <w:iCs/>
        </w:rPr>
        <w:t>fetch</w:t>
      </w:r>
      <w:r>
        <w:t>)</w:t>
      </w:r>
      <w:r>
        <w:tab/>
      </w:r>
      <w:r>
        <w:fldChar w:fldCharType="begin"/>
      </w:r>
      <w:r>
        <w:instrText xml:space="preserve"> PAGEREF _Toc35849503 \h </w:instrText>
      </w:r>
      <w:r>
        <w:fldChar w:fldCharType="separate"/>
      </w:r>
      <w:r w:rsidR="00165BA3">
        <w:t>40</w:t>
      </w:r>
      <w:r>
        <w:fldChar w:fldCharType="end"/>
      </w:r>
    </w:p>
    <w:p w14:paraId="062DD4B1" w14:textId="13ACB87F" w:rsidR="0056479C" w:rsidRDefault="0056479C">
      <w:pPr>
        <w:pStyle w:val="Abbildungsverzeichnis"/>
        <w:rPr>
          <w:rFonts w:asciiTheme="minorHAnsi" w:eastAsiaTheme="minorEastAsia" w:hAnsiTheme="minorHAnsi" w:cstheme="minorBidi"/>
          <w:sz w:val="22"/>
          <w:szCs w:val="22"/>
        </w:rPr>
      </w:pPr>
      <w:r>
        <w:t xml:space="preserve">Abbildung 43: Integrierung von Änderungen über den Befehl </w:t>
      </w:r>
      <w:r w:rsidRPr="00137F25">
        <w:rPr>
          <w:i/>
          <w:iCs/>
        </w:rPr>
        <w:t>fetch</w:t>
      </w:r>
      <w:r>
        <w:tab/>
      </w:r>
      <w:r>
        <w:fldChar w:fldCharType="begin"/>
      </w:r>
      <w:r>
        <w:instrText xml:space="preserve"> PAGEREF _Toc35849504 \h </w:instrText>
      </w:r>
      <w:r>
        <w:fldChar w:fldCharType="separate"/>
      </w:r>
      <w:r w:rsidR="00165BA3">
        <w:t>41</w:t>
      </w:r>
      <w:r>
        <w:fldChar w:fldCharType="end"/>
      </w:r>
    </w:p>
    <w:p w14:paraId="27454E1D" w14:textId="6ADEB453" w:rsidR="0056479C" w:rsidRDefault="0056479C">
      <w:pPr>
        <w:pStyle w:val="Abbildungsverzeichnis"/>
        <w:rPr>
          <w:rFonts w:asciiTheme="minorHAnsi" w:eastAsiaTheme="minorEastAsia" w:hAnsiTheme="minorHAnsi" w:cstheme="minorBidi"/>
          <w:sz w:val="22"/>
          <w:szCs w:val="22"/>
        </w:rPr>
      </w:pPr>
      <w:r>
        <w:t xml:space="preserve">Abbildung 44: Ausgabe des Kommandos </w:t>
      </w:r>
      <w:r w:rsidRPr="00137F25">
        <w:rPr>
          <w:i/>
          <w:iCs/>
        </w:rPr>
        <w:t>request-pull</w:t>
      </w:r>
      <w:r>
        <w:tab/>
      </w:r>
      <w:r>
        <w:fldChar w:fldCharType="begin"/>
      </w:r>
      <w:r>
        <w:instrText xml:space="preserve"> PAGEREF _Toc35849505 \h </w:instrText>
      </w:r>
      <w:r>
        <w:fldChar w:fldCharType="separate"/>
      </w:r>
      <w:r w:rsidR="00165BA3">
        <w:t>42</w:t>
      </w:r>
      <w:r>
        <w:fldChar w:fldCharType="end"/>
      </w:r>
    </w:p>
    <w:p w14:paraId="28D270C6" w14:textId="570B5795" w:rsidR="0056479C" w:rsidRDefault="0056479C">
      <w:pPr>
        <w:pStyle w:val="Abbildungsverzeichnis"/>
        <w:rPr>
          <w:rFonts w:asciiTheme="minorHAnsi" w:eastAsiaTheme="minorEastAsia" w:hAnsiTheme="minorHAnsi" w:cstheme="minorBidi"/>
          <w:sz w:val="22"/>
          <w:szCs w:val="22"/>
        </w:rPr>
      </w:pPr>
      <w:r>
        <w:t xml:space="preserve">Abbildung 45: Integrierung von Änderungen über den Befehl </w:t>
      </w:r>
      <w:r w:rsidRPr="00137F25">
        <w:rPr>
          <w:i/>
          <w:iCs/>
        </w:rPr>
        <w:t>pull</w:t>
      </w:r>
      <w:r>
        <w:tab/>
      </w:r>
      <w:r>
        <w:fldChar w:fldCharType="begin"/>
      </w:r>
      <w:r>
        <w:instrText xml:space="preserve"> PAGEREF _Toc35849506 \h </w:instrText>
      </w:r>
      <w:r>
        <w:fldChar w:fldCharType="separate"/>
      </w:r>
      <w:r w:rsidR="00165BA3">
        <w:t>42</w:t>
      </w:r>
      <w:r>
        <w:fldChar w:fldCharType="end"/>
      </w:r>
    </w:p>
    <w:p w14:paraId="2C3D2549" w14:textId="540832E1" w:rsidR="0056479C" w:rsidRDefault="0056479C">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137F25">
        <w:rPr>
          <w:i/>
          <w:iCs/>
        </w:rPr>
        <w:t>pull</w:t>
      </w:r>
      <w:r>
        <w:tab/>
      </w:r>
      <w:r>
        <w:fldChar w:fldCharType="begin"/>
      </w:r>
      <w:r>
        <w:instrText xml:space="preserve"> PAGEREF _Toc35849507 \h </w:instrText>
      </w:r>
      <w:r>
        <w:fldChar w:fldCharType="separate"/>
      </w:r>
      <w:r w:rsidR="00165BA3">
        <w:t>42</w:t>
      </w:r>
      <w:r>
        <w:fldChar w:fldCharType="end"/>
      </w:r>
    </w:p>
    <w:p w14:paraId="40CC34B1" w14:textId="3C205517" w:rsidR="0056479C" w:rsidRDefault="0056479C">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_Toc35849508 \h </w:instrText>
      </w:r>
      <w:r>
        <w:fldChar w:fldCharType="separate"/>
      </w:r>
      <w:r w:rsidR="00165BA3">
        <w:t>43</w:t>
      </w:r>
      <w:r>
        <w:fldChar w:fldCharType="end"/>
      </w:r>
    </w:p>
    <w:p w14:paraId="750E359A" w14:textId="5A09ED3B" w:rsidR="0056479C" w:rsidRDefault="0056479C">
      <w:pPr>
        <w:pStyle w:val="Abbildungsverzeichnis"/>
        <w:rPr>
          <w:rFonts w:asciiTheme="minorHAnsi" w:eastAsiaTheme="minorEastAsia" w:hAnsiTheme="minorHAnsi" w:cstheme="minorBidi"/>
          <w:sz w:val="22"/>
          <w:szCs w:val="22"/>
        </w:rPr>
      </w:pPr>
      <w:r>
        <w:t xml:space="preserve">Abbildung 48: Ausgabe eines Etiketts über das Kommando </w:t>
      </w:r>
      <w:r w:rsidRPr="00137F25">
        <w:rPr>
          <w:i/>
          <w:iCs/>
        </w:rPr>
        <w:t>show</w:t>
      </w:r>
      <w:r>
        <w:tab/>
      </w:r>
      <w:r>
        <w:fldChar w:fldCharType="begin"/>
      </w:r>
      <w:r>
        <w:instrText xml:space="preserve"> PAGEREF _Toc35849509 \h </w:instrText>
      </w:r>
      <w:r>
        <w:fldChar w:fldCharType="separate"/>
      </w:r>
      <w:r w:rsidR="00165BA3">
        <w:t>44</w:t>
      </w:r>
      <w:r>
        <w:fldChar w:fldCharType="end"/>
      </w:r>
    </w:p>
    <w:p w14:paraId="3D2B43D7" w14:textId="06B186B0" w:rsidR="0056479C" w:rsidRDefault="0056479C">
      <w:pPr>
        <w:pStyle w:val="Abbildungsverzeichnis"/>
        <w:rPr>
          <w:rFonts w:asciiTheme="minorHAnsi" w:eastAsiaTheme="minorEastAsia" w:hAnsiTheme="minorHAnsi" w:cstheme="minorBidi"/>
          <w:sz w:val="22"/>
          <w:szCs w:val="22"/>
        </w:rPr>
      </w:pPr>
      <w:r>
        <w:t xml:space="preserve">Abbildung 49: Erstellung einer Änderungsdatei mit dem Befehl </w:t>
      </w:r>
      <w:r w:rsidRPr="00137F25">
        <w:rPr>
          <w:i/>
          <w:iCs/>
        </w:rPr>
        <w:t>diff</w:t>
      </w:r>
      <w:r>
        <w:tab/>
      </w:r>
      <w:r>
        <w:fldChar w:fldCharType="begin"/>
      </w:r>
      <w:r>
        <w:instrText xml:space="preserve"> PAGEREF _Toc35849510 \h </w:instrText>
      </w:r>
      <w:r>
        <w:fldChar w:fldCharType="separate"/>
      </w:r>
      <w:r w:rsidR="00165BA3">
        <w:t>44</w:t>
      </w:r>
      <w:r>
        <w:fldChar w:fldCharType="end"/>
      </w:r>
    </w:p>
    <w:p w14:paraId="3FD6625A" w14:textId="0F06A17A" w:rsidR="0056479C" w:rsidRDefault="0056479C">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_Toc35849511 \h </w:instrText>
      </w:r>
      <w:r>
        <w:fldChar w:fldCharType="separate"/>
      </w:r>
      <w:r w:rsidR="00165BA3">
        <w:t>45</w:t>
      </w:r>
      <w:r>
        <w:fldChar w:fldCharType="end"/>
      </w:r>
    </w:p>
    <w:p w14:paraId="1E87E8F8" w14:textId="61C2591F" w:rsidR="0056479C" w:rsidRDefault="0056479C">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137F25">
        <w:rPr>
          <w:i/>
          <w:iCs/>
        </w:rPr>
        <w:t>patch</w:t>
      </w:r>
      <w:r>
        <w:tab/>
      </w:r>
      <w:r>
        <w:fldChar w:fldCharType="begin"/>
      </w:r>
      <w:r>
        <w:instrText xml:space="preserve"> PAGEREF _Toc35849512 \h </w:instrText>
      </w:r>
      <w:r>
        <w:fldChar w:fldCharType="separate"/>
      </w:r>
      <w:r w:rsidR="00165BA3">
        <w:t>45</w:t>
      </w:r>
      <w:r>
        <w:fldChar w:fldCharType="end"/>
      </w:r>
    </w:p>
    <w:p w14:paraId="5F013680" w14:textId="2EB7EDED" w:rsidR="0056479C" w:rsidRDefault="0056479C">
      <w:pPr>
        <w:pStyle w:val="Abbildungsverzeichnis"/>
        <w:rPr>
          <w:rFonts w:asciiTheme="minorHAnsi" w:eastAsiaTheme="minorEastAsia" w:hAnsiTheme="minorHAnsi" w:cstheme="minorBidi"/>
          <w:sz w:val="22"/>
          <w:szCs w:val="22"/>
        </w:rPr>
      </w:pPr>
      <w:r>
        <w:t xml:space="preserve">Abbildung 52: Erstellung einer Änderungsdatei mit </w:t>
      </w:r>
      <w:r w:rsidRPr="00137F25">
        <w:rPr>
          <w:i/>
          <w:iCs/>
        </w:rPr>
        <w:t>format-patch</w:t>
      </w:r>
      <w:r>
        <w:tab/>
      </w:r>
      <w:r>
        <w:fldChar w:fldCharType="begin"/>
      </w:r>
      <w:r>
        <w:instrText xml:space="preserve"> PAGEREF _Toc35849513 \h </w:instrText>
      </w:r>
      <w:r>
        <w:fldChar w:fldCharType="separate"/>
      </w:r>
      <w:r w:rsidR="00165BA3">
        <w:t>46</w:t>
      </w:r>
      <w:r>
        <w:fldChar w:fldCharType="end"/>
      </w:r>
    </w:p>
    <w:p w14:paraId="4C94C67C" w14:textId="7520A4CA" w:rsidR="0056479C" w:rsidRDefault="0056479C">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_Toc35849514 \h </w:instrText>
      </w:r>
      <w:r>
        <w:fldChar w:fldCharType="separate"/>
      </w:r>
      <w:r w:rsidR="00165BA3">
        <w:t>46</w:t>
      </w:r>
      <w:r>
        <w:fldChar w:fldCharType="end"/>
      </w:r>
    </w:p>
    <w:p w14:paraId="028F51CD" w14:textId="4D9B119B" w:rsidR="0056479C" w:rsidRDefault="0056479C">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_Toc35849515 \h </w:instrText>
      </w:r>
      <w:r>
        <w:fldChar w:fldCharType="separate"/>
      </w:r>
      <w:r w:rsidR="00165BA3">
        <w:t>47</w:t>
      </w:r>
      <w:r>
        <w:fldChar w:fldCharType="end"/>
      </w:r>
    </w:p>
    <w:p w14:paraId="4F41D547" w14:textId="6D6FF7F8" w:rsidR="0056479C" w:rsidRDefault="0056479C">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_Toc35849516 \h </w:instrText>
      </w:r>
      <w:r>
        <w:fldChar w:fldCharType="separate"/>
      </w:r>
      <w:r w:rsidR="00165BA3">
        <w:t>47</w:t>
      </w:r>
      <w:r>
        <w:fldChar w:fldCharType="end"/>
      </w:r>
    </w:p>
    <w:p w14:paraId="2B9FDA4A" w14:textId="4CF41064" w:rsidR="0056479C" w:rsidRDefault="0056479C">
      <w:pPr>
        <w:pStyle w:val="Abbildungsverzeichnis"/>
        <w:rPr>
          <w:rFonts w:asciiTheme="minorHAnsi" w:eastAsiaTheme="minorEastAsia" w:hAnsiTheme="minorHAnsi" w:cstheme="minorBidi"/>
          <w:sz w:val="22"/>
          <w:szCs w:val="22"/>
        </w:rPr>
      </w:pPr>
      <w:r>
        <w:t xml:space="preserve">Abbildung 56: Zurücksetzung der Historie durch das Kommando </w:t>
      </w:r>
      <w:r w:rsidRPr="00137F25">
        <w:rPr>
          <w:i/>
          <w:iCs/>
        </w:rPr>
        <w:t>reset</w:t>
      </w:r>
      <w:r>
        <w:tab/>
      </w:r>
      <w:r>
        <w:fldChar w:fldCharType="begin"/>
      </w:r>
      <w:r>
        <w:instrText xml:space="preserve"> PAGEREF _Toc35849517 \h </w:instrText>
      </w:r>
      <w:r>
        <w:fldChar w:fldCharType="separate"/>
      </w:r>
      <w:r w:rsidR="00165BA3">
        <w:t>48</w:t>
      </w:r>
      <w:r>
        <w:fldChar w:fldCharType="end"/>
      </w:r>
    </w:p>
    <w:p w14:paraId="2E861D07" w14:textId="1F3CAA20" w:rsidR="0056479C" w:rsidRDefault="0056479C">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_Toc35849518 \h </w:instrText>
      </w:r>
      <w:r>
        <w:fldChar w:fldCharType="separate"/>
      </w:r>
      <w:r w:rsidR="00165BA3">
        <w:t>49</w:t>
      </w:r>
      <w:r>
        <w:fldChar w:fldCharType="end"/>
      </w:r>
    </w:p>
    <w:p w14:paraId="6A146EB5" w14:textId="32EFEB83" w:rsidR="0056479C" w:rsidRDefault="0056479C">
      <w:pPr>
        <w:pStyle w:val="Abbildungsverzeichnis"/>
        <w:rPr>
          <w:rFonts w:asciiTheme="minorHAnsi" w:eastAsiaTheme="minorEastAsia" w:hAnsiTheme="minorHAnsi" w:cstheme="minorBidi"/>
          <w:sz w:val="22"/>
          <w:szCs w:val="22"/>
        </w:rPr>
      </w:pPr>
      <w:r>
        <w:t xml:space="preserve">Abbildung 58: Cherry-pick eines Commits </w:t>
      </w:r>
      <w:r w:rsidRPr="00137F25">
        <w:rPr>
          <w:lang w:val="en-US"/>
        </w:rPr>
        <w:t>(35)</w:t>
      </w:r>
      <w:r>
        <w:tab/>
      </w:r>
      <w:r>
        <w:fldChar w:fldCharType="begin"/>
      </w:r>
      <w:r>
        <w:instrText xml:space="preserve"> PAGEREF _Toc35849519 \h </w:instrText>
      </w:r>
      <w:r>
        <w:fldChar w:fldCharType="separate"/>
      </w:r>
      <w:r w:rsidR="00165BA3">
        <w:t>49</w:t>
      </w:r>
      <w:r>
        <w:fldChar w:fldCharType="end"/>
      </w:r>
    </w:p>
    <w:p w14:paraId="2CE7F570" w14:textId="37C630C7" w:rsidR="0056479C" w:rsidRDefault="0056479C">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_Toc35849520 \h </w:instrText>
      </w:r>
      <w:r>
        <w:fldChar w:fldCharType="separate"/>
      </w:r>
      <w:r w:rsidR="00165BA3">
        <w:t>50</w:t>
      </w:r>
      <w:r>
        <w:fldChar w:fldCharType="end"/>
      </w:r>
    </w:p>
    <w:p w14:paraId="59BFA1CD" w14:textId="3A0C62B3" w:rsidR="0056479C" w:rsidRDefault="0056479C">
      <w:pPr>
        <w:pStyle w:val="Abbildungsverzeichnis"/>
        <w:rPr>
          <w:rFonts w:asciiTheme="minorHAnsi" w:eastAsiaTheme="minorEastAsia" w:hAnsiTheme="minorHAnsi" w:cstheme="minorBidi"/>
          <w:sz w:val="22"/>
          <w:szCs w:val="22"/>
        </w:rPr>
      </w:pPr>
      <w:r>
        <w:t xml:space="preserve">Abbildung 60: Ausgabe des Kommandos </w:t>
      </w:r>
      <w:r w:rsidRPr="00137F25">
        <w:rPr>
          <w:i/>
          <w:iCs/>
        </w:rPr>
        <w:t>cherry</w:t>
      </w:r>
      <w:r>
        <w:tab/>
      </w:r>
      <w:r>
        <w:fldChar w:fldCharType="begin"/>
      </w:r>
      <w:r>
        <w:instrText xml:space="preserve"> PAGEREF _Toc35849521 \h </w:instrText>
      </w:r>
      <w:r>
        <w:fldChar w:fldCharType="separate"/>
      </w:r>
      <w:r w:rsidR="00165BA3">
        <w:t>50</w:t>
      </w:r>
      <w:r>
        <w:fldChar w:fldCharType="end"/>
      </w:r>
    </w:p>
    <w:p w14:paraId="27AF26B1" w14:textId="2F69A465" w:rsidR="0056479C" w:rsidRDefault="0056479C">
      <w:pPr>
        <w:pStyle w:val="Abbildungsverzeichnis"/>
        <w:rPr>
          <w:rFonts w:asciiTheme="minorHAnsi" w:eastAsiaTheme="minorEastAsia" w:hAnsiTheme="minorHAnsi" w:cstheme="minorBidi"/>
          <w:sz w:val="22"/>
          <w:szCs w:val="22"/>
        </w:rPr>
      </w:pPr>
      <w:r>
        <w:t xml:space="preserve">Abbildung 61: Die Zweige </w:t>
      </w:r>
      <w:r w:rsidRPr="00137F25">
        <w:rPr>
          <w:i/>
          <w:iCs/>
        </w:rPr>
        <w:t>master</w:t>
      </w:r>
      <w:r>
        <w:t xml:space="preserve">, </w:t>
      </w:r>
      <w:r w:rsidRPr="00137F25">
        <w:rPr>
          <w:i/>
          <w:iCs/>
        </w:rPr>
        <w:t>release</w:t>
      </w:r>
      <w:r>
        <w:t xml:space="preserve"> und </w:t>
      </w:r>
      <w:r w:rsidRPr="00137F25">
        <w:rPr>
          <w:i/>
          <w:iCs/>
        </w:rPr>
        <w:t>develop</w:t>
      </w:r>
      <w:r>
        <w:t xml:space="preserve"> in Gitflow </w:t>
      </w:r>
      <w:r w:rsidRPr="00137F25">
        <w:rPr>
          <w:lang w:val="en-US"/>
        </w:rPr>
        <w:t>(34)</w:t>
      </w:r>
      <w:r>
        <w:tab/>
      </w:r>
      <w:r>
        <w:fldChar w:fldCharType="begin"/>
      </w:r>
      <w:r>
        <w:instrText xml:space="preserve"> PAGEREF _Toc35849522 \h </w:instrText>
      </w:r>
      <w:r>
        <w:fldChar w:fldCharType="separate"/>
      </w:r>
      <w:r w:rsidR="00165BA3">
        <w:t>52</w:t>
      </w:r>
      <w:r>
        <w:fldChar w:fldCharType="end"/>
      </w:r>
    </w:p>
    <w:p w14:paraId="056C1963" w14:textId="2D975BA7" w:rsidR="0056479C" w:rsidRDefault="0056479C">
      <w:pPr>
        <w:pStyle w:val="Abbildungsverzeichnis"/>
        <w:rPr>
          <w:rFonts w:asciiTheme="minorHAnsi" w:eastAsiaTheme="minorEastAsia" w:hAnsiTheme="minorHAnsi" w:cstheme="minorBidi"/>
          <w:sz w:val="22"/>
          <w:szCs w:val="22"/>
        </w:rPr>
      </w:pPr>
      <w:r>
        <w:t xml:space="preserve">Abbildung 62: Vorgehensweise bei </w:t>
      </w:r>
      <w:r w:rsidRPr="00137F25">
        <w:rPr>
          <w:i/>
          <w:iCs/>
        </w:rPr>
        <w:t>feature</w:t>
      </w:r>
      <w:r>
        <w:t xml:space="preserve"> Zweigen in GitFlow</w:t>
      </w:r>
      <w:r>
        <w:tab/>
      </w:r>
      <w:r>
        <w:fldChar w:fldCharType="begin"/>
      </w:r>
      <w:r>
        <w:instrText xml:space="preserve"> PAGEREF _Toc35849523 \h </w:instrText>
      </w:r>
      <w:r>
        <w:fldChar w:fldCharType="separate"/>
      </w:r>
      <w:r w:rsidR="00165BA3">
        <w:t>52</w:t>
      </w:r>
      <w:r>
        <w:fldChar w:fldCharType="end"/>
      </w:r>
    </w:p>
    <w:p w14:paraId="1F16B093" w14:textId="02B2DEBD" w:rsidR="0056479C" w:rsidRDefault="0056479C">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_Toc35849524 \h </w:instrText>
      </w:r>
      <w:r>
        <w:fldChar w:fldCharType="separate"/>
      </w:r>
      <w:r w:rsidR="00165BA3">
        <w:t>54</w:t>
      </w:r>
      <w:r>
        <w:fldChar w:fldCharType="end"/>
      </w:r>
    </w:p>
    <w:p w14:paraId="4480C76D" w14:textId="5D44F71F" w:rsidR="0056479C" w:rsidRDefault="0056479C">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137F25">
        <w:rPr>
          <w:lang w:val="en-US"/>
        </w:rPr>
        <w:t>(33)</w:t>
      </w:r>
      <w:r>
        <w:tab/>
      </w:r>
      <w:r>
        <w:fldChar w:fldCharType="begin"/>
      </w:r>
      <w:r>
        <w:instrText xml:space="preserve"> PAGEREF _Toc35849525 \h </w:instrText>
      </w:r>
      <w:r>
        <w:fldChar w:fldCharType="separate"/>
      </w:r>
      <w:r w:rsidR="00165BA3">
        <w:t>56</w:t>
      </w:r>
      <w:r>
        <w:fldChar w:fldCharType="end"/>
      </w:r>
    </w:p>
    <w:p w14:paraId="1B6F7A24" w14:textId="7AAC67BF" w:rsidR="0056479C" w:rsidRDefault="0056479C">
      <w:pPr>
        <w:pStyle w:val="Abbildungsverzeichnis"/>
        <w:rPr>
          <w:rFonts w:asciiTheme="minorHAnsi" w:eastAsiaTheme="minorEastAsia" w:hAnsiTheme="minorHAnsi" w:cstheme="minorBidi"/>
          <w:sz w:val="22"/>
          <w:szCs w:val="22"/>
        </w:rPr>
      </w:pPr>
      <w:r>
        <w:t xml:space="preserve">Abbildung 65: Darstellung der Git internen Datenverwaltung </w:t>
      </w:r>
      <w:r w:rsidRPr="00137F25">
        <w:rPr>
          <w:lang w:val="en-US"/>
        </w:rPr>
        <w:t>(35)</w:t>
      </w:r>
      <w:r>
        <w:tab/>
      </w:r>
      <w:r>
        <w:fldChar w:fldCharType="begin"/>
      </w:r>
      <w:r>
        <w:instrText xml:space="preserve"> PAGEREF _Toc35849526 \h </w:instrText>
      </w:r>
      <w:r>
        <w:fldChar w:fldCharType="separate"/>
      </w:r>
      <w:r w:rsidR="00165BA3">
        <w:t>60</w:t>
      </w:r>
      <w:r>
        <w:fldChar w:fldCharType="end"/>
      </w:r>
    </w:p>
    <w:p w14:paraId="21629BD5" w14:textId="1EAD6CE1" w:rsidR="00650050" w:rsidRDefault="00B43737" w:rsidP="00650050">
      <w:r>
        <w:fldChar w:fldCharType="end"/>
      </w:r>
    </w:p>
    <w:p w14:paraId="5F00F80B" w14:textId="77777777" w:rsidR="00A51CB4" w:rsidRDefault="00A51CB4" w:rsidP="00A51CB4">
      <w:pPr>
        <w:pStyle w:val="berschrift1"/>
        <w:numPr>
          <w:ilvl w:val="0"/>
          <w:numId w:val="0"/>
        </w:numPr>
      </w:pPr>
      <w:bookmarkStart w:id="334" w:name="_Ref492657968"/>
      <w:bookmarkStart w:id="335" w:name="_Toc338916099"/>
      <w:bookmarkStart w:id="336" w:name="_Toc36379964"/>
      <w:r>
        <w:lastRenderedPageBreak/>
        <w:t>Glossar</w:t>
      </w:r>
      <w:bookmarkEnd w:id="334"/>
      <w:bookmarkEnd w:id="335"/>
      <w:bookmarkEnd w:id="336"/>
    </w:p>
    <w:p w14:paraId="1091AA4D" w14:textId="77777777" w:rsidR="0011219E" w:rsidRDefault="0011219E" w:rsidP="0011219E">
      <w:r>
        <w:rPr>
          <w:b/>
          <w:bCs/>
        </w:rPr>
        <w:t xml:space="preserve">Arbeitsverzeichnis: </w:t>
      </w:r>
      <w:r>
        <w:t>Das lokale Verzeichnis, indem der Entwickler einen Stand modifiziert und verwaltet.</w:t>
      </w:r>
    </w:p>
    <w:p w14:paraId="7165C7AE" w14:textId="77777777" w:rsidR="0011219E" w:rsidRDefault="0011219E" w:rsidP="0011219E">
      <w:r>
        <w:rPr>
          <w:b/>
          <w:bCs/>
        </w:rPr>
        <w:t xml:space="preserve">Branch: </w:t>
      </w:r>
      <w:r>
        <w:t>Zweig. Dieser stellt eine isolierte Entwicklungsumgebung dar und hilft dabei parallel und strukturiert zu arbeiten. Zweige besitzen verschiedene Funktionen innerhalb eines Projekts.</w:t>
      </w:r>
    </w:p>
    <w:p w14:paraId="5C9647E7" w14:textId="4AAD4160" w:rsidR="0011219E" w:rsidRDefault="0011219E" w:rsidP="0011219E">
      <w:pPr>
        <w:rPr>
          <w:bCs/>
        </w:rPr>
      </w:pPr>
      <w:r>
        <w:rPr>
          <w:b/>
        </w:rPr>
        <w:t xml:space="preserve">Commit: </w:t>
      </w:r>
      <w:r>
        <w:rPr>
          <w:bCs/>
        </w:rPr>
        <w:t>Schnappschuss, welcher den aktuellen Stand der Arbeitsmappe festhält. Einem Commit werden alle Inhalte des Indexes hinzugefügt. Die Aneinanderreihung von Commits erstellt die bekannte Baumstruktur.</w:t>
      </w:r>
    </w:p>
    <w:p w14:paraId="73B1E972" w14:textId="549EB03E" w:rsidR="004E7F0E" w:rsidRPr="00023F89" w:rsidRDefault="004E7F0E" w:rsidP="0011219E">
      <w:pPr>
        <w:rPr>
          <w:bCs/>
        </w:rPr>
      </w:pPr>
      <w:r w:rsidRPr="00360A1E">
        <w:rPr>
          <w:b/>
        </w:rPr>
        <w:t>Content-Addressed Storage (CAS):</w:t>
      </w:r>
      <w:r>
        <w:rPr>
          <w:b/>
        </w:rPr>
        <w:t xml:space="preserve"> </w:t>
      </w:r>
      <w:r>
        <w:rPr>
          <w:bCs/>
        </w:rPr>
        <w:t>Art der Speicherverwaltung bei der die Information über ihren Inhalt referenziert werden, anstatt über ihren physikalischen Standort.</w:t>
      </w:r>
    </w:p>
    <w:p w14:paraId="24F560BE" w14:textId="5E9AF1B2" w:rsidR="0011219E" w:rsidRDefault="0011219E" w:rsidP="0011219E">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14:paraId="79372AE1" w14:textId="3D7957FF" w:rsidR="008D5210" w:rsidRPr="008D5210" w:rsidRDefault="008D5210" w:rsidP="0011219E">
      <w:r>
        <w:rPr>
          <w:b/>
          <w:bCs/>
        </w:rPr>
        <w:t xml:space="preserve">Fork: </w:t>
      </w:r>
      <w:r>
        <w:t>Kopie eines Projektes, welches man nur lesen kann. Wird bei Open Source Projekten verwendet, wobei die Änderungen über Pull-Requests dem originalen Archiv zugeführt werden.</w:t>
      </w:r>
    </w:p>
    <w:p w14:paraId="49B927CF" w14:textId="77777777" w:rsidR="0011219E" w:rsidRDefault="0011219E" w:rsidP="0011219E">
      <w:r>
        <w:rPr>
          <w:b/>
          <w:bCs/>
        </w:rPr>
        <w:t xml:space="preserve">Gitflow: </w:t>
      </w:r>
      <w:r w:rsidRPr="00C672A4">
        <w:t>Anerkannter</w:t>
      </w:r>
      <w:r>
        <w:rPr>
          <w:b/>
          <w:bCs/>
        </w:rPr>
        <w:t xml:space="preserve"> </w:t>
      </w:r>
      <w:r>
        <w:t xml:space="preserve">Arbeitsablauf mit dem die Aufteilung und der Ablauf eines Projekts mit mehreren Zweigen geregelt wird. </w:t>
      </w:r>
    </w:p>
    <w:p w14:paraId="63FAF273" w14:textId="77777777" w:rsidR="0011219E" w:rsidRPr="008A777D" w:rsidRDefault="0011219E" w:rsidP="0011219E">
      <w:r>
        <w:rPr>
          <w:b/>
          <w:bCs/>
        </w:rPr>
        <w:t xml:space="preserve">Large File Storage (LFS): </w:t>
      </w:r>
      <w:r>
        <w:t>Eine Erweiterung für Git welche die Handhabung und Synchronisationszeiten mit größeren Dateien vereinfachten soll.</w:t>
      </w:r>
    </w:p>
    <w:p w14:paraId="6D11C35F" w14:textId="5F1EA6DE" w:rsidR="0011219E" w:rsidRPr="0011219E" w:rsidRDefault="0011219E" w:rsidP="00A51CB4">
      <w:r w:rsidRPr="00E32A46">
        <w:rPr>
          <w:b/>
          <w:bCs/>
        </w:rPr>
        <w:t>Pull-Request:</w:t>
      </w:r>
      <w:r>
        <w:rPr>
          <w:b/>
          <w:bCs/>
        </w:rPr>
        <w:t xml:space="preserve"> </w:t>
      </w:r>
      <w:r>
        <w:t>Von Git Host Anbietern verwendete Funktion, welche Zusammenführungen über einen strukturierten Ablauf abhandelt. Innerhalb dieser Funktion werden einkommende Änderungen vorgeschlagen und über diese diskutiert.</w:t>
      </w:r>
    </w:p>
    <w:p w14:paraId="4338AAA4" w14:textId="65D30FCB"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2470E60C" w:rsidR="0063392F" w:rsidRDefault="0063392F" w:rsidP="00A51CB4">
      <w:r>
        <w:rPr>
          <w:b/>
        </w:rPr>
        <w:t>Shared repository</w:t>
      </w:r>
      <w:r>
        <w:t xml:space="preserve">: Referenzarchiv, dies ist das Projektarchiv mit welchem alle am Projekt arbeitenden Personen synchronisieren. Dadurch besitzt das Projekt einen gesicherten </w:t>
      </w:r>
      <w:r w:rsidR="0056479C">
        <w:t>Haupts</w:t>
      </w:r>
      <w:r>
        <w:t>tand. Dieses Projektarchiv besitzt keine Arbeitsmappe.</w:t>
      </w:r>
    </w:p>
    <w:p w14:paraId="7B109473" w14:textId="2BE6E30A" w:rsidR="00A51CB4" w:rsidRDefault="0063392F" w:rsidP="00A51CB4">
      <w:pPr>
        <w:rPr>
          <w:bCs/>
        </w:rPr>
      </w:pPr>
      <w:r>
        <w:rPr>
          <w:b/>
        </w:rPr>
        <w:t xml:space="preserve">Staging Area: </w:t>
      </w:r>
      <w:r>
        <w:rPr>
          <w:bCs/>
        </w:rPr>
        <w:t xml:space="preserve">Im Index werden alle Dateien verwaltet, welche abweichend zum letzten </w:t>
      </w:r>
      <w:r w:rsidR="008A7BF0">
        <w:rPr>
          <w:bCs/>
        </w:rPr>
        <w:t>festgehaltenen</w:t>
      </w:r>
      <w:r>
        <w:rPr>
          <w:bCs/>
        </w:rPr>
        <w:t xml:space="preserve"> Stand der Arbeitsmappe sind. Dateien im Index können hinzugefügt, modifiziert oder entfernt werden. Alle im Index befindliche Inhalte werden dem nächsten Commit beigefügt.</w:t>
      </w:r>
    </w:p>
    <w:p w14:paraId="7FCCDB15" w14:textId="2DAC037C" w:rsidR="0011219E" w:rsidRPr="0011219E" w:rsidRDefault="0011219E" w:rsidP="00A51CB4">
      <w:pPr>
        <w:rPr>
          <w:bCs/>
        </w:rPr>
      </w:pPr>
      <w:r>
        <w:rPr>
          <w:b/>
        </w:rPr>
        <w:lastRenderedPageBreak/>
        <w:t xml:space="preserve">Squash: </w:t>
      </w:r>
      <w:r>
        <w:rPr>
          <w:bCs/>
        </w:rPr>
        <w:t>Verschmelzung. Dabei werden mehrere Commits vereinigt. Dies wird dazu verwendet die Historie zu vereinfachen und zusammenhängende Commits zu schaffen.</w:t>
      </w:r>
    </w:p>
    <w:p w14:paraId="3C12881A" w14:textId="776A2FCF" w:rsidR="0063392F" w:rsidRDefault="0063392F" w:rsidP="00A51CB4">
      <w:pPr>
        <w:rPr>
          <w:bCs/>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r w:rsidR="008F0743">
        <w:rPr>
          <w:bCs/>
        </w:rPr>
        <w:t xml:space="preserve"> </w:t>
      </w:r>
      <w:r w:rsidR="00F056F9">
        <w:rPr>
          <w:bCs/>
        </w:rPr>
        <w:t>für einen einfacheren Bezug</w:t>
      </w:r>
      <w:r w:rsidR="008F0743">
        <w:rPr>
          <w:bCs/>
        </w:rPr>
        <w:t xml:space="preserve"> zu späteren Zeitpunkten</w:t>
      </w:r>
      <w:r w:rsidR="00825F50">
        <w:rPr>
          <w:bCs/>
        </w:rPr>
        <w:t>.</w:t>
      </w:r>
    </w:p>
    <w:sectPr w:rsidR="0063392F"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E43CA" w14:textId="77777777" w:rsidR="00566D20" w:rsidRDefault="00566D20">
      <w:pPr>
        <w:spacing w:before="0" w:line="240" w:lineRule="auto"/>
      </w:pPr>
      <w:r>
        <w:separator/>
      </w:r>
    </w:p>
  </w:endnote>
  <w:endnote w:type="continuationSeparator" w:id="0">
    <w:p w14:paraId="637826B8" w14:textId="77777777" w:rsidR="00566D20" w:rsidRDefault="00566D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3DF58" w14:textId="77777777" w:rsidR="00566D20" w:rsidRDefault="00566D20">
      <w:pPr>
        <w:spacing w:before="0" w:line="240" w:lineRule="auto"/>
      </w:pPr>
      <w:r>
        <w:separator/>
      </w:r>
    </w:p>
  </w:footnote>
  <w:footnote w:type="continuationSeparator" w:id="0">
    <w:p w14:paraId="68CDD164" w14:textId="77777777" w:rsidR="00566D20" w:rsidRDefault="00566D2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6CA81DA9" w:rsidR="00614053" w:rsidRPr="000358CA" w:rsidRDefault="00614053"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DA3C25">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sidR="00DA3C25">
        <w:rPr>
          <w:noProof/>
        </w:rPr>
        <w:instrText>1</w:instrText>
      </w:r>
    </w:fldSimple>
    <w:r w:rsidRPr="000358CA">
      <w:instrText xml:space="preserve"> " " \* MERGEFORMAT </w:instrText>
    </w:r>
    <w:r>
      <w:fldChar w:fldCharType="separate"/>
    </w:r>
    <w:r w:rsidR="00DA3C25">
      <w:rPr>
        <w:noProof/>
      </w:rPr>
      <w:instrText>1</w:instrText>
    </w:r>
    <w:r w:rsidR="00DA3C25" w:rsidRPr="000358CA">
      <w:instrText xml:space="preserve"> </w:instrText>
    </w:r>
    <w:r>
      <w:fldChar w:fldCharType="end"/>
    </w:r>
    <w:r w:rsidRPr="000358CA">
      <w:instrText xml:space="preserve"> \* MERGEFORMAT </w:instrText>
    </w:r>
    <w:r>
      <w:fldChar w:fldCharType="separate"/>
    </w:r>
    <w:r w:rsidR="00DA3C25">
      <w:rPr>
        <w:noProof/>
      </w:rPr>
      <w:t>1</w:t>
    </w:r>
    <w:r w:rsidR="00DA3C25" w:rsidRPr="000358CA">
      <w:rPr>
        <w:noProof/>
      </w:rPr>
      <w:t xml:space="preserve"> </w:t>
    </w:r>
    <w:r>
      <w:fldChar w:fldCharType="end"/>
    </w:r>
    <w:fldSimple w:instr=" STYLEREF  &quot;Überschrift 1&quot; \l  \* MERGEFORMAT ">
      <w:r w:rsidR="00DA3C25">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614053" w:rsidRPr="00B870CA" w:rsidRDefault="00614053"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614053" w:rsidRPr="000358CA" w:rsidRDefault="00614053"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41D5D9BF" w:rsidR="00614053" w:rsidRPr="000358CA" w:rsidRDefault="00614053"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E01438">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sidR="00E01438">
        <w:rPr>
          <w:noProof/>
        </w:rPr>
        <w:instrText>1</w:instrText>
      </w:r>
    </w:fldSimple>
    <w:r w:rsidRPr="000358CA">
      <w:instrText xml:space="preserve"> " " \* MERGEFORMAT </w:instrText>
    </w:r>
    <w:r>
      <w:fldChar w:fldCharType="separate"/>
    </w:r>
    <w:r w:rsidR="00E01438">
      <w:rPr>
        <w:noProof/>
      </w:rPr>
      <w:instrText>1</w:instrText>
    </w:r>
    <w:r w:rsidR="00E01438" w:rsidRPr="000358CA">
      <w:instrText xml:space="preserve"> </w:instrText>
    </w:r>
    <w:r>
      <w:fldChar w:fldCharType="end"/>
    </w:r>
    <w:r w:rsidRPr="000358CA">
      <w:instrText xml:space="preserve"> \* MERGEFORMAT </w:instrText>
    </w:r>
    <w:r w:rsidR="00E01438">
      <w:fldChar w:fldCharType="separate"/>
    </w:r>
    <w:r w:rsidR="00E01438">
      <w:rPr>
        <w:noProof/>
      </w:rPr>
      <w:t>1</w:t>
    </w:r>
    <w:r w:rsidR="00E01438" w:rsidRPr="000358CA">
      <w:rPr>
        <w:noProof/>
      </w:rPr>
      <w:t xml:space="preserve"> </w:t>
    </w:r>
    <w:r>
      <w:fldChar w:fldCharType="end"/>
    </w:r>
    <w:fldSimple w:instr=" STYLEREF  &quot;Überschrift 1&quot; \l  \* MERGEFORMAT ">
      <w:r w:rsidR="00E01438">
        <w:rPr>
          <w:noProof/>
        </w:rPr>
        <w:t>Einleitung</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2A6D"/>
    <w:rsid w:val="000056FA"/>
    <w:rsid w:val="00007126"/>
    <w:rsid w:val="000117C7"/>
    <w:rsid w:val="00012689"/>
    <w:rsid w:val="00014CB6"/>
    <w:rsid w:val="00015BC5"/>
    <w:rsid w:val="000207AB"/>
    <w:rsid w:val="00021671"/>
    <w:rsid w:val="00023F89"/>
    <w:rsid w:val="000254A9"/>
    <w:rsid w:val="00025AB9"/>
    <w:rsid w:val="000262CD"/>
    <w:rsid w:val="00026742"/>
    <w:rsid w:val="00027B00"/>
    <w:rsid w:val="00032739"/>
    <w:rsid w:val="000327C8"/>
    <w:rsid w:val="00033FAC"/>
    <w:rsid w:val="000358CA"/>
    <w:rsid w:val="00036B52"/>
    <w:rsid w:val="00036BB7"/>
    <w:rsid w:val="00036DCF"/>
    <w:rsid w:val="00040ABD"/>
    <w:rsid w:val="00042FF3"/>
    <w:rsid w:val="000456D5"/>
    <w:rsid w:val="00050C6B"/>
    <w:rsid w:val="0005134F"/>
    <w:rsid w:val="00055649"/>
    <w:rsid w:val="00055FA9"/>
    <w:rsid w:val="000562E0"/>
    <w:rsid w:val="00062EC1"/>
    <w:rsid w:val="0006306C"/>
    <w:rsid w:val="00065928"/>
    <w:rsid w:val="00067A05"/>
    <w:rsid w:val="00067D1F"/>
    <w:rsid w:val="0007016A"/>
    <w:rsid w:val="00070190"/>
    <w:rsid w:val="000705F2"/>
    <w:rsid w:val="00071AA2"/>
    <w:rsid w:val="00073D21"/>
    <w:rsid w:val="00080723"/>
    <w:rsid w:val="00082FBC"/>
    <w:rsid w:val="00085F8F"/>
    <w:rsid w:val="00087407"/>
    <w:rsid w:val="00087FA7"/>
    <w:rsid w:val="00090197"/>
    <w:rsid w:val="000913EA"/>
    <w:rsid w:val="000927FE"/>
    <w:rsid w:val="00096634"/>
    <w:rsid w:val="000A0DD6"/>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D6F0C"/>
    <w:rsid w:val="000D7369"/>
    <w:rsid w:val="000E301E"/>
    <w:rsid w:val="000E4862"/>
    <w:rsid w:val="000E6663"/>
    <w:rsid w:val="000E6C16"/>
    <w:rsid w:val="000F0B66"/>
    <w:rsid w:val="000F1BC7"/>
    <w:rsid w:val="000F2C3B"/>
    <w:rsid w:val="000F364B"/>
    <w:rsid w:val="000F3F24"/>
    <w:rsid w:val="000F4848"/>
    <w:rsid w:val="000F4FE0"/>
    <w:rsid w:val="000F555A"/>
    <w:rsid w:val="00100543"/>
    <w:rsid w:val="00104E59"/>
    <w:rsid w:val="001052FF"/>
    <w:rsid w:val="00106BBF"/>
    <w:rsid w:val="001109C6"/>
    <w:rsid w:val="00110ADD"/>
    <w:rsid w:val="0011219E"/>
    <w:rsid w:val="00112957"/>
    <w:rsid w:val="00112A76"/>
    <w:rsid w:val="001159B7"/>
    <w:rsid w:val="0011733B"/>
    <w:rsid w:val="00117CBE"/>
    <w:rsid w:val="001215B3"/>
    <w:rsid w:val="00125E3D"/>
    <w:rsid w:val="00130CED"/>
    <w:rsid w:val="00133FDF"/>
    <w:rsid w:val="00135755"/>
    <w:rsid w:val="00135C55"/>
    <w:rsid w:val="0013650A"/>
    <w:rsid w:val="00136718"/>
    <w:rsid w:val="00137704"/>
    <w:rsid w:val="0014362A"/>
    <w:rsid w:val="00144357"/>
    <w:rsid w:val="00146AE6"/>
    <w:rsid w:val="00150F09"/>
    <w:rsid w:val="001511CC"/>
    <w:rsid w:val="00151242"/>
    <w:rsid w:val="00152BD3"/>
    <w:rsid w:val="00156A2C"/>
    <w:rsid w:val="001571C9"/>
    <w:rsid w:val="0016107F"/>
    <w:rsid w:val="0016210B"/>
    <w:rsid w:val="00162426"/>
    <w:rsid w:val="00163636"/>
    <w:rsid w:val="0016452A"/>
    <w:rsid w:val="0016477C"/>
    <w:rsid w:val="00165BA3"/>
    <w:rsid w:val="00166C40"/>
    <w:rsid w:val="001673FF"/>
    <w:rsid w:val="00167649"/>
    <w:rsid w:val="001677BB"/>
    <w:rsid w:val="00173132"/>
    <w:rsid w:val="001738E4"/>
    <w:rsid w:val="0017562E"/>
    <w:rsid w:val="001760DA"/>
    <w:rsid w:val="0018204B"/>
    <w:rsid w:val="00184B1F"/>
    <w:rsid w:val="001853EE"/>
    <w:rsid w:val="0018770F"/>
    <w:rsid w:val="00187DEE"/>
    <w:rsid w:val="00192D8D"/>
    <w:rsid w:val="00194DD6"/>
    <w:rsid w:val="00197081"/>
    <w:rsid w:val="00197A55"/>
    <w:rsid w:val="00197BA0"/>
    <w:rsid w:val="00197F25"/>
    <w:rsid w:val="001A408D"/>
    <w:rsid w:val="001A47E3"/>
    <w:rsid w:val="001A5487"/>
    <w:rsid w:val="001A703F"/>
    <w:rsid w:val="001B0BD9"/>
    <w:rsid w:val="001B3AE8"/>
    <w:rsid w:val="001B73B9"/>
    <w:rsid w:val="001B7CBB"/>
    <w:rsid w:val="001C0F52"/>
    <w:rsid w:val="001C1663"/>
    <w:rsid w:val="001C2FCB"/>
    <w:rsid w:val="001C43F2"/>
    <w:rsid w:val="001C453E"/>
    <w:rsid w:val="001C4CB3"/>
    <w:rsid w:val="001C7989"/>
    <w:rsid w:val="001D1035"/>
    <w:rsid w:val="001D482E"/>
    <w:rsid w:val="001D54A7"/>
    <w:rsid w:val="001E1496"/>
    <w:rsid w:val="001E1DD9"/>
    <w:rsid w:val="001E2577"/>
    <w:rsid w:val="001E543D"/>
    <w:rsid w:val="001F0FAB"/>
    <w:rsid w:val="001F1241"/>
    <w:rsid w:val="001F180D"/>
    <w:rsid w:val="001F2193"/>
    <w:rsid w:val="001F2C28"/>
    <w:rsid w:val="001F306B"/>
    <w:rsid w:val="001F6107"/>
    <w:rsid w:val="002006A6"/>
    <w:rsid w:val="002007CA"/>
    <w:rsid w:val="00203710"/>
    <w:rsid w:val="002041AC"/>
    <w:rsid w:val="00204679"/>
    <w:rsid w:val="00204843"/>
    <w:rsid w:val="002058AA"/>
    <w:rsid w:val="00205B16"/>
    <w:rsid w:val="00210629"/>
    <w:rsid w:val="002143D8"/>
    <w:rsid w:val="002151D7"/>
    <w:rsid w:val="002169A6"/>
    <w:rsid w:val="0022112D"/>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57872"/>
    <w:rsid w:val="00260F45"/>
    <w:rsid w:val="00262E2F"/>
    <w:rsid w:val="002631B1"/>
    <w:rsid w:val="0026425B"/>
    <w:rsid w:val="00266F2E"/>
    <w:rsid w:val="00270C4F"/>
    <w:rsid w:val="00273B01"/>
    <w:rsid w:val="00275931"/>
    <w:rsid w:val="0027663A"/>
    <w:rsid w:val="00277801"/>
    <w:rsid w:val="00290AB7"/>
    <w:rsid w:val="00293F4B"/>
    <w:rsid w:val="00295877"/>
    <w:rsid w:val="00296C2A"/>
    <w:rsid w:val="0029770A"/>
    <w:rsid w:val="002A2D75"/>
    <w:rsid w:val="002A41E9"/>
    <w:rsid w:val="002A5274"/>
    <w:rsid w:val="002A73F3"/>
    <w:rsid w:val="002A790B"/>
    <w:rsid w:val="002B0F46"/>
    <w:rsid w:val="002B6F55"/>
    <w:rsid w:val="002B7A36"/>
    <w:rsid w:val="002C0D72"/>
    <w:rsid w:val="002C2BE3"/>
    <w:rsid w:val="002C440A"/>
    <w:rsid w:val="002C5AC5"/>
    <w:rsid w:val="002C5F75"/>
    <w:rsid w:val="002C796C"/>
    <w:rsid w:val="002D1695"/>
    <w:rsid w:val="002D1C2A"/>
    <w:rsid w:val="002D3C5D"/>
    <w:rsid w:val="002D3EFC"/>
    <w:rsid w:val="002D5209"/>
    <w:rsid w:val="002D6680"/>
    <w:rsid w:val="002D6D49"/>
    <w:rsid w:val="002E0110"/>
    <w:rsid w:val="002E1659"/>
    <w:rsid w:val="002E1D22"/>
    <w:rsid w:val="002E35F8"/>
    <w:rsid w:val="002E792B"/>
    <w:rsid w:val="002F01EC"/>
    <w:rsid w:val="002F1544"/>
    <w:rsid w:val="002F7E73"/>
    <w:rsid w:val="00300AC0"/>
    <w:rsid w:val="00300E48"/>
    <w:rsid w:val="00302BC7"/>
    <w:rsid w:val="00303C5D"/>
    <w:rsid w:val="003041BA"/>
    <w:rsid w:val="003064EA"/>
    <w:rsid w:val="003078EC"/>
    <w:rsid w:val="00311DDE"/>
    <w:rsid w:val="0031385E"/>
    <w:rsid w:val="0031534E"/>
    <w:rsid w:val="0031636C"/>
    <w:rsid w:val="00317127"/>
    <w:rsid w:val="00320D6D"/>
    <w:rsid w:val="0032149F"/>
    <w:rsid w:val="00321772"/>
    <w:rsid w:val="00324965"/>
    <w:rsid w:val="00326DBC"/>
    <w:rsid w:val="0032778D"/>
    <w:rsid w:val="003301E9"/>
    <w:rsid w:val="00331DC5"/>
    <w:rsid w:val="00333A3D"/>
    <w:rsid w:val="00335B78"/>
    <w:rsid w:val="00336779"/>
    <w:rsid w:val="00340E66"/>
    <w:rsid w:val="0034112D"/>
    <w:rsid w:val="0034347C"/>
    <w:rsid w:val="003441E0"/>
    <w:rsid w:val="003448CF"/>
    <w:rsid w:val="00344C75"/>
    <w:rsid w:val="00346E04"/>
    <w:rsid w:val="0035239F"/>
    <w:rsid w:val="00355397"/>
    <w:rsid w:val="00355B9B"/>
    <w:rsid w:val="003609C7"/>
    <w:rsid w:val="00360A1E"/>
    <w:rsid w:val="00360AA0"/>
    <w:rsid w:val="00364138"/>
    <w:rsid w:val="00364635"/>
    <w:rsid w:val="00364AF2"/>
    <w:rsid w:val="00367E05"/>
    <w:rsid w:val="00371940"/>
    <w:rsid w:val="00371F24"/>
    <w:rsid w:val="00372B66"/>
    <w:rsid w:val="003732E9"/>
    <w:rsid w:val="003745AD"/>
    <w:rsid w:val="003767EA"/>
    <w:rsid w:val="00376843"/>
    <w:rsid w:val="0038047E"/>
    <w:rsid w:val="00380841"/>
    <w:rsid w:val="003809C7"/>
    <w:rsid w:val="00381240"/>
    <w:rsid w:val="00382767"/>
    <w:rsid w:val="00391ABC"/>
    <w:rsid w:val="00391E99"/>
    <w:rsid w:val="00393F17"/>
    <w:rsid w:val="003A12D5"/>
    <w:rsid w:val="003A240D"/>
    <w:rsid w:val="003A25CD"/>
    <w:rsid w:val="003A36D3"/>
    <w:rsid w:val="003A391B"/>
    <w:rsid w:val="003A4FBF"/>
    <w:rsid w:val="003A5C10"/>
    <w:rsid w:val="003B0E12"/>
    <w:rsid w:val="003B6964"/>
    <w:rsid w:val="003C0870"/>
    <w:rsid w:val="003C3072"/>
    <w:rsid w:val="003C6589"/>
    <w:rsid w:val="003D0079"/>
    <w:rsid w:val="003D07F6"/>
    <w:rsid w:val="003D0959"/>
    <w:rsid w:val="003D0D8F"/>
    <w:rsid w:val="003D35FB"/>
    <w:rsid w:val="003D49F7"/>
    <w:rsid w:val="003D525A"/>
    <w:rsid w:val="003D5279"/>
    <w:rsid w:val="003D62C4"/>
    <w:rsid w:val="003D7344"/>
    <w:rsid w:val="003E1FC9"/>
    <w:rsid w:val="003E2426"/>
    <w:rsid w:val="003E4FD6"/>
    <w:rsid w:val="003E518E"/>
    <w:rsid w:val="003E687A"/>
    <w:rsid w:val="003E6D62"/>
    <w:rsid w:val="003F10F3"/>
    <w:rsid w:val="003F1AFF"/>
    <w:rsid w:val="003F1E33"/>
    <w:rsid w:val="003F3058"/>
    <w:rsid w:val="00401082"/>
    <w:rsid w:val="004028DE"/>
    <w:rsid w:val="004063B2"/>
    <w:rsid w:val="00406DBF"/>
    <w:rsid w:val="004071FE"/>
    <w:rsid w:val="00407311"/>
    <w:rsid w:val="00410A34"/>
    <w:rsid w:val="00410BA8"/>
    <w:rsid w:val="00416A20"/>
    <w:rsid w:val="00417545"/>
    <w:rsid w:val="00420438"/>
    <w:rsid w:val="0042095D"/>
    <w:rsid w:val="00420E9A"/>
    <w:rsid w:val="004218B0"/>
    <w:rsid w:val="0042330E"/>
    <w:rsid w:val="004262A9"/>
    <w:rsid w:val="004316AA"/>
    <w:rsid w:val="00431FDC"/>
    <w:rsid w:val="00433AC5"/>
    <w:rsid w:val="00435284"/>
    <w:rsid w:val="00440211"/>
    <w:rsid w:val="004405E9"/>
    <w:rsid w:val="0044165A"/>
    <w:rsid w:val="00441C55"/>
    <w:rsid w:val="00441F9E"/>
    <w:rsid w:val="0044343F"/>
    <w:rsid w:val="00446A7A"/>
    <w:rsid w:val="0044711B"/>
    <w:rsid w:val="004525FA"/>
    <w:rsid w:val="00452AE1"/>
    <w:rsid w:val="00460633"/>
    <w:rsid w:val="00460925"/>
    <w:rsid w:val="00462325"/>
    <w:rsid w:val="004658EE"/>
    <w:rsid w:val="00471273"/>
    <w:rsid w:val="0047187E"/>
    <w:rsid w:val="004728E0"/>
    <w:rsid w:val="00474E01"/>
    <w:rsid w:val="00481326"/>
    <w:rsid w:val="0048250F"/>
    <w:rsid w:val="004837E2"/>
    <w:rsid w:val="00487595"/>
    <w:rsid w:val="0048794E"/>
    <w:rsid w:val="00487B24"/>
    <w:rsid w:val="00487EBC"/>
    <w:rsid w:val="00490164"/>
    <w:rsid w:val="00490FD3"/>
    <w:rsid w:val="004912D9"/>
    <w:rsid w:val="00497927"/>
    <w:rsid w:val="004A02F3"/>
    <w:rsid w:val="004A0D24"/>
    <w:rsid w:val="004A4E07"/>
    <w:rsid w:val="004A5C89"/>
    <w:rsid w:val="004A5EB6"/>
    <w:rsid w:val="004A6515"/>
    <w:rsid w:val="004A6AF4"/>
    <w:rsid w:val="004A76F0"/>
    <w:rsid w:val="004B00A0"/>
    <w:rsid w:val="004B0C09"/>
    <w:rsid w:val="004B3029"/>
    <w:rsid w:val="004B4F52"/>
    <w:rsid w:val="004B55D4"/>
    <w:rsid w:val="004C0403"/>
    <w:rsid w:val="004C21BD"/>
    <w:rsid w:val="004C2610"/>
    <w:rsid w:val="004C6DE7"/>
    <w:rsid w:val="004D1E5E"/>
    <w:rsid w:val="004D4329"/>
    <w:rsid w:val="004D6EBA"/>
    <w:rsid w:val="004E0704"/>
    <w:rsid w:val="004E739E"/>
    <w:rsid w:val="004E7424"/>
    <w:rsid w:val="004E7F0E"/>
    <w:rsid w:val="004F231D"/>
    <w:rsid w:val="004F2522"/>
    <w:rsid w:val="004F4C42"/>
    <w:rsid w:val="004F50B6"/>
    <w:rsid w:val="00500FBA"/>
    <w:rsid w:val="00501ACC"/>
    <w:rsid w:val="00501C49"/>
    <w:rsid w:val="005024D9"/>
    <w:rsid w:val="00502D1E"/>
    <w:rsid w:val="00504C21"/>
    <w:rsid w:val="0050507C"/>
    <w:rsid w:val="005060F8"/>
    <w:rsid w:val="0050700A"/>
    <w:rsid w:val="005106B8"/>
    <w:rsid w:val="0051187B"/>
    <w:rsid w:val="005140C1"/>
    <w:rsid w:val="00514581"/>
    <w:rsid w:val="00515025"/>
    <w:rsid w:val="00516016"/>
    <w:rsid w:val="00516D77"/>
    <w:rsid w:val="005206AD"/>
    <w:rsid w:val="00520BCD"/>
    <w:rsid w:val="00520F25"/>
    <w:rsid w:val="0052326F"/>
    <w:rsid w:val="00524661"/>
    <w:rsid w:val="00525D9A"/>
    <w:rsid w:val="00525DB8"/>
    <w:rsid w:val="00527E6E"/>
    <w:rsid w:val="00530A85"/>
    <w:rsid w:val="00533F09"/>
    <w:rsid w:val="005344BA"/>
    <w:rsid w:val="00534A86"/>
    <w:rsid w:val="00540E7A"/>
    <w:rsid w:val="005469F5"/>
    <w:rsid w:val="0055065A"/>
    <w:rsid w:val="00550BAF"/>
    <w:rsid w:val="005514D0"/>
    <w:rsid w:val="00552942"/>
    <w:rsid w:val="00563496"/>
    <w:rsid w:val="0056479C"/>
    <w:rsid w:val="00566638"/>
    <w:rsid w:val="005668DA"/>
    <w:rsid w:val="005669FC"/>
    <w:rsid w:val="00566D20"/>
    <w:rsid w:val="00570C5A"/>
    <w:rsid w:val="00570CAC"/>
    <w:rsid w:val="00571161"/>
    <w:rsid w:val="00573690"/>
    <w:rsid w:val="0057550E"/>
    <w:rsid w:val="00575CB1"/>
    <w:rsid w:val="005762BA"/>
    <w:rsid w:val="00577471"/>
    <w:rsid w:val="00581144"/>
    <w:rsid w:val="005817A0"/>
    <w:rsid w:val="00581C56"/>
    <w:rsid w:val="00582415"/>
    <w:rsid w:val="00582EBE"/>
    <w:rsid w:val="00583C65"/>
    <w:rsid w:val="00590E0A"/>
    <w:rsid w:val="00591046"/>
    <w:rsid w:val="00591215"/>
    <w:rsid w:val="00592492"/>
    <w:rsid w:val="005924A0"/>
    <w:rsid w:val="0059318A"/>
    <w:rsid w:val="005938B2"/>
    <w:rsid w:val="005963DF"/>
    <w:rsid w:val="005A0BE0"/>
    <w:rsid w:val="005A0DAA"/>
    <w:rsid w:val="005A26ED"/>
    <w:rsid w:val="005A5C59"/>
    <w:rsid w:val="005A7466"/>
    <w:rsid w:val="005A7E24"/>
    <w:rsid w:val="005B05A9"/>
    <w:rsid w:val="005B2541"/>
    <w:rsid w:val="005B2F1B"/>
    <w:rsid w:val="005B411E"/>
    <w:rsid w:val="005B640E"/>
    <w:rsid w:val="005C0F82"/>
    <w:rsid w:val="005C2318"/>
    <w:rsid w:val="005C33FB"/>
    <w:rsid w:val="005C340F"/>
    <w:rsid w:val="005C3BCD"/>
    <w:rsid w:val="005C4BB4"/>
    <w:rsid w:val="005C6FE1"/>
    <w:rsid w:val="005D30D4"/>
    <w:rsid w:val="005D5FB5"/>
    <w:rsid w:val="005D63F7"/>
    <w:rsid w:val="005E05FD"/>
    <w:rsid w:val="005E1625"/>
    <w:rsid w:val="005E1DFC"/>
    <w:rsid w:val="005E2545"/>
    <w:rsid w:val="005E25DB"/>
    <w:rsid w:val="005E416B"/>
    <w:rsid w:val="005E4F3A"/>
    <w:rsid w:val="005E50A6"/>
    <w:rsid w:val="005E51DC"/>
    <w:rsid w:val="005E5F6A"/>
    <w:rsid w:val="005E5FA7"/>
    <w:rsid w:val="005F052E"/>
    <w:rsid w:val="005F2879"/>
    <w:rsid w:val="005F3A70"/>
    <w:rsid w:val="005F4A90"/>
    <w:rsid w:val="005F51D9"/>
    <w:rsid w:val="005F5762"/>
    <w:rsid w:val="005F5ACE"/>
    <w:rsid w:val="005F6790"/>
    <w:rsid w:val="005F74F1"/>
    <w:rsid w:val="005F7A16"/>
    <w:rsid w:val="006025DD"/>
    <w:rsid w:val="00602FE4"/>
    <w:rsid w:val="00603E5F"/>
    <w:rsid w:val="006048D7"/>
    <w:rsid w:val="0060581D"/>
    <w:rsid w:val="00606296"/>
    <w:rsid w:val="006067A4"/>
    <w:rsid w:val="00610152"/>
    <w:rsid w:val="0061023B"/>
    <w:rsid w:val="00611346"/>
    <w:rsid w:val="00613A43"/>
    <w:rsid w:val="00614053"/>
    <w:rsid w:val="006155B1"/>
    <w:rsid w:val="006162B8"/>
    <w:rsid w:val="00623E0C"/>
    <w:rsid w:val="006258C9"/>
    <w:rsid w:val="00631CC3"/>
    <w:rsid w:val="0063335D"/>
    <w:rsid w:val="0063392F"/>
    <w:rsid w:val="006342C0"/>
    <w:rsid w:val="006367A9"/>
    <w:rsid w:val="00636E15"/>
    <w:rsid w:val="006406A3"/>
    <w:rsid w:val="00642231"/>
    <w:rsid w:val="00642848"/>
    <w:rsid w:val="00644BE9"/>
    <w:rsid w:val="0064551A"/>
    <w:rsid w:val="00650050"/>
    <w:rsid w:val="0065255B"/>
    <w:rsid w:val="00662192"/>
    <w:rsid w:val="00662BAA"/>
    <w:rsid w:val="00663133"/>
    <w:rsid w:val="00666155"/>
    <w:rsid w:val="00667619"/>
    <w:rsid w:val="0067704E"/>
    <w:rsid w:val="00685E29"/>
    <w:rsid w:val="00686277"/>
    <w:rsid w:val="00690A72"/>
    <w:rsid w:val="00691E5E"/>
    <w:rsid w:val="00695093"/>
    <w:rsid w:val="0069523F"/>
    <w:rsid w:val="0069531E"/>
    <w:rsid w:val="00697687"/>
    <w:rsid w:val="006A57E8"/>
    <w:rsid w:val="006B168D"/>
    <w:rsid w:val="006B4565"/>
    <w:rsid w:val="006B6A8C"/>
    <w:rsid w:val="006C0E52"/>
    <w:rsid w:val="006C10AF"/>
    <w:rsid w:val="006C2F98"/>
    <w:rsid w:val="006C3507"/>
    <w:rsid w:val="006C37D2"/>
    <w:rsid w:val="006C3A59"/>
    <w:rsid w:val="006D1ACF"/>
    <w:rsid w:val="006D216B"/>
    <w:rsid w:val="006D3E65"/>
    <w:rsid w:val="006D49F4"/>
    <w:rsid w:val="006D4A0D"/>
    <w:rsid w:val="006D5B0F"/>
    <w:rsid w:val="006D6095"/>
    <w:rsid w:val="006D6929"/>
    <w:rsid w:val="006E051B"/>
    <w:rsid w:val="006E21DE"/>
    <w:rsid w:val="006E23B9"/>
    <w:rsid w:val="006E6CED"/>
    <w:rsid w:val="006E77F1"/>
    <w:rsid w:val="006F00D8"/>
    <w:rsid w:val="006F08B8"/>
    <w:rsid w:val="006F0AD5"/>
    <w:rsid w:val="006F0B9D"/>
    <w:rsid w:val="006F19BE"/>
    <w:rsid w:val="006F1D4D"/>
    <w:rsid w:val="006F38B7"/>
    <w:rsid w:val="006F3FE2"/>
    <w:rsid w:val="006F4F21"/>
    <w:rsid w:val="006F625B"/>
    <w:rsid w:val="006F6CAB"/>
    <w:rsid w:val="007017C5"/>
    <w:rsid w:val="00702868"/>
    <w:rsid w:val="00707877"/>
    <w:rsid w:val="00710A25"/>
    <w:rsid w:val="0071270F"/>
    <w:rsid w:val="0071293A"/>
    <w:rsid w:val="00713B81"/>
    <w:rsid w:val="00714DC8"/>
    <w:rsid w:val="00715151"/>
    <w:rsid w:val="00720E45"/>
    <w:rsid w:val="00721D09"/>
    <w:rsid w:val="00722311"/>
    <w:rsid w:val="00722BEB"/>
    <w:rsid w:val="0072430D"/>
    <w:rsid w:val="007251E6"/>
    <w:rsid w:val="00725FC2"/>
    <w:rsid w:val="007309F8"/>
    <w:rsid w:val="00730EC2"/>
    <w:rsid w:val="00732469"/>
    <w:rsid w:val="0073283B"/>
    <w:rsid w:val="00737935"/>
    <w:rsid w:val="007427AA"/>
    <w:rsid w:val="007444E3"/>
    <w:rsid w:val="00744523"/>
    <w:rsid w:val="00744D48"/>
    <w:rsid w:val="00753B6B"/>
    <w:rsid w:val="00755060"/>
    <w:rsid w:val="00756E8E"/>
    <w:rsid w:val="00757E99"/>
    <w:rsid w:val="00762B10"/>
    <w:rsid w:val="00763D6F"/>
    <w:rsid w:val="00765596"/>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0ECB"/>
    <w:rsid w:val="00782388"/>
    <w:rsid w:val="0079059D"/>
    <w:rsid w:val="00790769"/>
    <w:rsid w:val="00791526"/>
    <w:rsid w:val="00794A47"/>
    <w:rsid w:val="00797E7A"/>
    <w:rsid w:val="007A1706"/>
    <w:rsid w:val="007A3846"/>
    <w:rsid w:val="007A3A37"/>
    <w:rsid w:val="007A3E71"/>
    <w:rsid w:val="007A498F"/>
    <w:rsid w:val="007A4C0B"/>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13B89"/>
    <w:rsid w:val="00814DBF"/>
    <w:rsid w:val="0082046A"/>
    <w:rsid w:val="00820E97"/>
    <w:rsid w:val="00822CCB"/>
    <w:rsid w:val="00825463"/>
    <w:rsid w:val="0082576A"/>
    <w:rsid w:val="00825F50"/>
    <w:rsid w:val="00827D09"/>
    <w:rsid w:val="00831001"/>
    <w:rsid w:val="008332B0"/>
    <w:rsid w:val="00833B46"/>
    <w:rsid w:val="00843988"/>
    <w:rsid w:val="0084593C"/>
    <w:rsid w:val="00845C9C"/>
    <w:rsid w:val="008462DF"/>
    <w:rsid w:val="0084790A"/>
    <w:rsid w:val="00847B5D"/>
    <w:rsid w:val="00850973"/>
    <w:rsid w:val="00851A42"/>
    <w:rsid w:val="00852408"/>
    <w:rsid w:val="008535A7"/>
    <w:rsid w:val="00863804"/>
    <w:rsid w:val="008641D4"/>
    <w:rsid w:val="008647AF"/>
    <w:rsid w:val="00866BC6"/>
    <w:rsid w:val="00870C4D"/>
    <w:rsid w:val="00873A74"/>
    <w:rsid w:val="00873C03"/>
    <w:rsid w:val="00874F05"/>
    <w:rsid w:val="00880998"/>
    <w:rsid w:val="00880E97"/>
    <w:rsid w:val="00884F5D"/>
    <w:rsid w:val="008858B8"/>
    <w:rsid w:val="008873CA"/>
    <w:rsid w:val="00891C2E"/>
    <w:rsid w:val="00891F36"/>
    <w:rsid w:val="008921BB"/>
    <w:rsid w:val="00892B91"/>
    <w:rsid w:val="00894263"/>
    <w:rsid w:val="00895BFD"/>
    <w:rsid w:val="00896B13"/>
    <w:rsid w:val="008A1B68"/>
    <w:rsid w:val="008A3998"/>
    <w:rsid w:val="008A4C2C"/>
    <w:rsid w:val="008A4E77"/>
    <w:rsid w:val="008A4E8A"/>
    <w:rsid w:val="008A6695"/>
    <w:rsid w:val="008A71B1"/>
    <w:rsid w:val="008A777D"/>
    <w:rsid w:val="008A7BF0"/>
    <w:rsid w:val="008B1E39"/>
    <w:rsid w:val="008B590A"/>
    <w:rsid w:val="008B6B71"/>
    <w:rsid w:val="008C07C5"/>
    <w:rsid w:val="008C0CFF"/>
    <w:rsid w:val="008C1EB6"/>
    <w:rsid w:val="008C2395"/>
    <w:rsid w:val="008D0AD6"/>
    <w:rsid w:val="008D2751"/>
    <w:rsid w:val="008D3CD4"/>
    <w:rsid w:val="008D5210"/>
    <w:rsid w:val="008D5D22"/>
    <w:rsid w:val="008D6DF5"/>
    <w:rsid w:val="008D7B2D"/>
    <w:rsid w:val="008D7BFB"/>
    <w:rsid w:val="008D7DE5"/>
    <w:rsid w:val="008E1440"/>
    <w:rsid w:val="008E2465"/>
    <w:rsid w:val="008E272A"/>
    <w:rsid w:val="008E2805"/>
    <w:rsid w:val="008E4628"/>
    <w:rsid w:val="008E5B92"/>
    <w:rsid w:val="008E62CD"/>
    <w:rsid w:val="008E7857"/>
    <w:rsid w:val="008F0129"/>
    <w:rsid w:val="008F0743"/>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7CF"/>
    <w:rsid w:val="00910B2E"/>
    <w:rsid w:val="00911285"/>
    <w:rsid w:val="0091159F"/>
    <w:rsid w:val="0091178B"/>
    <w:rsid w:val="0091392C"/>
    <w:rsid w:val="009140F0"/>
    <w:rsid w:val="00914288"/>
    <w:rsid w:val="009143CF"/>
    <w:rsid w:val="00916FCB"/>
    <w:rsid w:val="00917FA0"/>
    <w:rsid w:val="00927AA2"/>
    <w:rsid w:val="00930F1A"/>
    <w:rsid w:val="009323B6"/>
    <w:rsid w:val="009329BB"/>
    <w:rsid w:val="00933BDF"/>
    <w:rsid w:val="00934C90"/>
    <w:rsid w:val="00944D8F"/>
    <w:rsid w:val="00946BF2"/>
    <w:rsid w:val="00947EFB"/>
    <w:rsid w:val="00952D09"/>
    <w:rsid w:val="00952D43"/>
    <w:rsid w:val="00954A49"/>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95252"/>
    <w:rsid w:val="009A2A7E"/>
    <w:rsid w:val="009A5808"/>
    <w:rsid w:val="009B06B5"/>
    <w:rsid w:val="009B1EF3"/>
    <w:rsid w:val="009B3DDB"/>
    <w:rsid w:val="009B6842"/>
    <w:rsid w:val="009C0BC5"/>
    <w:rsid w:val="009C2B89"/>
    <w:rsid w:val="009C3956"/>
    <w:rsid w:val="009C4988"/>
    <w:rsid w:val="009C5310"/>
    <w:rsid w:val="009C5AF9"/>
    <w:rsid w:val="009C5EA1"/>
    <w:rsid w:val="009C63D6"/>
    <w:rsid w:val="009C7698"/>
    <w:rsid w:val="009C7A35"/>
    <w:rsid w:val="009D1F32"/>
    <w:rsid w:val="009D2915"/>
    <w:rsid w:val="009D4F17"/>
    <w:rsid w:val="009D572D"/>
    <w:rsid w:val="009D5F9F"/>
    <w:rsid w:val="009D69BB"/>
    <w:rsid w:val="009E2008"/>
    <w:rsid w:val="009E7760"/>
    <w:rsid w:val="009F01FB"/>
    <w:rsid w:val="009F061A"/>
    <w:rsid w:val="009F11DE"/>
    <w:rsid w:val="009F1686"/>
    <w:rsid w:val="009F2726"/>
    <w:rsid w:val="009F6BFF"/>
    <w:rsid w:val="00A00400"/>
    <w:rsid w:val="00A00CDA"/>
    <w:rsid w:val="00A02541"/>
    <w:rsid w:val="00A032DE"/>
    <w:rsid w:val="00A03D18"/>
    <w:rsid w:val="00A03E2D"/>
    <w:rsid w:val="00A0458B"/>
    <w:rsid w:val="00A048ED"/>
    <w:rsid w:val="00A060A8"/>
    <w:rsid w:val="00A073DE"/>
    <w:rsid w:val="00A103C6"/>
    <w:rsid w:val="00A11BD2"/>
    <w:rsid w:val="00A129D0"/>
    <w:rsid w:val="00A138BF"/>
    <w:rsid w:val="00A14117"/>
    <w:rsid w:val="00A1474E"/>
    <w:rsid w:val="00A14B3E"/>
    <w:rsid w:val="00A16208"/>
    <w:rsid w:val="00A165D7"/>
    <w:rsid w:val="00A17354"/>
    <w:rsid w:val="00A17F1D"/>
    <w:rsid w:val="00A20810"/>
    <w:rsid w:val="00A2567C"/>
    <w:rsid w:val="00A272E6"/>
    <w:rsid w:val="00A3151D"/>
    <w:rsid w:val="00A318E6"/>
    <w:rsid w:val="00A31D20"/>
    <w:rsid w:val="00A325C9"/>
    <w:rsid w:val="00A362E5"/>
    <w:rsid w:val="00A414B4"/>
    <w:rsid w:val="00A4210A"/>
    <w:rsid w:val="00A42239"/>
    <w:rsid w:val="00A450D6"/>
    <w:rsid w:val="00A51CB4"/>
    <w:rsid w:val="00A548F9"/>
    <w:rsid w:val="00A56179"/>
    <w:rsid w:val="00A61A38"/>
    <w:rsid w:val="00A62881"/>
    <w:rsid w:val="00A62C6C"/>
    <w:rsid w:val="00A64DAF"/>
    <w:rsid w:val="00A705E3"/>
    <w:rsid w:val="00A74D0F"/>
    <w:rsid w:val="00A7610B"/>
    <w:rsid w:val="00A76DB3"/>
    <w:rsid w:val="00A77193"/>
    <w:rsid w:val="00A77DEA"/>
    <w:rsid w:val="00A80CF1"/>
    <w:rsid w:val="00A81ACB"/>
    <w:rsid w:val="00A8234F"/>
    <w:rsid w:val="00A83FAE"/>
    <w:rsid w:val="00A84A00"/>
    <w:rsid w:val="00A86F33"/>
    <w:rsid w:val="00A879F9"/>
    <w:rsid w:val="00A87C15"/>
    <w:rsid w:val="00A90573"/>
    <w:rsid w:val="00A91221"/>
    <w:rsid w:val="00A92022"/>
    <w:rsid w:val="00A94396"/>
    <w:rsid w:val="00A947BD"/>
    <w:rsid w:val="00A95885"/>
    <w:rsid w:val="00A969A7"/>
    <w:rsid w:val="00A97ADA"/>
    <w:rsid w:val="00AA025F"/>
    <w:rsid w:val="00AA0287"/>
    <w:rsid w:val="00AA1576"/>
    <w:rsid w:val="00AA3591"/>
    <w:rsid w:val="00AA6116"/>
    <w:rsid w:val="00AA622E"/>
    <w:rsid w:val="00AA63A3"/>
    <w:rsid w:val="00AB3CA3"/>
    <w:rsid w:val="00AB4C5F"/>
    <w:rsid w:val="00AB729C"/>
    <w:rsid w:val="00AC09B3"/>
    <w:rsid w:val="00AC189B"/>
    <w:rsid w:val="00AC2ACD"/>
    <w:rsid w:val="00AC3326"/>
    <w:rsid w:val="00AC41F9"/>
    <w:rsid w:val="00AC5E4D"/>
    <w:rsid w:val="00AC6174"/>
    <w:rsid w:val="00AC7937"/>
    <w:rsid w:val="00AD0953"/>
    <w:rsid w:val="00AD1F36"/>
    <w:rsid w:val="00AD2E07"/>
    <w:rsid w:val="00AD3192"/>
    <w:rsid w:val="00AD652F"/>
    <w:rsid w:val="00AD65B0"/>
    <w:rsid w:val="00AE0514"/>
    <w:rsid w:val="00AE5B43"/>
    <w:rsid w:val="00AE646B"/>
    <w:rsid w:val="00AE6F50"/>
    <w:rsid w:val="00AF043F"/>
    <w:rsid w:val="00AF23C1"/>
    <w:rsid w:val="00AF417B"/>
    <w:rsid w:val="00AF6635"/>
    <w:rsid w:val="00AF73A0"/>
    <w:rsid w:val="00B03F88"/>
    <w:rsid w:val="00B06BE8"/>
    <w:rsid w:val="00B109E8"/>
    <w:rsid w:val="00B13915"/>
    <w:rsid w:val="00B14826"/>
    <w:rsid w:val="00B22A1A"/>
    <w:rsid w:val="00B2392B"/>
    <w:rsid w:val="00B26675"/>
    <w:rsid w:val="00B26A5E"/>
    <w:rsid w:val="00B34D92"/>
    <w:rsid w:val="00B365FA"/>
    <w:rsid w:val="00B43737"/>
    <w:rsid w:val="00B4389A"/>
    <w:rsid w:val="00B445B3"/>
    <w:rsid w:val="00B46088"/>
    <w:rsid w:val="00B52094"/>
    <w:rsid w:val="00B52D3C"/>
    <w:rsid w:val="00B54611"/>
    <w:rsid w:val="00B55991"/>
    <w:rsid w:val="00B560D7"/>
    <w:rsid w:val="00B63347"/>
    <w:rsid w:val="00B63418"/>
    <w:rsid w:val="00B635DC"/>
    <w:rsid w:val="00B65C4C"/>
    <w:rsid w:val="00B7548C"/>
    <w:rsid w:val="00B7607C"/>
    <w:rsid w:val="00B83C03"/>
    <w:rsid w:val="00B870CA"/>
    <w:rsid w:val="00B87DBA"/>
    <w:rsid w:val="00B9159B"/>
    <w:rsid w:val="00B917E5"/>
    <w:rsid w:val="00BA39B9"/>
    <w:rsid w:val="00BA42A6"/>
    <w:rsid w:val="00BA5E72"/>
    <w:rsid w:val="00BA7DE5"/>
    <w:rsid w:val="00BB1D52"/>
    <w:rsid w:val="00BB5D72"/>
    <w:rsid w:val="00BB7DC0"/>
    <w:rsid w:val="00BC01FB"/>
    <w:rsid w:val="00BC4C70"/>
    <w:rsid w:val="00BC6634"/>
    <w:rsid w:val="00BC6F63"/>
    <w:rsid w:val="00BC796D"/>
    <w:rsid w:val="00BD0E8A"/>
    <w:rsid w:val="00BD0EA1"/>
    <w:rsid w:val="00BD0F02"/>
    <w:rsid w:val="00BD133D"/>
    <w:rsid w:val="00BD17A9"/>
    <w:rsid w:val="00BD1F66"/>
    <w:rsid w:val="00BD23BA"/>
    <w:rsid w:val="00BD31A3"/>
    <w:rsid w:val="00BD46BF"/>
    <w:rsid w:val="00BE0C85"/>
    <w:rsid w:val="00BF0269"/>
    <w:rsid w:val="00BF28F9"/>
    <w:rsid w:val="00BF72A2"/>
    <w:rsid w:val="00C00D48"/>
    <w:rsid w:val="00C01259"/>
    <w:rsid w:val="00C03DA8"/>
    <w:rsid w:val="00C0411C"/>
    <w:rsid w:val="00C04380"/>
    <w:rsid w:val="00C07C3B"/>
    <w:rsid w:val="00C11332"/>
    <w:rsid w:val="00C132E7"/>
    <w:rsid w:val="00C13FC4"/>
    <w:rsid w:val="00C14E99"/>
    <w:rsid w:val="00C16FA0"/>
    <w:rsid w:val="00C172A3"/>
    <w:rsid w:val="00C20566"/>
    <w:rsid w:val="00C226AA"/>
    <w:rsid w:val="00C23519"/>
    <w:rsid w:val="00C23911"/>
    <w:rsid w:val="00C25031"/>
    <w:rsid w:val="00C267AF"/>
    <w:rsid w:val="00C267FC"/>
    <w:rsid w:val="00C27210"/>
    <w:rsid w:val="00C27622"/>
    <w:rsid w:val="00C27B1A"/>
    <w:rsid w:val="00C308B5"/>
    <w:rsid w:val="00C31290"/>
    <w:rsid w:val="00C31721"/>
    <w:rsid w:val="00C34722"/>
    <w:rsid w:val="00C34D30"/>
    <w:rsid w:val="00C379FC"/>
    <w:rsid w:val="00C40AE4"/>
    <w:rsid w:val="00C44071"/>
    <w:rsid w:val="00C45231"/>
    <w:rsid w:val="00C46757"/>
    <w:rsid w:val="00C470A7"/>
    <w:rsid w:val="00C51104"/>
    <w:rsid w:val="00C52C52"/>
    <w:rsid w:val="00C530F8"/>
    <w:rsid w:val="00C552F0"/>
    <w:rsid w:val="00C559C9"/>
    <w:rsid w:val="00C5615E"/>
    <w:rsid w:val="00C5769D"/>
    <w:rsid w:val="00C63503"/>
    <w:rsid w:val="00C63E53"/>
    <w:rsid w:val="00C672A4"/>
    <w:rsid w:val="00C70EE3"/>
    <w:rsid w:val="00C71905"/>
    <w:rsid w:val="00C71E33"/>
    <w:rsid w:val="00C74BD8"/>
    <w:rsid w:val="00C76260"/>
    <w:rsid w:val="00C777E0"/>
    <w:rsid w:val="00C77C0B"/>
    <w:rsid w:val="00C80ABD"/>
    <w:rsid w:val="00C80BEA"/>
    <w:rsid w:val="00C83DBF"/>
    <w:rsid w:val="00C85283"/>
    <w:rsid w:val="00C875D6"/>
    <w:rsid w:val="00C93E0D"/>
    <w:rsid w:val="00C94EDA"/>
    <w:rsid w:val="00CA6958"/>
    <w:rsid w:val="00CC6B49"/>
    <w:rsid w:val="00CD2CD5"/>
    <w:rsid w:val="00CD34D1"/>
    <w:rsid w:val="00CE2885"/>
    <w:rsid w:val="00CE2CB0"/>
    <w:rsid w:val="00CE3D05"/>
    <w:rsid w:val="00CE5682"/>
    <w:rsid w:val="00CE57F5"/>
    <w:rsid w:val="00CE62FA"/>
    <w:rsid w:val="00CF027E"/>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343B6"/>
    <w:rsid w:val="00D412EC"/>
    <w:rsid w:val="00D415B9"/>
    <w:rsid w:val="00D44B58"/>
    <w:rsid w:val="00D46F94"/>
    <w:rsid w:val="00D5128A"/>
    <w:rsid w:val="00D515CD"/>
    <w:rsid w:val="00D5344E"/>
    <w:rsid w:val="00D53CCF"/>
    <w:rsid w:val="00D53FD8"/>
    <w:rsid w:val="00D55C5E"/>
    <w:rsid w:val="00D5718F"/>
    <w:rsid w:val="00D66FE9"/>
    <w:rsid w:val="00D7211E"/>
    <w:rsid w:val="00D738B3"/>
    <w:rsid w:val="00D740CC"/>
    <w:rsid w:val="00D74CE8"/>
    <w:rsid w:val="00D76BCD"/>
    <w:rsid w:val="00D8090F"/>
    <w:rsid w:val="00D80A75"/>
    <w:rsid w:val="00D81B4C"/>
    <w:rsid w:val="00D869C2"/>
    <w:rsid w:val="00D93DA8"/>
    <w:rsid w:val="00D9408F"/>
    <w:rsid w:val="00DA37B0"/>
    <w:rsid w:val="00DA3C25"/>
    <w:rsid w:val="00DA4C8F"/>
    <w:rsid w:val="00DA6FE3"/>
    <w:rsid w:val="00DB04F7"/>
    <w:rsid w:val="00DB2461"/>
    <w:rsid w:val="00DB2A88"/>
    <w:rsid w:val="00DB3BD1"/>
    <w:rsid w:val="00DB7FB0"/>
    <w:rsid w:val="00DC082C"/>
    <w:rsid w:val="00DC1456"/>
    <w:rsid w:val="00DC18BA"/>
    <w:rsid w:val="00DC5748"/>
    <w:rsid w:val="00DD2F0C"/>
    <w:rsid w:val="00DD5444"/>
    <w:rsid w:val="00DD58E4"/>
    <w:rsid w:val="00DD5D44"/>
    <w:rsid w:val="00DD72BC"/>
    <w:rsid w:val="00DE2439"/>
    <w:rsid w:val="00DE2C61"/>
    <w:rsid w:val="00DE31FB"/>
    <w:rsid w:val="00DE5C72"/>
    <w:rsid w:val="00DE61B1"/>
    <w:rsid w:val="00DF1AD1"/>
    <w:rsid w:val="00DF20A7"/>
    <w:rsid w:val="00DF5B31"/>
    <w:rsid w:val="00DF7ED9"/>
    <w:rsid w:val="00E00454"/>
    <w:rsid w:val="00E01438"/>
    <w:rsid w:val="00E031BB"/>
    <w:rsid w:val="00E05B1D"/>
    <w:rsid w:val="00E05CD0"/>
    <w:rsid w:val="00E0788C"/>
    <w:rsid w:val="00E11781"/>
    <w:rsid w:val="00E13A2C"/>
    <w:rsid w:val="00E13CE7"/>
    <w:rsid w:val="00E160CD"/>
    <w:rsid w:val="00E20AD0"/>
    <w:rsid w:val="00E20E90"/>
    <w:rsid w:val="00E260F9"/>
    <w:rsid w:val="00E26C9A"/>
    <w:rsid w:val="00E26FCF"/>
    <w:rsid w:val="00E2712A"/>
    <w:rsid w:val="00E27DC9"/>
    <w:rsid w:val="00E30938"/>
    <w:rsid w:val="00E30CF8"/>
    <w:rsid w:val="00E312BA"/>
    <w:rsid w:val="00E3164C"/>
    <w:rsid w:val="00E3196F"/>
    <w:rsid w:val="00E31DD6"/>
    <w:rsid w:val="00E3248C"/>
    <w:rsid w:val="00E32A46"/>
    <w:rsid w:val="00E3321F"/>
    <w:rsid w:val="00E35E55"/>
    <w:rsid w:val="00E36760"/>
    <w:rsid w:val="00E373A1"/>
    <w:rsid w:val="00E4251F"/>
    <w:rsid w:val="00E42EC1"/>
    <w:rsid w:val="00E430F3"/>
    <w:rsid w:val="00E43261"/>
    <w:rsid w:val="00E44DB1"/>
    <w:rsid w:val="00E451DA"/>
    <w:rsid w:val="00E4545A"/>
    <w:rsid w:val="00E475C6"/>
    <w:rsid w:val="00E47823"/>
    <w:rsid w:val="00E47E40"/>
    <w:rsid w:val="00E502CB"/>
    <w:rsid w:val="00E5339E"/>
    <w:rsid w:val="00E56951"/>
    <w:rsid w:val="00E613C5"/>
    <w:rsid w:val="00E653FD"/>
    <w:rsid w:val="00E65C89"/>
    <w:rsid w:val="00E717C3"/>
    <w:rsid w:val="00E75935"/>
    <w:rsid w:val="00E800DE"/>
    <w:rsid w:val="00E832A5"/>
    <w:rsid w:val="00E837F5"/>
    <w:rsid w:val="00E83BDE"/>
    <w:rsid w:val="00E86D95"/>
    <w:rsid w:val="00E93657"/>
    <w:rsid w:val="00E93A5C"/>
    <w:rsid w:val="00E974D0"/>
    <w:rsid w:val="00E9784F"/>
    <w:rsid w:val="00EA0F20"/>
    <w:rsid w:val="00EA442D"/>
    <w:rsid w:val="00EA4872"/>
    <w:rsid w:val="00EA6323"/>
    <w:rsid w:val="00EB3ECC"/>
    <w:rsid w:val="00EB603D"/>
    <w:rsid w:val="00EB7F6E"/>
    <w:rsid w:val="00EB7F93"/>
    <w:rsid w:val="00EC18E2"/>
    <w:rsid w:val="00EC2746"/>
    <w:rsid w:val="00EC2780"/>
    <w:rsid w:val="00EC47D3"/>
    <w:rsid w:val="00EC56C7"/>
    <w:rsid w:val="00EC7320"/>
    <w:rsid w:val="00ED029C"/>
    <w:rsid w:val="00ED1016"/>
    <w:rsid w:val="00ED2880"/>
    <w:rsid w:val="00ED2B37"/>
    <w:rsid w:val="00ED30FE"/>
    <w:rsid w:val="00ED55D6"/>
    <w:rsid w:val="00ED5861"/>
    <w:rsid w:val="00ED6B15"/>
    <w:rsid w:val="00EE17DD"/>
    <w:rsid w:val="00EE2CA4"/>
    <w:rsid w:val="00EE3DFD"/>
    <w:rsid w:val="00EE626D"/>
    <w:rsid w:val="00EE6E8B"/>
    <w:rsid w:val="00EF01D7"/>
    <w:rsid w:val="00EF313B"/>
    <w:rsid w:val="00EF37D5"/>
    <w:rsid w:val="00F00776"/>
    <w:rsid w:val="00F01707"/>
    <w:rsid w:val="00F01DE0"/>
    <w:rsid w:val="00F035A9"/>
    <w:rsid w:val="00F056F9"/>
    <w:rsid w:val="00F06578"/>
    <w:rsid w:val="00F071EC"/>
    <w:rsid w:val="00F10CA6"/>
    <w:rsid w:val="00F11418"/>
    <w:rsid w:val="00F13549"/>
    <w:rsid w:val="00F15CBA"/>
    <w:rsid w:val="00F16C72"/>
    <w:rsid w:val="00F1796B"/>
    <w:rsid w:val="00F17A76"/>
    <w:rsid w:val="00F17A93"/>
    <w:rsid w:val="00F236B4"/>
    <w:rsid w:val="00F24767"/>
    <w:rsid w:val="00F250DC"/>
    <w:rsid w:val="00F32789"/>
    <w:rsid w:val="00F35C58"/>
    <w:rsid w:val="00F3622A"/>
    <w:rsid w:val="00F412A6"/>
    <w:rsid w:val="00F42917"/>
    <w:rsid w:val="00F43AC4"/>
    <w:rsid w:val="00F47D1A"/>
    <w:rsid w:val="00F50A8A"/>
    <w:rsid w:val="00F50FF6"/>
    <w:rsid w:val="00F5152C"/>
    <w:rsid w:val="00F52EBA"/>
    <w:rsid w:val="00F53FA5"/>
    <w:rsid w:val="00F547C2"/>
    <w:rsid w:val="00F55604"/>
    <w:rsid w:val="00F607BF"/>
    <w:rsid w:val="00F621F1"/>
    <w:rsid w:val="00F63C27"/>
    <w:rsid w:val="00F64688"/>
    <w:rsid w:val="00F67576"/>
    <w:rsid w:val="00F70E57"/>
    <w:rsid w:val="00F72939"/>
    <w:rsid w:val="00F72D78"/>
    <w:rsid w:val="00F9022A"/>
    <w:rsid w:val="00F90DF6"/>
    <w:rsid w:val="00F90F8C"/>
    <w:rsid w:val="00F90FD9"/>
    <w:rsid w:val="00F91C28"/>
    <w:rsid w:val="00F92AD3"/>
    <w:rsid w:val="00F94C08"/>
    <w:rsid w:val="00F94DE5"/>
    <w:rsid w:val="00F95E5B"/>
    <w:rsid w:val="00F965F3"/>
    <w:rsid w:val="00FA02B4"/>
    <w:rsid w:val="00FA7683"/>
    <w:rsid w:val="00FB21D8"/>
    <w:rsid w:val="00FB29F2"/>
    <w:rsid w:val="00FC1942"/>
    <w:rsid w:val="00FC1D00"/>
    <w:rsid w:val="00FC3837"/>
    <w:rsid w:val="00FC58E2"/>
    <w:rsid w:val="00FC69E5"/>
    <w:rsid w:val="00FC6A0B"/>
    <w:rsid w:val="00FD1EEB"/>
    <w:rsid w:val="00FD217C"/>
    <w:rsid w:val="00FD3E5B"/>
    <w:rsid w:val="00FD6607"/>
    <w:rsid w:val="00FE1ED6"/>
    <w:rsid w:val="00FE3BEA"/>
    <w:rsid w:val="00FE5DC5"/>
    <w:rsid w:val="00FE5E80"/>
    <w:rsid w:val="00FE788D"/>
    <w:rsid w:val="00FE7D4F"/>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1219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0253828">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6204954">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1801544">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03967559">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44906521">
      <w:bodyDiv w:val="1"/>
      <w:marLeft w:val="0"/>
      <w:marRight w:val="0"/>
      <w:marTop w:val="0"/>
      <w:marBottom w:val="0"/>
      <w:divBdr>
        <w:top w:val="none" w:sz="0" w:space="0" w:color="auto"/>
        <w:left w:val="none" w:sz="0" w:space="0" w:color="auto"/>
        <w:bottom w:val="none" w:sz="0" w:space="0" w:color="auto"/>
        <w:right w:val="none" w:sz="0" w:space="0" w:color="auto"/>
      </w:divBdr>
    </w:div>
    <w:div w:id="153567266">
      <w:bodyDiv w:val="1"/>
      <w:marLeft w:val="0"/>
      <w:marRight w:val="0"/>
      <w:marTop w:val="0"/>
      <w:marBottom w:val="0"/>
      <w:divBdr>
        <w:top w:val="none" w:sz="0" w:space="0" w:color="auto"/>
        <w:left w:val="none" w:sz="0" w:space="0" w:color="auto"/>
        <w:bottom w:val="none" w:sz="0" w:space="0" w:color="auto"/>
        <w:right w:val="none" w:sz="0" w:space="0" w:color="auto"/>
      </w:divBdr>
    </w:div>
    <w:div w:id="158934522">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1434428">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199902027">
      <w:bodyDiv w:val="1"/>
      <w:marLeft w:val="0"/>
      <w:marRight w:val="0"/>
      <w:marTop w:val="0"/>
      <w:marBottom w:val="0"/>
      <w:divBdr>
        <w:top w:val="none" w:sz="0" w:space="0" w:color="auto"/>
        <w:left w:val="none" w:sz="0" w:space="0" w:color="auto"/>
        <w:bottom w:val="none" w:sz="0" w:space="0" w:color="auto"/>
        <w:right w:val="none" w:sz="0" w:space="0" w:color="auto"/>
      </w:divBdr>
    </w:div>
    <w:div w:id="201288598">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1453616">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0808">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1937179">
      <w:bodyDiv w:val="1"/>
      <w:marLeft w:val="0"/>
      <w:marRight w:val="0"/>
      <w:marTop w:val="0"/>
      <w:marBottom w:val="0"/>
      <w:divBdr>
        <w:top w:val="none" w:sz="0" w:space="0" w:color="auto"/>
        <w:left w:val="none" w:sz="0" w:space="0" w:color="auto"/>
        <w:bottom w:val="none" w:sz="0" w:space="0" w:color="auto"/>
        <w:right w:val="none" w:sz="0" w:space="0" w:color="auto"/>
      </w:divBdr>
    </w:div>
    <w:div w:id="322972367">
      <w:bodyDiv w:val="1"/>
      <w:marLeft w:val="0"/>
      <w:marRight w:val="0"/>
      <w:marTop w:val="0"/>
      <w:marBottom w:val="0"/>
      <w:divBdr>
        <w:top w:val="none" w:sz="0" w:space="0" w:color="auto"/>
        <w:left w:val="none" w:sz="0" w:space="0" w:color="auto"/>
        <w:bottom w:val="none" w:sz="0" w:space="0" w:color="auto"/>
        <w:right w:val="none" w:sz="0" w:space="0" w:color="auto"/>
      </w:divBdr>
    </w:div>
    <w:div w:id="323433514">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48529074">
      <w:bodyDiv w:val="1"/>
      <w:marLeft w:val="0"/>
      <w:marRight w:val="0"/>
      <w:marTop w:val="0"/>
      <w:marBottom w:val="0"/>
      <w:divBdr>
        <w:top w:val="none" w:sz="0" w:space="0" w:color="auto"/>
        <w:left w:val="none" w:sz="0" w:space="0" w:color="auto"/>
        <w:bottom w:val="none" w:sz="0" w:space="0" w:color="auto"/>
        <w:right w:val="none" w:sz="0" w:space="0" w:color="auto"/>
      </w:divBdr>
    </w:div>
    <w:div w:id="349182258">
      <w:bodyDiv w:val="1"/>
      <w:marLeft w:val="0"/>
      <w:marRight w:val="0"/>
      <w:marTop w:val="0"/>
      <w:marBottom w:val="0"/>
      <w:divBdr>
        <w:top w:val="none" w:sz="0" w:space="0" w:color="auto"/>
        <w:left w:val="none" w:sz="0" w:space="0" w:color="auto"/>
        <w:bottom w:val="none" w:sz="0" w:space="0" w:color="auto"/>
        <w:right w:val="none" w:sz="0" w:space="0" w:color="auto"/>
      </w:divBdr>
    </w:div>
    <w:div w:id="349528219">
      <w:bodyDiv w:val="1"/>
      <w:marLeft w:val="0"/>
      <w:marRight w:val="0"/>
      <w:marTop w:val="0"/>
      <w:marBottom w:val="0"/>
      <w:divBdr>
        <w:top w:val="none" w:sz="0" w:space="0" w:color="auto"/>
        <w:left w:val="none" w:sz="0" w:space="0" w:color="auto"/>
        <w:bottom w:val="none" w:sz="0" w:space="0" w:color="auto"/>
        <w:right w:val="none" w:sz="0" w:space="0" w:color="auto"/>
      </w:divBdr>
    </w:div>
    <w:div w:id="350842940">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5301245">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1151595">
      <w:bodyDiv w:val="1"/>
      <w:marLeft w:val="0"/>
      <w:marRight w:val="0"/>
      <w:marTop w:val="0"/>
      <w:marBottom w:val="0"/>
      <w:divBdr>
        <w:top w:val="none" w:sz="0" w:space="0" w:color="auto"/>
        <w:left w:val="none" w:sz="0" w:space="0" w:color="auto"/>
        <w:bottom w:val="none" w:sz="0" w:space="0" w:color="auto"/>
        <w:right w:val="none" w:sz="0" w:space="0" w:color="auto"/>
      </w:divBdr>
    </w:div>
    <w:div w:id="395007715">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23647396">
      <w:bodyDiv w:val="1"/>
      <w:marLeft w:val="0"/>
      <w:marRight w:val="0"/>
      <w:marTop w:val="0"/>
      <w:marBottom w:val="0"/>
      <w:divBdr>
        <w:top w:val="none" w:sz="0" w:space="0" w:color="auto"/>
        <w:left w:val="none" w:sz="0" w:space="0" w:color="auto"/>
        <w:bottom w:val="none" w:sz="0" w:space="0" w:color="auto"/>
        <w:right w:val="none" w:sz="0" w:space="0" w:color="auto"/>
      </w:divBdr>
    </w:div>
    <w:div w:id="432894611">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7137364">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585761">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5610316">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0853579">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151982">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0971479">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0684827">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392829">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27763239">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593056941">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24624765">
      <w:bodyDiv w:val="1"/>
      <w:marLeft w:val="0"/>
      <w:marRight w:val="0"/>
      <w:marTop w:val="0"/>
      <w:marBottom w:val="0"/>
      <w:divBdr>
        <w:top w:val="none" w:sz="0" w:space="0" w:color="auto"/>
        <w:left w:val="none" w:sz="0" w:space="0" w:color="auto"/>
        <w:bottom w:val="none" w:sz="0" w:space="0" w:color="auto"/>
        <w:right w:val="none" w:sz="0" w:space="0" w:color="auto"/>
      </w:divBdr>
    </w:div>
    <w:div w:id="628246403">
      <w:bodyDiv w:val="1"/>
      <w:marLeft w:val="0"/>
      <w:marRight w:val="0"/>
      <w:marTop w:val="0"/>
      <w:marBottom w:val="0"/>
      <w:divBdr>
        <w:top w:val="none" w:sz="0" w:space="0" w:color="auto"/>
        <w:left w:val="none" w:sz="0" w:space="0" w:color="auto"/>
        <w:bottom w:val="none" w:sz="0" w:space="0" w:color="auto"/>
        <w:right w:val="none" w:sz="0" w:space="0" w:color="auto"/>
      </w:divBdr>
    </w:div>
    <w:div w:id="630788523">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49594917">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1809018">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78238820">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1367250">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3353172">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46140830">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3765010">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2958521">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3831294">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86726494">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2983352">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07375091">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7519987">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0026122">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39534662">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0454810">
      <w:bodyDiv w:val="1"/>
      <w:marLeft w:val="0"/>
      <w:marRight w:val="0"/>
      <w:marTop w:val="0"/>
      <w:marBottom w:val="0"/>
      <w:divBdr>
        <w:top w:val="none" w:sz="0" w:space="0" w:color="auto"/>
        <w:left w:val="none" w:sz="0" w:space="0" w:color="auto"/>
        <w:bottom w:val="none" w:sz="0" w:space="0" w:color="auto"/>
        <w:right w:val="none" w:sz="0" w:space="0" w:color="auto"/>
      </w:divBdr>
    </w:div>
    <w:div w:id="961810383">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86740446">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031250">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7872702">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6265252">
      <w:bodyDiv w:val="1"/>
      <w:marLeft w:val="0"/>
      <w:marRight w:val="0"/>
      <w:marTop w:val="0"/>
      <w:marBottom w:val="0"/>
      <w:divBdr>
        <w:top w:val="none" w:sz="0" w:space="0" w:color="auto"/>
        <w:left w:val="none" w:sz="0" w:space="0" w:color="auto"/>
        <w:bottom w:val="none" w:sz="0" w:space="0" w:color="auto"/>
        <w:right w:val="none" w:sz="0" w:space="0" w:color="auto"/>
      </w:divBdr>
    </w:div>
    <w:div w:id="110646651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2192714">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025592">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1849261">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69173503">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1235518">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88787065">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087347">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1958883">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00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4564977">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28615799">
      <w:bodyDiv w:val="1"/>
      <w:marLeft w:val="0"/>
      <w:marRight w:val="0"/>
      <w:marTop w:val="0"/>
      <w:marBottom w:val="0"/>
      <w:divBdr>
        <w:top w:val="none" w:sz="0" w:space="0" w:color="auto"/>
        <w:left w:val="none" w:sz="0" w:space="0" w:color="auto"/>
        <w:bottom w:val="none" w:sz="0" w:space="0" w:color="auto"/>
        <w:right w:val="none" w:sz="0" w:space="0" w:color="auto"/>
      </w:divBdr>
    </w:div>
    <w:div w:id="1230186448">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1385798">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5311755">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225509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67498670">
      <w:bodyDiv w:val="1"/>
      <w:marLeft w:val="0"/>
      <w:marRight w:val="0"/>
      <w:marTop w:val="0"/>
      <w:marBottom w:val="0"/>
      <w:divBdr>
        <w:top w:val="none" w:sz="0" w:space="0" w:color="auto"/>
        <w:left w:val="none" w:sz="0" w:space="0" w:color="auto"/>
        <w:bottom w:val="none" w:sz="0" w:space="0" w:color="auto"/>
        <w:right w:val="none" w:sz="0" w:space="0" w:color="auto"/>
      </w:divBdr>
    </w:div>
    <w:div w:id="1269391983">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1842029">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304765">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676316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205354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69448155">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3747981">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0776753">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57944058">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106467">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3593938">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6459822">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43713164">
      <w:bodyDiv w:val="1"/>
      <w:marLeft w:val="0"/>
      <w:marRight w:val="0"/>
      <w:marTop w:val="0"/>
      <w:marBottom w:val="0"/>
      <w:divBdr>
        <w:top w:val="none" w:sz="0" w:space="0" w:color="auto"/>
        <w:left w:val="none" w:sz="0" w:space="0" w:color="auto"/>
        <w:bottom w:val="none" w:sz="0" w:space="0" w:color="auto"/>
        <w:right w:val="none" w:sz="0" w:space="0" w:color="auto"/>
      </w:divBdr>
    </w:div>
    <w:div w:id="1551846645">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1966505">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4320256">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09502130">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48364799">
      <w:bodyDiv w:val="1"/>
      <w:marLeft w:val="0"/>
      <w:marRight w:val="0"/>
      <w:marTop w:val="0"/>
      <w:marBottom w:val="0"/>
      <w:divBdr>
        <w:top w:val="none" w:sz="0" w:space="0" w:color="auto"/>
        <w:left w:val="none" w:sz="0" w:space="0" w:color="auto"/>
        <w:bottom w:val="none" w:sz="0" w:space="0" w:color="auto"/>
        <w:right w:val="none" w:sz="0" w:space="0" w:color="auto"/>
      </w:divBdr>
    </w:div>
    <w:div w:id="1651207029">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3894111">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206199">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235536">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158830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8646273">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6610312">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4348901">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56588285">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798907760">
      <w:bodyDiv w:val="1"/>
      <w:marLeft w:val="0"/>
      <w:marRight w:val="0"/>
      <w:marTop w:val="0"/>
      <w:marBottom w:val="0"/>
      <w:divBdr>
        <w:top w:val="none" w:sz="0" w:space="0" w:color="auto"/>
        <w:left w:val="none" w:sz="0" w:space="0" w:color="auto"/>
        <w:bottom w:val="none" w:sz="0" w:space="0" w:color="auto"/>
        <w:right w:val="none" w:sz="0" w:space="0" w:color="auto"/>
      </w:divBdr>
    </w:div>
    <w:div w:id="1803498593">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289674">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29321127">
      <w:bodyDiv w:val="1"/>
      <w:marLeft w:val="0"/>
      <w:marRight w:val="0"/>
      <w:marTop w:val="0"/>
      <w:marBottom w:val="0"/>
      <w:divBdr>
        <w:top w:val="none" w:sz="0" w:space="0" w:color="auto"/>
        <w:left w:val="none" w:sz="0" w:space="0" w:color="auto"/>
        <w:bottom w:val="none" w:sz="0" w:space="0" w:color="auto"/>
        <w:right w:val="none" w:sz="0" w:space="0" w:color="auto"/>
      </w:divBdr>
    </w:div>
    <w:div w:id="1830095998">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776750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8474505">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18897074">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36595710">
      <w:bodyDiv w:val="1"/>
      <w:marLeft w:val="0"/>
      <w:marRight w:val="0"/>
      <w:marTop w:val="0"/>
      <w:marBottom w:val="0"/>
      <w:divBdr>
        <w:top w:val="none" w:sz="0" w:space="0" w:color="auto"/>
        <w:left w:val="none" w:sz="0" w:space="0" w:color="auto"/>
        <w:bottom w:val="none" w:sz="0" w:space="0" w:color="auto"/>
        <w:right w:val="none" w:sz="0" w:space="0" w:color="auto"/>
      </w:divBdr>
    </w:div>
    <w:div w:id="1940291294">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49728517">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60451986">
      <w:bodyDiv w:val="1"/>
      <w:marLeft w:val="0"/>
      <w:marRight w:val="0"/>
      <w:marTop w:val="0"/>
      <w:marBottom w:val="0"/>
      <w:divBdr>
        <w:top w:val="none" w:sz="0" w:space="0" w:color="auto"/>
        <w:left w:val="none" w:sz="0" w:space="0" w:color="auto"/>
        <w:bottom w:val="none" w:sz="0" w:space="0" w:color="auto"/>
        <w:right w:val="none" w:sz="0" w:space="0" w:color="auto"/>
      </w:divBdr>
    </w:div>
    <w:div w:id="1964577094">
      <w:bodyDiv w:val="1"/>
      <w:marLeft w:val="0"/>
      <w:marRight w:val="0"/>
      <w:marTop w:val="0"/>
      <w:marBottom w:val="0"/>
      <w:divBdr>
        <w:top w:val="none" w:sz="0" w:space="0" w:color="auto"/>
        <w:left w:val="none" w:sz="0" w:space="0" w:color="auto"/>
        <w:bottom w:val="none" w:sz="0" w:space="0" w:color="auto"/>
        <w:right w:val="none" w:sz="0" w:space="0" w:color="auto"/>
      </w:divBdr>
    </w:div>
    <w:div w:id="1965112751">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703118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86547963">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1982435">
      <w:bodyDiv w:val="1"/>
      <w:marLeft w:val="0"/>
      <w:marRight w:val="0"/>
      <w:marTop w:val="0"/>
      <w:marBottom w:val="0"/>
      <w:divBdr>
        <w:top w:val="none" w:sz="0" w:space="0" w:color="auto"/>
        <w:left w:val="none" w:sz="0" w:space="0" w:color="auto"/>
        <w:bottom w:val="none" w:sz="0" w:space="0" w:color="auto"/>
        <w:right w:val="none" w:sz="0" w:space="0" w:color="auto"/>
      </w:divBdr>
    </w:div>
    <w:div w:id="2017146300">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88838896">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553048">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6410588">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gif"/><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sv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6</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4</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32</b:RefOrder>
  </b:Source>
  <b:Source>
    <b:Tag>Ale15</b:Tag>
    <b:SourceType>InternetSite</b:SourceType>
    <b:Guid>{5742AD97-03D6-4CD2-9D7D-1ABE8D462329}</b:Guid>
    <b:Author>
      <b:Author>
        <b:NameList>
          <b:Person>
            <b:Last>Neumann</b:Last>
            <b:First>Alexander</b:First>
          </b:Person>
        </b:NameList>
      </b:Author>
    </b:Author>
    <b:Title>heise.de</b:Title>
    <b:Year>2015</b:Year>
    <b:Month>04</b:Month>
    <b:Day>08</b:Day>
    <b:YearAccessed>2020</b:YearAccessed>
    <b:MonthAccessed>03</b:MonthAccessed>
    <b:DayAccessed>23</b:DayAccessed>
    <b:URL>https://www.heise.de/developer/meldung/Vor-10-Jahren-Linus-Torvalds-baut-Git-2596654.html</b:URL>
    <b:RefOrder>1</b:RefOrder>
  </b:Source>
  <b:Source>
    <b:Tag>atl19</b:Tag>
    <b:SourceType>InternetSite</b:SourceType>
    <b:Guid>{B929A659-69A6-4E28-B09D-261DE225523E}</b:Guid>
    <b:InternetSiteTitle>atlassian.com</b:InternetSiteTitle>
    <b:URL>https://www.atlassian.com/git/tutorials/inspecting-a-repository/git-tag</b:URL>
    <b:Author>
      <b:Author>
        <b:Corporate>Atlassian</b:Corporate>
      </b:Author>
    </b:Author>
    <b:YearAccessed>2019</b:YearAccessed>
    <b:MonthAccessed>11</b:MonthAccessed>
    <b:DayAccessed>12</b:DayAccessed>
    <b:RefOrder>20</b:RefOrder>
  </b:Source>
  <b:Source>
    <b:Tag>Atl19</b:Tag>
    <b:SourceType>InternetSite</b:SourceType>
    <b:Guid>{16880C04-19E6-48BE-A04F-177AE3E29920}</b:Guid>
    <b:Author>
      <b:Author>
        <b:Corporate>Atlassian</b:Corporate>
      </b:Author>
    </b:Author>
    <b:InternetSiteTitle>atlassian.com</b:InternetSiteTitle>
    <b:URL>https://www.atlassian.com/git/tutorials/setting-up-a-repository/git-init</b:URL>
    <b:YearAccessed>2019</b:YearAccessed>
    <b:MonthAccessed>11</b:MonthAccessed>
    <b:DayAccessed>24</b:DayAccessed>
    <b:RefOrder>2</b:RefOrder>
  </b:Source>
  <b:Source>
    <b:Tag>Atl191</b:Tag>
    <b:SourceType>InternetSite</b:SourceType>
    <b:Guid>{D7911B84-4C3D-41BC-9C03-D365958FFF38}</b:Guid>
    <b:Title>atlassian.com</b:Title>
    <b:Author>
      <b:Author>
        <b:Corporate>Atlassian</b:Corporate>
      </b:Author>
    </b:Author>
    <b:URL>https://www.atlassian.com/de/git/tutorials/rewriting-history</b:URL>
    <b:YearAccessed>2019</b:YearAccessed>
    <b:MonthAccessed>11</b:MonthAccessed>
    <b:DayAccessed>19</b:DayAccessed>
    <b:RefOrder>5</b:RefOrder>
  </b:Source>
  <b:Source>
    <b:Tag>Atl192</b:Tag>
    <b:SourceType>InternetSite</b:SourceType>
    <b:Guid>{5B2F0833-0C28-4915-94E6-2863A1B82078}</b:Guid>
    <b:Author>
      <b:Author>
        <b:Corporate>Atlassian</b:Corporate>
      </b:Author>
    </b:Author>
    <b:Title>atlassian.com</b:Title>
    <b:URL>https://www.atlassian.com/de/git/tutorials/using-branches</b:URL>
    <b:YearAccessed>2019</b:YearAccessed>
    <b:MonthAccessed>11</b:MonthAccessed>
    <b:DayAccessed>24</b:DayAccessed>
    <b:RefOrder>9</b:RefOrder>
  </b:Source>
  <b:Source>
    <b:Tag>Atl193</b:Tag>
    <b:SourceType>InternetSite</b:SourceType>
    <b:Guid>{FFEAF1A0-A2C9-4E9B-A816-27EF2EB3D1C1}</b:Guid>
    <b:Author>
      <b:Author>
        <b:Corporate>Atlassian</b:Corporate>
      </b:Author>
    </b:Author>
    <b:Title>atlassian.com</b:Title>
    <b:URL>https://www.atlassian.com/de/git/tutorials/syncing</b:URL>
    <b:YearAccessed>2019</b:YearAccessed>
    <b:MonthAccessed>11</b:MonthAccessed>
    <b:DayAccessed>30</b:DayAccessed>
    <b:RefOrder>16</b:RefOrder>
  </b:Source>
  <b:Source>
    <b:Tag>Atl194</b:Tag>
    <b:SourceType>InternetSite</b:SourceType>
    <b:Guid>{28E98202-A53F-42FD-BABE-E3225FEE6CA3}</b:Guid>
    <b:Author>
      <b:Author>
        <b:Corporate>Atlassian</b:Corporate>
      </b:Author>
    </b:Author>
    <b:Title>atlassian.com</b:Title>
    <b:URL>https://www.atlassian.com/de/git/tutorials/undoing-changes</b:URL>
    <b:YearAccessed>2019</b:YearAccessed>
    <b:MonthAccessed>12</b:MonthAccessed>
    <b:DayAccessed>02</b:DayAccessed>
    <b:RefOrder>24</b:RefOrder>
  </b:Source>
  <b:Source>
    <b:Tag>Atl195</b:Tag>
    <b:SourceType>InternetSite</b:SourceType>
    <b:Guid>{C5AC2CDE-B2ED-49AD-B4B1-C85E8791D78A}</b:Guid>
    <b:Author>
      <b:Author>
        <b:Corporate>Atlassian</b:Corporate>
      </b:Author>
    </b:Author>
    <b:Title>atlassian.com</b:Title>
    <b:URL>https://www.atlassian.com/git/tutorials/saving-changes/git-diff</b:URL>
    <b:YearAccessed>2019</b:YearAccessed>
    <b:MonthAccessed>12</b:MonthAccessed>
    <b:DayAccessed>02</b:DayAccessed>
    <b:RefOrder>22</b:RefOrder>
  </b:Source>
  <b:Source>
    <b:Tag>Atl196</b:Tag>
    <b:SourceType>InternetSite</b:SourceType>
    <b:Guid>{42FE7282-DED5-4FE2-AAD6-1E2E1A16E731}</b:Guid>
    <b:Author>
      <b:Author>
        <b:Corporate>Atlassian</b:Corporate>
      </b:Author>
    </b:Author>
    <b:Title>atlassian.com</b:Title>
    <b:URL>https://www.atlassian.com/git/tutorials/inspecting-a-repository/git-blame</b:URL>
    <b:YearAccessed>2019</b:YearAccessed>
    <b:MonthAccessed>12</b:MonthAccessed>
    <b:DayAccessed>07</b:DayAccessed>
    <b:RefOrder>17</b:RefOrder>
  </b:Source>
  <b:Source>
    <b:Tag>Atl197</b:Tag>
    <b:SourceType>InternetSite</b:SourceType>
    <b:Guid>{7D9952D3-F954-48EC-987C-AD79533D4B44}</b:Guid>
    <b:Author>
      <b:Author>
        <b:Corporate>Atlassian</b:Corporate>
      </b:Author>
    </b:Author>
    <b:Title>atlassian.com</b:Title>
    <b:URL>https://www.atlassian.com/git/tutorials/git-lfs</b:URL>
    <b:YearAccessed>2019</b:YearAccessed>
    <b:MonthAccessed>12</b:MonthAccessed>
    <b:DayAccessed>23</b:DayAccessed>
    <b:RefOrder>30</b:RefOrder>
  </b:Source>
  <b:Source>
    <b:Tag>Atl20</b:Tag>
    <b:SourceType>InternetSite</b:SourceType>
    <b:Guid>{C5AF9459-BF7E-4008-B6D9-5E8C1655BD6A}</b:Guid>
    <b:Author>
      <b:Author>
        <b:Corporate>Atlassian</b:Corporate>
      </b:Author>
    </b:Author>
    <b:Title>atlassian.com</b:Title>
    <b:URL>https://www.atlassian.com/de/git/tutorials/comparing-workflows</b:URL>
    <b:YearAccessed>2020</b:YearAccessed>
    <b:MonthAccessed>01</b:MonthAccessed>
    <b:DayAccessed>02</b:DayAccessed>
    <b:RefOrder>18</b:RefOrder>
  </b:Source>
  <b:Source>
    <b:Tag>Git19</b:Tag>
    <b:SourceType>InternetSite</b:SourceType>
    <b:Guid>{EAF9D6EC-C62D-421E-81AC-093BB511DBD2}</b:Guid>
    <b:Author>
      <b:Author>
        <b:Corporate>Github</b:Corporate>
      </b:Author>
    </b:Author>
    <b:Title>github.com</b:Title>
    <b:URL>https://help.github.com/en/github/collaborating-with-issues-and-pull-requests/resolving-a-merge-conflict-using-the-command-line</b:URL>
    <b:YearAccessed>2019</b:YearAccessed>
    <b:MonthAccessed>11</b:MonthAccessed>
    <b:DayAccessed>18</b:DayAccessed>
    <b:RefOrder>15</b:RefOrder>
  </b:Source>
  <b:Source>
    <b:Tag>Git20</b:Tag>
    <b:SourceType>InternetSite</b:SourceType>
    <b:Guid>{A2843F0E-E6A0-45BF-B612-7A3EF2D81C3E}</b:Guid>
    <b:Author>
      <b:Author>
        <b:Corporate>Github</b:Corporate>
      </b:Author>
    </b:Author>
    <b:Title>github.com</b:Title>
    <b:URL>https://help.github.com/en/github/collaborating-with-issues-and-pull-requests/about-pull-request-merges</b:URL>
    <b:YearAccessed>2020</b:YearAccessed>
    <b:MonthAccessed>02</b:MonthAccessed>
    <b:DayAccessed>03</b:DayAccessed>
    <b:RefOrder>29</b:RefOrder>
  </b:Source>
  <b:Source>
    <b:Tag>Git201</b:Tag>
    <b:SourceType>InternetSite</b:SourceType>
    <b:Guid>{865E49C5-0C04-460F-8AED-36CA12238145}</b:Guid>
    <b:Author>
      <b:Author>
        <b:Corporate>Github</b:Corporate>
      </b:Author>
    </b:Author>
    <b:Title>github.com</b:Title>
    <b:URL>https://github.github.com/training-kit/downloads/github-git-cheat-sheet.pdf</b:URL>
    <b:YearAccessed>2020</b:YearAccessed>
    <b:MonthAccessed>01</b:MonthAccessed>
    <b:DayAccessed>19</b:DayAccessed>
    <b:RefOrder>31</b:RefOrder>
  </b:Source>
  <b:Source>
    <b:Tag>git19</b:Tag>
    <b:SourceType>InternetSite</b:SourceType>
    <b:Guid>{71109FCA-BAF0-4057-B9DE-FB1FBD85DBF6}</b:Guid>
    <b:Title>git-scm.com</b:Title>
    <b:URL>https://git-scm.com/docs/git-checkout</b:URL>
    <b:YearAccessed>2019</b:YearAccessed>
    <b:MonthAccessed>11</b:MonthAccessed>
    <b:DayAccessed>24</b:DayAccessed>
    <b:RefOrder>10</b:RefOrder>
  </b:Source>
  <b:Source>
    <b:Tag>git191</b:Tag>
    <b:SourceType>InternetSite</b:SourceType>
    <b:Guid>{7347DC81-2CD4-4462-B389-29A40AE43CA6}</b:Guid>
    <b:Title>git-scm.com</b:Title>
    <b:URL>https://git-scm.com/docs/git-show</b:URL>
    <b:YearAccessed>2019</b:YearAccessed>
    <b:MonthAccessed>12</b:MonthAccessed>
    <b:DayAccessed>2</b:DayAccessed>
    <b:RefOrder>21</b:RefOrder>
  </b:Source>
  <b:Source>
    <b:Tag>Fou19</b:Tag>
    <b:SourceType>InternetSite</b:SourceType>
    <b:Guid>{C1F229A0-1F3C-4EF0-AC52-2C81B0E1C111}</b:Guid>
    <b:Author>
      <b:Author>
        <b:Corporate>Fournova Software GmbH</b:Corporate>
      </b:Author>
    </b:Author>
    <b:Title>git-tower.com</b:Title>
    <b:URL>https://www.git-tower.com/learn/git/faq/detached-head-when-checkout-commit</b:URL>
    <b:YearAccessed>2019</b:YearAccessed>
    <b:MonthAccessed>11</b:MonthAccessed>
    <b:DayAccessed>24</b:DayAccessed>
    <b:RefOrder>11</b:RefOrder>
  </b:Source>
  <b:Source>
    <b:Tag>Sei20</b:Tag>
    <b:SourceType>InternetSite</b:SourceType>
    <b:Guid>{FA0BE021-DA2E-4F8C-9AA4-9015F3177298}</b:Guid>
    <b:Author>
      <b:Author>
        <b:Corporate>Seibert Media GmbH</b:Corporate>
      </b:Author>
    </b:Author>
    <b:Title>seibert-media.net</b:Title>
    <b:URL>https://m.infos.seibert-media.net/Productivity/Git-Workflows+-+Der+Gitflow-Workflow.html</b:URL>
    <b:YearAccessed>2020</b:YearAccessed>
    <b:MonthAccessed>01</b:MonthAccessed>
    <b:DayAccessed>19</b:DayAccessed>
    <b:RefOrder>33</b:RefOrder>
  </b:Source>
  <b:Source>
    <b:Tag>Sid19</b:Tag>
    <b:SourceType>InternetSite</b:SourceType>
    <b:Guid>{6B4281BA-10D2-4BBC-A16A-CEA5B140F38D}</b:Guid>
    <b:Author>
      <b:Author>
        <b:Corporate>Siduction</b:Corporate>
      </b:Author>
    </b:Author>
    <b:Title>siduction.de</b:Title>
    <b:URL>https://wiki.siduction.de/index.php?title=Gitk</b:URL>
    <b:YearAccessed>2019</b:YearAccessed>
    <b:MonthAccessed>12</b:MonthAccessed>
    <b:DayAccessed>1</b:DayAccessed>
    <b:RefOrder>12</b:RefOrder>
  </b:Source>
  <b:Source>
    <b:Tag>Iri19</b:Tag>
    <b:SourceType>InternetSite</b:SourceType>
    <b:Guid>{1449DD04-4245-4723-86F1-92AE28F472FB}</b:Guid>
    <b:Author>
      <b:Author>
        <b:NameList>
          <b:Person>
            <b:Last>Bednova</b:Last>
            <b:First>Irina</b:First>
          </b:Person>
        </b:NameList>
      </b:Author>
    </b:Author>
    <b:Title>jafrog.com</b:Title>
    <b:URL>http://jafrog.com/2012/03/22/git-cherry.html</b:URL>
    <b:YearAccessed>2019</b:YearAccessed>
    <b:MonthAccessed>12</b:MonthAccessed>
    <b:DayAccessed>23</b:DayAccessed>
    <b:Year>2012</b:Year>
    <b:Month>03</b:Month>
    <b:Day>22</b:Day>
    <b:RefOrder>27</b:RefOrder>
  </b:Source>
  <b:Source>
    <b:Tag>Fel20</b:Tag>
    <b:SourceType>InternetSite</b:SourceType>
    <b:Guid>{A9368C6A-7DF1-4268-BDAF-F79080EA8215}</b:Guid>
    <b:Author>
      <b:Author>
        <b:NameList>
          <b:Person>
            <b:Last>Bruckner</b:Last>
            <b:First>Felix</b:First>
          </b:Person>
        </b:NameList>
      </b:Author>
    </b:Author>
    <b:Title>oio.de</b:Title>
    <b:Year>2014</b:Year>
    <b:Month>09</b:Month>
    <b:Day>22</b:Day>
    <b:URL>https://blog.oio.de/2014/09/22/git-workflows-teil-1-warum-wir-workflows-brauchen/</b:URL>
    <b:YearAccessed>2020</b:YearAccessed>
    <b:MonthAccessed>02</b:MonthAccessed>
    <b:DayAccessed>03</b:DayAccessed>
    <b:RefOrder>28</b:RefOrder>
  </b:Source>
  <b:Source>
    <b:Tag>Leo20</b:Tag>
    <b:SourceType>InternetSite</b:SourceType>
    <b:Guid>{632409D8-DE41-44A1-90BA-CEF949CBC2F5}</b:Guid>
    <b:Author>
      <b:Author>
        <b:NameList>
          <b:Person>
            <b:Last>Deng</b:Last>
            <b:First>Leo</b:First>
          </b:Person>
        </b:NameList>
      </b:Author>
    </b:Author>
    <b:Title>myst729.github.io</b:Title>
    <b:Year>2019</b:Year>
    <b:Month>07</b:Month>
    <b:Day>10</b:Day>
    <b:URL>https://myst729.github.io/posts/2019/on-merging-pull-requests/</b:URL>
    <b:YearAccessed>2020</b:YearAccessed>
    <b:MonthAccessed>02</b:MonthAccessed>
    <b:DayAccessed>03</b:DayAccessed>
    <b:RefOrder>34</b:RefOrder>
  </b:Source>
  <b:Source>
    <b:Tag>Ral19</b:Tag>
    <b:SourceType>InternetSite</b:SourceType>
    <b:Guid>{A24ACA7A-00A7-409D-BE1F-46B9FB56FFBA}</b:Guid>
    <b:Author>
      <b:Author>
        <b:NameList>
          <b:Person>
            <b:Last>Ebert</b:Last>
            <b:First>Ralf</b:First>
          </b:Person>
        </b:NameList>
      </b:Author>
    </b:Author>
    <b:Title>ralfebert.de</b:Title>
    <b:URL>https://www.ralfebert.de/git/cherry-pick/</b:URL>
    <b:YearAccessed>2019</b:YearAccessed>
    <b:MonthAccessed>12</b:MonthAccessed>
    <b:DayAccessed>15</b:DayAccessed>
    <b:Year>2013</b:Year>
    <b:Month>08</b:Month>
    <b:Day>17</b:Day>
    <b:RefOrder>26</b:RefOrder>
  </b:Source>
  <b:Source>
    <b:Tag>Tor191</b:Tag>
    <b:SourceType>InternetSite</b:SourceType>
    <b:Guid>{3838893C-9E73-4D67-912D-600078A1EA27}</b:Guid>
    <b:Author>
      <b:Author>
        <b:NameList>
          <b:Person>
            <b:Last>Groß</b:Last>
            <b:First>Torsten</b:First>
          </b:Person>
        </b:NameList>
      </b:Author>
    </b:Author>
    <b:Title>seibert-media.net</b:Title>
    <b:Year>2015</b:Year>
    <b:Month>01</b:Month>
    <b:Day>06</b:Day>
    <b:URL>https://blog.seibert-media.net/blog/2015/01/06/tutorial-git-aufsetzen-teil-3-git-config/</b:URL>
    <b:YearAccessed>2019</b:YearAccessed>
    <b:MonthAccessed>12</b:MonthAccessed>
    <b:DayAccessed>1</b:DayAccessed>
    <b:RefOrder>3</b:RefOrder>
  </b:Source>
  <b:Source>
    <b:Tag>Rya19</b:Tag>
    <b:SourceType>InternetSite</b:SourceType>
    <b:Guid>{1B608032-F5AF-47A9-B30F-61F2685504B1}</b:Guid>
    <b:Author>
      <b:Author>
        <b:NameList>
          <b:Person>
            <b:Last>Irelan</b:Last>
            <b:First>Ryan</b:First>
          </b:Person>
        </b:NameList>
      </b:Author>
    </b:Author>
    <b:Title>mijingo.com</b:Title>
    <b:URL>https://mijingo.com/blog/creating-and-applying-patch-files-in-git</b:URL>
    <b:YearAccessed>2019</b:YearAccessed>
    <b:MonthAccessed>11</b:MonthAccessed>
    <b:DayAccessed>30</b:DayAccessed>
    <b:RefOrder>23</b:RefOrder>
  </b:Source>
  <b:Source>
    <b:Tag>Pab19</b:Tag>
    <b:SourceType>InternetSite</b:SourceType>
    <b:Guid>{CB04C822-E24A-4E76-8C0C-079C7D746486}</b:Guid>
    <b:Author>
      <b:Author>
        <b:NameList>
          <b:Person>
            <b:Last>Santos</b:Last>
            <b:First>Pablo</b:First>
          </b:Person>
        </b:NameList>
      </b:Author>
    </b:Author>
    <b:Title>drdobbs.com</b:Title>
    <b:Year>2013</b:Year>
    <b:Month>12</b:Month>
    <b:Day>24</b:Day>
    <b:URL>https://www.drdobbs.com/tools/three-way-merging-a-look-under-the-hood/240164902?pgno=1</b:URL>
    <b:YearAccessed>2019</b:YearAccessed>
    <b:MonthAccessed>11</b:MonthAccessed>
    <b:DayAccessed>17</b:DayAccessed>
    <b:RefOrder>13</b:RefOrder>
  </b:Source>
  <b:Source>
    <b:Tag>jej20</b:Tag>
    <b:SourceType>InternetSite</b:SourceType>
    <b:Guid>{81CCFA81-D0BF-40AF-9D6F-2F6FD40ED38F}</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Year>2018</b:Year>
    <b:Month>04</b:Month>
    <b:Day>30</b:Day>
    <b:RefOrder>14</b:RefOrder>
  </b:Source>
  <b:Source>
    <b:Tag>Ale19</b:Tag>
    <b:SourceType>InternetSite</b:SourceType>
    <b:Guid>{621695A9-AA69-490E-97A9-F4E01BC8AD1F}</b:Guid>
    <b:Author>
      <b:Author>
        <b:NameList>
          <b:Person>
            <b:Last>Shvets</b:Last>
            <b:First>Alexander</b:First>
          </b:Person>
        </b:NameList>
      </b:Author>
    </b:Author>
    <b:Title>githowto.com</b:Title>
    <b:URL>https://githowto.com/git_internals_git_directory</b:URL>
    <b:YearAccessed>2019</b:YearAccessed>
    <b:MonthAccessed>11</b:MonthAccessed>
    <b:DayAccessed>17</b:DayAccessed>
    <b:RefOrder>35</b:RefOrder>
  </b:Source>
  <b:Source>
    <b:Tag>Bri20</b:Tag>
    <b:SourceType>InternetSite</b:SourceType>
    <b:Guid>{29A1C96B-AB15-4271-BE04-FB0A0A191CB8}</b:Guid>
    <b:Author>
      <b:Author>
        <b:NameList>
          <b:Person>
            <b:Last>Vanderwal</b:Last>
            <b:First>Brian</b:First>
          </b:Person>
        </b:NameList>
      </b:Author>
    </b:Author>
    <b:Title>atomicobject.com</b:Title>
    <b:Year>2016</b:Year>
    <b:Month>06</b:Month>
    <b:Day>26</b:Day>
    <b:URL>https://spin.atomicobject.com/2016/06/26/parallelize-development-git-worktrees/</b:URL>
    <b:YearAccessed>2020</b:YearAccessed>
    <b:MonthAccessed>01</b:MonthAccessed>
    <b:DayAccessed>28</b:DayAccessed>
    <b:RefOrder>8</b:RefOrder>
  </b:Source>
  <b:Source>
    <b:Tag>Jos29</b:Tag>
    <b:SourceType>InternetSite</b:SourceType>
    <b:Guid>{96DF107B-CD8E-43CC-BB75-816D7EF735B9}</b:Guid>
    <b:Author>
      <b:Author>
        <b:NameList>
          <b:Person>
            <b:Last>Wehner</b:Last>
            <b:First>Joshua</b:First>
          </b:Person>
        </b:NameList>
      </b:Author>
    </b:Author>
    <b:Title>github.blog</b:Title>
    <b:Year>2015</b:Year>
    <b:Month>01</b:Month>
    <b:Day>08</b:Day>
    <b:URL>https://github.blog/2015-06-08-how-to-undo-almost-anything-with-git/</b:URL>
    <b:YearAccessed>2019</b:YearAccessed>
    <b:MonthAccessed>12</b:MonthAccessed>
    <b:DayAccessed>02</b:DayAccessed>
    <b:RefOrder>25</b:RefOrder>
  </b:Source>
  <b:Source>
    <b:Tag>Alo19</b:Tag>
    <b:SourceType>InternetSite</b:SourceType>
    <b:Guid>{118F7049-F965-4954-B752-DB0C42DAE775}</b:Guid>
    <b:Author>
      <b:Author>
        <b:NameList>
          <b:Person>
            <b:Last>Yehezkel</b:Last>
            <b:First>Alon</b:First>
          </b:Person>
        </b:NameList>
      </b:Author>
    </b:Author>
    <b:Title>hackernoon.com</b:Title>
    <b:Year>2018</b:Year>
    <b:Month>06</b:Month>
    <b:Day>18</b:Day>
    <b:URL>https://hackernoon.com/how-to-git-pr-from-the-command-line-a5b204a57ab1</b:URL>
    <b:YearAccessed>2019</b:YearAccessed>
    <b:MonthAccessed>12</b:MonthAccessed>
    <b:DayAccessed>1</b:DayAccessed>
    <b:RefOrder>19</b:RefOrder>
  </b:Source>
  <b:Source>
    <b:Tag>Nes19</b:Tag>
    <b:SourceType>InternetSite</b:SourceType>
    <b:Guid>{ECB45FD4-1598-490C-A879-3B29224CEF04}</b:Guid>
    <b:Title>dev.to</b:Title>
    <b:Year>2018</b:Year>
    <b:Author>
      <b:Author>
        <b:NameList>
          <b:Person>
            <b:Last>Zoric</b:Last>
            <b:First>Nesha</b:First>
          </b:Person>
        </b:NameList>
      </b:Author>
    </b:Author>
    <b:Month>03</b:Month>
    <b:Day>15</b:Day>
    <b:URL>https://dev.to/neshaz/how-to-git-stash-your-work-the-correct-way-cna</b:URL>
    <b:YearAccessed>2019</b:YearAccessed>
    <b:MonthAccessed>10</b:MonthAccessed>
    <b:DayAccessed>29</b:DayAccessed>
    <b:RefOrder>7</b:RefOrder>
  </b:Source>
</b:Sources>
</file>

<file path=customXml/itemProps1.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4.xml><?xml version="1.0" encoding="utf-8"?>
<ds:datastoreItem xmlns:ds="http://schemas.openxmlformats.org/officeDocument/2006/customXml" ds:itemID="{7F6A045C-EE18-40B3-91AE-4C8A2094C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79</Pages>
  <Words>20863</Words>
  <Characters>131443</Characters>
  <Application>Microsoft Office Word</Application>
  <DocSecurity>0</DocSecurity>
  <Lines>1095</Lines>
  <Paragraphs>304</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152002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977</cp:revision>
  <cp:lastPrinted>2017-11-15T10:03:00Z</cp:lastPrinted>
  <dcterms:created xsi:type="dcterms:W3CDTF">2016-03-30T08:29:00Z</dcterms:created>
  <dcterms:modified xsi:type="dcterms:W3CDTF">2020-03-29T11:19:00Z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